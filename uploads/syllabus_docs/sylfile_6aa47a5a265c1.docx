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CA3FE" w14:textId="0F2A682F" w:rsidR="00820D6A" w:rsidRPr="00167B6B" w:rsidRDefault="00820D6A" w:rsidP="00EE5EEA">
      <w:pPr>
        <w:pStyle w:val="Body"/>
        <w:rPr>
          <w:rFonts w:ascii="Courier New" w:hAnsi="Courier New" w:cs="Courier New"/>
          <w:b/>
          <w:bCs/>
        </w:rPr>
      </w:pPr>
    </w:p>
    <w:p w14:paraId="234B332A" w14:textId="77777777" w:rsidR="000D30E4" w:rsidRPr="00167B6B" w:rsidRDefault="000D30E4" w:rsidP="00820D6A">
      <w:pPr>
        <w:pStyle w:val="Body"/>
        <w:jc w:val="center"/>
        <w:rPr>
          <w:rFonts w:ascii="Courier New" w:hAnsi="Courier New" w:cs="Courier New"/>
          <w:b/>
          <w:bCs/>
        </w:rPr>
      </w:pPr>
    </w:p>
    <w:p w14:paraId="0E43C321" w14:textId="77777777" w:rsidR="000D30E4" w:rsidRPr="00167B6B" w:rsidRDefault="000D30E4" w:rsidP="00820D6A">
      <w:pPr>
        <w:pStyle w:val="Body"/>
        <w:jc w:val="center"/>
        <w:rPr>
          <w:rFonts w:ascii="Courier New" w:hAnsi="Courier New" w:cs="Courier New"/>
          <w:b/>
          <w:bCs/>
        </w:rPr>
      </w:pPr>
    </w:p>
    <w:p w14:paraId="497AED02" w14:textId="77777777" w:rsidR="000D30E4" w:rsidRPr="00167B6B" w:rsidRDefault="000D30E4" w:rsidP="00820D6A">
      <w:pPr>
        <w:pStyle w:val="Body"/>
        <w:jc w:val="center"/>
        <w:rPr>
          <w:rFonts w:ascii="Courier New" w:hAnsi="Courier New" w:cs="Courier New"/>
          <w:b/>
          <w:bCs/>
        </w:rPr>
      </w:pPr>
    </w:p>
    <w:p w14:paraId="44D1A4E3" w14:textId="463B6928" w:rsidR="00E457F5" w:rsidRPr="00167B6B" w:rsidRDefault="00E457F5" w:rsidP="00D05DB8">
      <w:pPr>
        <w:pStyle w:val="Body"/>
        <w:rPr>
          <w:rFonts w:ascii="Courier New" w:hAnsi="Courier New" w:cs="Courier New"/>
          <w:b/>
          <w:bCs/>
        </w:rPr>
      </w:pPr>
    </w:p>
    <w:p w14:paraId="5D8D192B" w14:textId="77777777" w:rsidR="006721FE" w:rsidRPr="00167B6B" w:rsidRDefault="006721FE" w:rsidP="006721FE">
      <w:pPr>
        <w:pStyle w:val="Body"/>
        <w:rPr>
          <w:rFonts w:ascii="Courier New" w:hAnsi="Courier New" w:cs="Courier New"/>
          <w:b/>
          <w:bCs/>
        </w:rPr>
      </w:pPr>
    </w:p>
    <w:p w14:paraId="2F3026C3" w14:textId="3946E6D5" w:rsidR="000D30E4" w:rsidRPr="00167B6B" w:rsidRDefault="008367D1" w:rsidP="00EC4937">
      <w:pPr>
        <w:pStyle w:val="Body"/>
        <w:jc w:val="center"/>
        <w:rPr>
          <w:rFonts w:ascii="Courier New" w:hAnsi="Courier New" w:cs="Courier New"/>
          <w:b/>
          <w:bCs/>
        </w:rPr>
      </w:pPr>
      <w:r w:rsidRPr="00167B6B">
        <w:rPr>
          <w:rFonts w:ascii="Courier New" w:hAnsi="Courier New" w:cs="Courier New"/>
          <w:b/>
          <w:bCs/>
        </w:rPr>
        <w:t xml:space="preserve">Blended </w:t>
      </w:r>
      <w:r w:rsidR="00E1481E" w:rsidRPr="00167B6B">
        <w:rPr>
          <w:rFonts w:ascii="Courier New" w:hAnsi="Courier New" w:cs="Courier New"/>
          <w:b/>
          <w:bCs/>
        </w:rPr>
        <w:t>Learning System with Syllabus Mapping</w:t>
      </w:r>
    </w:p>
    <w:p w14:paraId="51F286A9" w14:textId="77777777" w:rsidR="00E457F5" w:rsidRPr="00167B6B" w:rsidRDefault="00E457F5" w:rsidP="00EC4937">
      <w:pPr>
        <w:pStyle w:val="Body"/>
        <w:jc w:val="center"/>
        <w:rPr>
          <w:rFonts w:ascii="Courier New" w:hAnsi="Courier New" w:cs="Courier New"/>
          <w:b/>
          <w:bCs/>
        </w:rPr>
      </w:pPr>
    </w:p>
    <w:p w14:paraId="32F3078C" w14:textId="0533C847" w:rsidR="00E457F5" w:rsidRPr="00167B6B" w:rsidRDefault="00E457F5" w:rsidP="00EC4937">
      <w:pPr>
        <w:pStyle w:val="Body"/>
        <w:jc w:val="center"/>
        <w:rPr>
          <w:rFonts w:ascii="Courier New" w:hAnsi="Courier New" w:cs="Courier New"/>
          <w:b/>
          <w:bCs/>
        </w:rPr>
      </w:pPr>
      <w:r w:rsidRPr="00167B6B">
        <w:rPr>
          <w:rFonts w:ascii="Courier New" w:hAnsi="Courier New" w:cs="Courier New"/>
          <w:b/>
          <w:bCs/>
        </w:rPr>
        <w:t>A Capstone</w:t>
      </w:r>
    </w:p>
    <w:p w14:paraId="0445AF95" w14:textId="77777777" w:rsidR="00E457F5" w:rsidRPr="00167B6B" w:rsidRDefault="00E457F5" w:rsidP="00EC4937">
      <w:pPr>
        <w:pStyle w:val="Body"/>
        <w:jc w:val="center"/>
        <w:rPr>
          <w:rFonts w:ascii="Courier New" w:hAnsi="Courier New" w:cs="Courier New"/>
          <w:b/>
          <w:bCs/>
        </w:rPr>
      </w:pPr>
    </w:p>
    <w:p w14:paraId="09692B9F" w14:textId="77777777" w:rsidR="00E457F5" w:rsidRPr="00167B6B" w:rsidRDefault="00E457F5" w:rsidP="00EC4937">
      <w:pPr>
        <w:pStyle w:val="Body"/>
        <w:jc w:val="center"/>
        <w:rPr>
          <w:rFonts w:ascii="Courier New" w:hAnsi="Courier New" w:cs="Courier New"/>
          <w:b/>
          <w:bCs/>
        </w:rPr>
      </w:pPr>
    </w:p>
    <w:p w14:paraId="6EEA5852" w14:textId="77777777" w:rsidR="00502409" w:rsidRPr="00167B6B" w:rsidRDefault="00502409" w:rsidP="00EC4937">
      <w:pPr>
        <w:pStyle w:val="Body"/>
        <w:jc w:val="center"/>
        <w:rPr>
          <w:rFonts w:ascii="Courier New" w:hAnsi="Courier New" w:cs="Courier New"/>
          <w:b/>
          <w:bCs/>
        </w:rPr>
      </w:pPr>
    </w:p>
    <w:p w14:paraId="217A76E3" w14:textId="1D5A8D7F" w:rsidR="00C34E49" w:rsidRPr="00167B6B" w:rsidRDefault="00502409" w:rsidP="00EC4937">
      <w:pPr>
        <w:pStyle w:val="Body"/>
        <w:jc w:val="center"/>
        <w:rPr>
          <w:rFonts w:ascii="Courier New" w:hAnsi="Courier New" w:cs="Courier New"/>
          <w:b/>
          <w:bCs/>
        </w:rPr>
      </w:pPr>
      <w:r w:rsidRPr="00167B6B">
        <w:rPr>
          <w:rFonts w:ascii="Courier New" w:hAnsi="Courier New" w:cs="Courier New"/>
          <w:b/>
          <w:bCs/>
        </w:rPr>
        <w:t>Presented</w:t>
      </w:r>
      <w:r w:rsidR="00B51B34" w:rsidRPr="00167B6B">
        <w:rPr>
          <w:rFonts w:ascii="Courier New" w:hAnsi="Courier New" w:cs="Courier New"/>
          <w:b/>
          <w:bCs/>
        </w:rPr>
        <w:t xml:space="preserve"> to</w:t>
      </w:r>
      <w:r w:rsidR="000B0686" w:rsidRPr="00167B6B">
        <w:rPr>
          <w:rFonts w:ascii="Courier New" w:hAnsi="Courier New" w:cs="Courier New"/>
          <w:b/>
          <w:bCs/>
        </w:rPr>
        <w:t xml:space="preserve"> </w:t>
      </w:r>
      <w:proofErr w:type="spellStart"/>
      <w:r w:rsidR="00A104DC" w:rsidRPr="00167B6B">
        <w:rPr>
          <w:rFonts w:ascii="Courier New" w:hAnsi="Courier New" w:cs="Courier New"/>
          <w:b/>
          <w:bCs/>
        </w:rPr>
        <w:t>J</w:t>
      </w:r>
      <w:r w:rsidR="00CF40A4" w:rsidRPr="00167B6B">
        <w:rPr>
          <w:rFonts w:ascii="Courier New" w:hAnsi="Courier New" w:cs="Courier New"/>
          <w:b/>
          <w:bCs/>
        </w:rPr>
        <w:t>effred</w:t>
      </w:r>
      <w:proofErr w:type="spellEnd"/>
      <w:r w:rsidR="00CF40A4" w:rsidRPr="00167B6B">
        <w:rPr>
          <w:rFonts w:ascii="Courier New" w:hAnsi="Courier New" w:cs="Courier New"/>
          <w:b/>
          <w:bCs/>
        </w:rPr>
        <w:t xml:space="preserve"> P. Lim</w:t>
      </w:r>
    </w:p>
    <w:p w14:paraId="5966FDD7" w14:textId="77777777" w:rsidR="001C0F89" w:rsidRPr="00167B6B" w:rsidRDefault="001C0F89" w:rsidP="00EC4937">
      <w:pPr>
        <w:pStyle w:val="Body"/>
        <w:jc w:val="center"/>
        <w:rPr>
          <w:rFonts w:ascii="Courier New" w:hAnsi="Courier New" w:cs="Courier New"/>
          <w:b/>
          <w:bCs/>
        </w:rPr>
      </w:pPr>
    </w:p>
    <w:p w14:paraId="47C3D87F" w14:textId="77777777" w:rsidR="00A104DC" w:rsidRPr="00167B6B" w:rsidRDefault="00A104DC" w:rsidP="00EC4937">
      <w:pPr>
        <w:pStyle w:val="Body"/>
        <w:jc w:val="center"/>
        <w:rPr>
          <w:rFonts w:ascii="Courier New" w:hAnsi="Courier New" w:cs="Courier New"/>
          <w:b/>
          <w:bCs/>
        </w:rPr>
      </w:pPr>
    </w:p>
    <w:p w14:paraId="3D76F25D" w14:textId="67F65D08" w:rsidR="009E719E" w:rsidRPr="00167B6B" w:rsidRDefault="009E719E" w:rsidP="00EC4937">
      <w:pPr>
        <w:pStyle w:val="Body"/>
        <w:jc w:val="center"/>
        <w:rPr>
          <w:rFonts w:ascii="Courier New" w:hAnsi="Courier New" w:cs="Courier New"/>
          <w:b/>
          <w:bCs/>
        </w:rPr>
      </w:pPr>
      <w:r w:rsidRPr="00167B6B">
        <w:rPr>
          <w:rFonts w:ascii="Courier New" w:hAnsi="Courier New" w:cs="Courier New"/>
          <w:b/>
          <w:bCs/>
        </w:rPr>
        <w:t>T</w:t>
      </w:r>
      <w:r w:rsidR="00DA4B2B" w:rsidRPr="00167B6B">
        <w:rPr>
          <w:rFonts w:ascii="Courier New" w:hAnsi="Courier New" w:cs="Courier New"/>
          <w:b/>
          <w:bCs/>
        </w:rPr>
        <w:t>he Faculty</w:t>
      </w:r>
    </w:p>
    <w:p w14:paraId="13E3C17D" w14:textId="77777777" w:rsidR="00A52335" w:rsidRPr="00167B6B" w:rsidRDefault="00A52335" w:rsidP="00EC4937">
      <w:pPr>
        <w:pStyle w:val="Body"/>
        <w:jc w:val="center"/>
        <w:rPr>
          <w:rFonts w:ascii="Courier New" w:hAnsi="Courier New" w:cs="Courier New"/>
          <w:b/>
          <w:bCs/>
        </w:rPr>
      </w:pPr>
    </w:p>
    <w:p w14:paraId="1687957F" w14:textId="7D2FE905" w:rsidR="00A456EF" w:rsidRPr="00167B6B" w:rsidRDefault="00A52335" w:rsidP="00EC4937">
      <w:pPr>
        <w:pStyle w:val="Body"/>
        <w:jc w:val="center"/>
        <w:rPr>
          <w:rFonts w:ascii="Courier New" w:hAnsi="Courier New" w:cs="Courier New"/>
          <w:b/>
          <w:bCs/>
        </w:rPr>
      </w:pPr>
      <w:r w:rsidRPr="00167B6B">
        <w:rPr>
          <w:rFonts w:ascii="Courier New" w:hAnsi="Courier New" w:cs="Courier New"/>
          <w:b/>
          <w:bCs/>
        </w:rPr>
        <w:t xml:space="preserve">I-TECH </w:t>
      </w:r>
      <w:r w:rsidR="006721FE" w:rsidRPr="00167B6B">
        <w:rPr>
          <w:rFonts w:ascii="Courier New" w:hAnsi="Courier New" w:cs="Courier New"/>
          <w:b/>
          <w:bCs/>
        </w:rPr>
        <w:t>COLLEGE BAGO CITY, INC.</w:t>
      </w:r>
    </w:p>
    <w:p w14:paraId="7999C949" w14:textId="77777777" w:rsidR="006721FE" w:rsidRPr="00167B6B" w:rsidRDefault="006721FE" w:rsidP="00EC4937">
      <w:pPr>
        <w:pStyle w:val="Body"/>
        <w:jc w:val="center"/>
        <w:rPr>
          <w:rFonts w:ascii="Courier New" w:hAnsi="Courier New" w:cs="Courier New"/>
          <w:b/>
          <w:bCs/>
        </w:rPr>
      </w:pPr>
    </w:p>
    <w:p w14:paraId="67DC8890" w14:textId="77B9EB3B" w:rsidR="00565EB7" w:rsidRPr="00167B6B" w:rsidRDefault="00565EB7" w:rsidP="00EC4937">
      <w:pPr>
        <w:pStyle w:val="Body"/>
        <w:jc w:val="center"/>
        <w:rPr>
          <w:rFonts w:ascii="Courier New" w:hAnsi="Courier New" w:cs="Courier New"/>
          <w:b/>
          <w:bCs/>
        </w:rPr>
      </w:pPr>
      <w:r w:rsidRPr="00167B6B">
        <w:rPr>
          <w:rFonts w:ascii="Courier New" w:hAnsi="Courier New" w:cs="Courier New"/>
          <w:b/>
          <w:bCs/>
        </w:rPr>
        <w:t>Ramon Gonzaga Compound</w:t>
      </w:r>
      <w:r w:rsidR="006645AF" w:rsidRPr="00167B6B">
        <w:rPr>
          <w:rFonts w:ascii="Courier New" w:hAnsi="Courier New" w:cs="Courier New"/>
          <w:b/>
          <w:bCs/>
        </w:rPr>
        <w:t>,</w:t>
      </w:r>
      <w:r w:rsidR="00E83F22" w:rsidRPr="00167B6B">
        <w:rPr>
          <w:rFonts w:ascii="Courier New" w:hAnsi="Courier New" w:cs="Courier New"/>
          <w:b/>
          <w:bCs/>
        </w:rPr>
        <w:t>10</w:t>
      </w:r>
      <w:r w:rsidR="00BE7469" w:rsidRPr="00167B6B">
        <w:rPr>
          <w:rFonts w:ascii="Courier New" w:hAnsi="Courier New" w:cs="Courier New"/>
          <w:b/>
          <w:bCs/>
        </w:rPr>
        <w:t>84 Araneta St</w:t>
      </w:r>
      <w:r w:rsidR="003D2396" w:rsidRPr="00167B6B">
        <w:rPr>
          <w:rFonts w:ascii="Courier New" w:hAnsi="Courier New" w:cs="Courier New"/>
          <w:b/>
          <w:bCs/>
        </w:rPr>
        <w:t>.</w:t>
      </w:r>
    </w:p>
    <w:p w14:paraId="49DB4CED" w14:textId="77777777" w:rsidR="003D2396" w:rsidRPr="00167B6B" w:rsidRDefault="003D2396" w:rsidP="00EC4937">
      <w:pPr>
        <w:pStyle w:val="Body"/>
        <w:jc w:val="center"/>
        <w:rPr>
          <w:rFonts w:ascii="Courier New" w:hAnsi="Courier New" w:cs="Courier New"/>
          <w:b/>
          <w:bCs/>
        </w:rPr>
      </w:pPr>
    </w:p>
    <w:p w14:paraId="40FDE7D1" w14:textId="7E0DC236" w:rsidR="003D2396" w:rsidRPr="00167B6B" w:rsidRDefault="003D2396" w:rsidP="00EC4937">
      <w:pPr>
        <w:pStyle w:val="Body"/>
        <w:jc w:val="center"/>
        <w:rPr>
          <w:rFonts w:ascii="Courier New" w:hAnsi="Courier New" w:cs="Courier New"/>
          <w:b/>
          <w:bCs/>
        </w:rPr>
      </w:pPr>
      <w:proofErr w:type="spellStart"/>
      <w:r w:rsidRPr="00167B6B">
        <w:rPr>
          <w:rFonts w:ascii="Courier New" w:hAnsi="Courier New" w:cs="Courier New"/>
          <w:b/>
          <w:bCs/>
        </w:rPr>
        <w:t>Brgy.Poblacion,Bago</w:t>
      </w:r>
      <w:proofErr w:type="spellEnd"/>
      <w:r w:rsidRPr="00167B6B">
        <w:rPr>
          <w:rFonts w:ascii="Courier New" w:hAnsi="Courier New" w:cs="Courier New"/>
          <w:b/>
          <w:bCs/>
        </w:rPr>
        <w:t xml:space="preserve"> City</w:t>
      </w:r>
    </w:p>
    <w:p w14:paraId="5640CEC4" w14:textId="77777777" w:rsidR="005723A9" w:rsidRPr="00167B6B" w:rsidRDefault="005723A9" w:rsidP="00EC4937">
      <w:pPr>
        <w:pStyle w:val="Body"/>
        <w:jc w:val="center"/>
        <w:rPr>
          <w:rFonts w:ascii="Courier New" w:hAnsi="Courier New" w:cs="Courier New"/>
          <w:b/>
          <w:bCs/>
        </w:rPr>
      </w:pPr>
    </w:p>
    <w:p w14:paraId="0B1A652A" w14:textId="77777777" w:rsidR="001C0F89" w:rsidRPr="00167B6B" w:rsidRDefault="001C0F89" w:rsidP="00EC4937">
      <w:pPr>
        <w:pStyle w:val="Body"/>
        <w:jc w:val="center"/>
        <w:rPr>
          <w:rFonts w:ascii="Courier New" w:hAnsi="Courier New" w:cs="Courier New"/>
          <w:b/>
          <w:bCs/>
        </w:rPr>
      </w:pPr>
    </w:p>
    <w:p w14:paraId="66615C18" w14:textId="70124DD2" w:rsidR="001C0F89" w:rsidRPr="00167B6B" w:rsidRDefault="003D2396" w:rsidP="00EC4937">
      <w:pPr>
        <w:pStyle w:val="Body"/>
        <w:jc w:val="center"/>
        <w:rPr>
          <w:rFonts w:ascii="Courier New" w:hAnsi="Courier New" w:cs="Courier New"/>
          <w:b/>
          <w:bCs/>
        </w:rPr>
      </w:pPr>
      <w:r w:rsidRPr="00167B6B">
        <w:rPr>
          <w:rFonts w:ascii="Courier New" w:hAnsi="Courier New" w:cs="Courier New"/>
          <w:b/>
          <w:bCs/>
        </w:rPr>
        <w:t xml:space="preserve">In </w:t>
      </w:r>
      <w:proofErr w:type="spellStart"/>
      <w:r w:rsidRPr="00167B6B">
        <w:rPr>
          <w:rFonts w:ascii="Courier New" w:hAnsi="Courier New" w:cs="Courier New"/>
          <w:b/>
          <w:bCs/>
        </w:rPr>
        <w:t>Parcial</w:t>
      </w:r>
      <w:proofErr w:type="spellEnd"/>
      <w:r w:rsidR="005723A9" w:rsidRPr="00167B6B">
        <w:rPr>
          <w:rFonts w:ascii="Courier New" w:hAnsi="Courier New" w:cs="Courier New"/>
          <w:b/>
          <w:bCs/>
        </w:rPr>
        <w:t xml:space="preserve"> Fulfillment</w:t>
      </w:r>
    </w:p>
    <w:p w14:paraId="6E6CB458" w14:textId="77777777" w:rsidR="00D672C2" w:rsidRPr="00167B6B" w:rsidRDefault="00D672C2" w:rsidP="00EC4937">
      <w:pPr>
        <w:pStyle w:val="Body"/>
        <w:jc w:val="center"/>
        <w:rPr>
          <w:rFonts w:ascii="Courier New" w:hAnsi="Courier New" w:cs="Courier New"/>
          <w:b/>
          <w:bCs/>
        </w:rPr>
      </w:pPr>
    </w:p>
    <w:p w14:paraId="435790AA" w14:textId="09406655" w:rsidR="00CA278C" w:rsidRPr="00167B6B" w:rsidRDefault="00CA278C" w:rsidP="00EC4937">
      <w:pPr>
        <w:pStyle w:val="Body"/>
        <w:jc w:val="center"/>
        <w:rPr>
          <w:rFonts w:ascii="Courier New" w:hAnsi="Courier New" w:cs="Courier New"/>
          <w:b/>
          <w:bCs/>
        </w:rPr>
      </w:pPr>
      <w:r w:rsidRPr="00167B6B">
        <w:rPr>
          <w:rFonts w:ascii="Courier New" w:hAnsi="Courier New" w:cs="Courier New"/>
          <w:b/>
          <w:bCs/>
        </w:rPr>
        <w:t xml:space="preserve">Of the Requirements </w:t>
      </w:r>
      <w:r w:rsidR="001C0F89" w:rsidRPr="00167B6B">
        <w:rPr>
          <w:rFonts w:ascii="Courier New" w:hAnsi="Courier New" w:cs="Courier New"/>
          <w:b/>
          <w:bCs/>
        </w:rPr>
        <w:t xml:space="preserve">for the </w:t>
      </w:r>
      <w:r w:rsidR="00CC4CBE" w:rsidRPr="00167B6B">
        <w:rPr>
          <w:rFonts w:ascii="Courier New" w:hAnsi="Courier New" w:cs="Courier New"/>
          <w:b/>
          <w:bCs/>
        </w:rPr>
        <w:t>D</w:t>
      </w:r>
      <w:r w:rsidR="001C0F89" w:rsidRPr="00167B6B">
        <w:rPr>
          <w:rFonts w:ascii="Courier New" w:hAnsi="Courier New" w:cs="Courier New"/>
          <w:b/>
          <w:bCs/>
        </w:rPr>
        <w:t>egree</w:t>
      </w:r>
    </w:p>
    <w:p w14:paraId="126DC1C7" w14:textId="77777777" w:rsidR="00D672C2" w:rsidRPr="00167B6B" w:rsidRDefault="00D672C2" w:rsidP="00EC4937">
      <w:pPr>
        <w:pStyle w:val="Body"/>
        <w:ind w:left="720" w:firstLine="720"/>
        <w:jc w:val="center"/>
        <w:rPr>
          <w:rFonts w:ascii="Courier New" w:hAnsi="Courier New" w:cs="Courier New"/>
          <w:b/>
          <w:bCs/>
        </w:rPr>
      </w:pPr>
    </w:p>
    <w:p w14:paraId="4CE22B6D" w14:textId="06A273DE" w:rsidR="00CC4CBE" w:rsidRPr="00167B6B" w:rsidRDefault="00500ACB" w:rsidP="00FF65E2">
      <w:pPr>
        <w:pStyle w:val="Body"/>
        <w:ind w:left="1440" w:firstLine="720"/>
        <w:rPr>
          <w:rFonts w:ascii="Courier New" w:hAnsi="Courier New" w:cs="Courier New"/>
          <w:b/>
          <w:bCs/>
        </w:rPr>
      </w:pPr>
      <w:r w:rsidRPr="00167B6B">
        <w:rPr>
          <w:rFonts w:ascii="Courier New" w:hAnsi="Courier New" w:cs="Courier New"/>
          <w:b/>
          <w:bCs/>
        </w:rPr>
        <w:t xml:space="preserve">BACHELOROF SCIENCE IN INFORMATION </w:t>
      </w:r>
      <w:r w:rsidR="00D672C2" w:rsidRPr="00167B6B">
        <w:rPr>
          <w:rFonts w:ascii="Courier New" w:hAnsi="Courier New" w:cs="Courier New"/>
          <w:b/>
          <w:bCs/>
        </w:rPr>
        <w:t>SYSTEMS</w:t>
      </w:r>
    </w:p>
    <w:p w14:paraId="2EDA9DCB" w14:textId="77777777" w:rsidR="00B21DB4" w:rsidRPr="00167B6B" w:rsidRDefault="00B21DB4" w:rsidP="00EC4937">
      <w:pPr>
        <w:pStyle w:val="Body"/>
        <w:ind w:left="1440"/>
        <w:jc w:val="center"/>
        <w:rPr>
          <w:rFonts w:ascii="Courier New" w:hAnsi="Courier New" w:cs="Courier New"/>
          <w:b/>
          <w:bCs/>
        </w:rPr>
      </w:pPr>
    </w:p>
    <w:p w14:paraId="649D4523" w14:textId="77777777" w:rsidR="00B21DB4" w:rsidRPr="00167B6B" w:rsidRDefault="00B21DB4" w:rsidP="00EC4937">
      <w:pPr>
        <w:pStyle w:val="Body"/>
        <w:ind w:left="1440"/>
        <w:jc w:val="center"/>
        <w:rPr>
          <w:rFonts w:ascii="Courier New" w:hAnsi="Courier New" w:cs="Courier New"/>
          <w:b/>
          <w:bCs/>
        </w:rPr>
      </w:pPr>
    </w:p>
    <w:p w14:paraId="37D07153" w14:textId="2143CCD7" w:rsidR="00B21DB4" w:rsidRPr="00167B6B" w:rsidRDefault="00B21DB4" w:rsidP="00FF65E2">
      <w:pPr>
        <w:pStyle w:val="Body"/>
        <w:ind w:left="3600" w:firstLine="720"/>
        <w:rPr>
          <w:rFonts w:ascii="Courier New" w:hAnsi="Courier New" w:cs="Courier New"/>
          <w:b/>
          <w:bCs/>
        </w:rPr>
      </w:pPr>
      <w:r w:rsidRPr="00167B6B">
        <w:rPr>
          <w:rFonts w:ascii="Courier New" w:hAnsi="Courier New" w:cs="Courier New"/>
          <w:b/>
          <w:bCs/>
        </w:rPr>
        <w:t>By:</w:t>
      </w:r>
    </w:p>
    <w:p w14:paraId="35438939" w14:textId="77777777" w:rsidR="00B21DB4" w:rsidRPr="00167B6B" w:rsidRDefault="00B21DB4" w:rsidP="00EC4937">
      <w:pPr>
        <w:pStyle w:val="Body"/>
        <w:ind w:left="1440"/>
        <w:jc w:val="center"/>
        <w:rPr>
          <w:rFonts w:ascii="Courier New" w:hAnsi="Courier New" w:cs="Courier New"/>
          <w:b/>
          <w:bCs/>
        </w:rPr>
      </w:pPr>
    </w:p>
    <w:p w14:paraId="00A3574C" w14:textId="411608A1" w:rsidR="00B21DB4" w:rsidRPr="00167B6B" w:rsidRDefault="00A44A98" w:rsidP="00EC4937">
      <w:pPr>
        <w:pStyle w:val="Body"/>
        <w:ind w:left="2160" w:firstLine="720"/>
        <w:rPr>
          <w:rFonts w:ascii="Courier New" w:hAnsi="Courier New" w:cs="Courier New"/>
          <w:b/>
          <w:bCs/>
        </w:rPr>
      </w:pPr>
      <w:r w:rsidRPr="00167B6B">
        <w:rPr>
          <w:rFonts w:ascii="Courier New" w:hAnsi="Courier New" w:cs="Courier New"/>
          <w:b/>
          <w:bCs/>
        </w:rPr>
        <w:t>Cristian Felix Demateo</w:t>
      </w:r>
    </w:p>
    <w:p w14:paraId="2592940A" w14:textId="77777777" w:rsidR="002D03F6" w:rsidRPr="00167B6B" w:rsidRDefault="002D03F6" w:rsidP="00EC4937">
      <w:pPr>
        <w:pStyle w:val="Body"/>
        <w:ind w:left="2160" w:firstLine="720"/>
        <w:rPr>
          <w:rFonts w:ascii="Courier New" w:hAnsi="Courier New" w:cs="Courier New"/>
          <w:b/>
          <w:bCs/>
        </w:rPr>
      </w:pPr>
    </w:p>
    <w:p w14:paraId="72A7F327" w14:textId="75F61823" w:rsidR="00A43566" w:rsidRPr="00167B6B" w:rsidRDefault="00A43566" w:rsidP="00EC4937">
      <w:pPr>
        <w:pStyle w:val="Body"/>
        <w:ind w:left="2160" w:firstLine="720"/>
        <w:rPr>
          <w:rFonts w:ascii="Courier New" w:hAnsi="Courier New" w:cs="Courier New"/>
          <w:b/>
          <w:bCs/>
        </w:rPr>
      </w:pPr>
      <w:r w:rsidRPr="00167B6B">
        <w:rPr>
          <w:rFonts w:ascii="Courier New" w:hAnsi="Courier New" w:cs="Courier New"/>
          <w:b/>
          <w:bCs/>
        </w:rPr>
        <w:t xml:space="preserve">Emmanuelle Margaux </w:t>
      </w:r>
      <w:proofErr w:type="spellStart"/>
      <w:r w:rsidRPr="00167B6B">
        <w:rPr>
          <w:rFonts w:ascii="Courier New" w:hAnsi="Courier New" w:cs="Courier New"/>
          <w:b/>
          <w:bCs/>
        </w:rPr>
        <w:t>Nomat</w:t>
      </w:r>
      <w:proofErr w:type="spellEnd"/>
    </w:p>
    <w:p w14:paraId="33E57CA1" w14:textId="77777777" w:rsidR="002D03F6" w:rsidRPr="00167B6B" w:rsidRDefault="002D03F6" w:rsidP="00EC4937">
      <w:pPr>
        <w:pStyle w:val="Body"/>
        <w:ind w:left="2160" w:firstLine="720"/>
        <w:rPr>
          <w:rFonts w:ascii="Courier New" w:hAnsi="Courier New" w:cs="Courier New"/>
          <w:b/>
          <w:bCs/>
        </w:rPr>
      </w:pPr>
    </w:p>
    <w:p w14:paraId="6B70BD76" w14:textId="671AABCC" w:rsidR="00D672C2" w:rsidRPr="00167B6B" w:rsidRDefault="00D564F1" w:rsidP="00FF65E2">
      <w:pPr>
        <w:pStyle w:val="Body"/>
        <w:ind w:left="2160" w:firstLine="720"/>
        <w:rPr>
          <w:rFonts w:ascii="Courier New" w:hAnsi="Courier New" w:cs="Courier New"/>
          <w:b/>
          <w:bCs/>
        </w:rPr>
      </w:pPr>
      <w:r w:rsidRPr="00167B6B">
        <w:rPr>
          <w:rFonts w:ascii="Courier New" w:hAnsi="Courier New" w:cs="Courier New"/>
          <w:b/>
          <w:bCs/>
        </w:rPr>
        <w:t>Sherry</w:t>
      </w:r>
      <w:r w:rsidR="00145DD8" w:rsidRPr="00167B6B">
        <w:rPr>
          <w:rFonts w:ascii="Courier New" w:hAnsi="Courier New" w:cs="Courier New"/>
          <w:b/>
          <w:bCs/>
        </w:rPr>
        <w:t xml:space="preserve"> </w:t>
      </w:r>
      <w:proofErr w:type="spellStart"/>
      <w:r w:rsidRPr="00167B6B">
        <w:rPr>
          <w:rFonts w:ascii="Courier New" w:hAnsi="Courier New" w:cs="Courier New"/>
          <w:b/>
          <w:bCs/>
        </w:rPr>
        <w:t>lou</w:t>
      </w:r>
      <w:proofErr w:type="spellEnd"/>
      <w:r w:rsidRPr="00167B6B">
        <w:rPr>
          <w:rFonts w:ascii="Courier New" w:hAnsi="Courier New" w:cs="Courier New"/>
          <w:b/>
          <w:bCs/>
        </w:rPr>
        <w:t xml:space="preserve"> </w:t>
      </w:r>
      <w:proofErr w:type="spellStart"/>
      <w:r w:rsidRPr="00167B6B">
        <w:rPr>
          <w:rFonts w:ascii="Courier New" w:hAnsi="Courier New" w:cs="Courier New"/>
          <w:b/>
          <w:bCs/>
        </w:rPr>
        <w:t>Belanio</w:t>
      </w:r>
      <w:proofErr w:type="spellEnd"/>
    </w:p>
    <w:p w14:paraId="244D6DF8" w14:textId="77777777" w:rsidR="002D03F6" w:rsidRPr="00167B6B" w:rsidRDefault="002D03F6" w:rsidP="00FF65E2">
      <w:pPr>
        <w:pStyle w:val="Body"/>
        <w:ind w:left="2160" w:firstLine="720"/>
        <w:rPr>
          <w:rFonts w:ascii="Courier New" w:hAnsi="Courier New" w:cs="Courier New"/>
          <w:b/>
          <w:bCs/>
        </w:rPr>
      </w:pPr>
    </w:p>
    <w:p w14:paraId="5C23650C" w14:textId="4CBE4C55" w:rsidR="00145DD8" w:rsidRPr="00167B6B" w:rsidRDefault="00145DD8" w:rsidP="00FF65E2">
      <w:pPr>
        <w:pStyle w:val="Body"/>
        <w:ind w:left="2160" w:firstLine="720"/>
        <w:rPr>
          <w:rFonts w:ascii="Courier New" w:hAnsi="Courier New" w:cs="Courier New"/>
          <w:b/>
          <w:bCs/>
        </w:rPr>
      </w:pPr>
      <w:r w:rsidRPr="00167B6B">
        <w:rPr>
          <w:rFonts w:ascii="Courier New" w:hAnsi="Courier New" w:cs="Courier New"/>
          <w:b/>
          <w:bCs/>
        </w:rPr>
        <w:t>Justine joy Deniola</w:t>
      </w:r>
    </w:p>
    <w:p w14:paraId="2CD6C209" w14:textId="77777777" w:rsidR="006931DF" w:rsidRPr="00167B6B" w:rsidRDefault="006931DF" w:rsidP="00EC4937">
      <w:pPr>
        <w:pStyle w:val="Body"/>
        <w:ind w:left="1440"/>
        <w:jc w:val="center"/>
        <w:rPr>
          <w:rFonts w:ascii="Courier New" w:hAnsi="Courier New" w:cs="Courier New"/>
          <w:b/>
          <w:bCs/>
        </w:rPr>
      </w:pPr>
    </w:p>
    <w:p w14:paraId="1E10D050" w14:textId="77777777" w:rsidR="00BB1AB2" w:rsidRPr="00167B6B" w:rsidRDefault="00BB1AB2" w:rsidP="00EC4937">
      <w:pPr>
        <w:pStyle w:val="Body"/>
        <w:ind w:left="1440"/>
        <w:jc w:val="center"/>
        <w:rPr>
          <w:rFonts w:ascii="Courier New" w:hAnsi="Courier New" w:cs="Courier New"/>
          <w:b/>
          <w:bCs/>
        </w:rPr>
      </w:pPr>
    </w:p>
    <w:p w14:paraId="0756C2DF" w14:textId="77777777" w:rsidR="006931DF" w:rsidRPr="00167B6B" w:rsidRDefault="006931DF" w:rsidP="00D672C2">
      <w:pPr>
        <w:pStyle w:val="Body"/>
        <w:ind w:left="1440"/>
        <w:rPr>
          <w:rFonts w:ascii="Courier New" w:hAnsi="Courier New" w:cs="Courier New"/>
          <w:b/>
          <w:bCs/>
        </w:rPr>
      </w:pPr>
    </w:p>
    <w:p w14:paraId="5F346188" w14:textId="77777777" w:rsidR="006931DF" w:rsidRPr="00167B6B" w:rsidRDefault="006931DF" w:rsidP="00D672C2">
      <w:pPr>
        <w:pStyle w:val="Body"/>
        <w:ind w:left="1440"/>
        <w:rPr>
          <w:rFonts w:ascii="Courier New" w:hAnsi="Courier New" w:cs="Courier New"/>
          <w:b/>
          <w:bCs/>
        </w:rPr>
      </w:pPr>
    </w:p>
    <w:p w14:paraId="3339F16F" w14:textId="77777777" w:rsidR="006931DF" w:rsidRPr="00167B6B" w:rsidRDefault="006931DF" w:rsidP="00D672C2">
      <w:pPr>
        <w:pStyle w:val="Body"/>
        <w:ind w:left="1440"/>
        <w:rPr>
          <w:rFonts w:ascii="Courier New" w:hAnsi="Courier New" w:cs="Courier New"/>
          <w:b/>
          <w:bCs/>
        </w:rPr>
      </w:pPr>
    </w:p>
    <w:p w14:paraId="7D36F0E9" w14:textId="77777777" w:rsidR="00D672C2" w:rsidRPr="00167B6B" w:rsidRDefault="00D672C2" w:rsidP="00D672C2">
      <w:pPr>
        <w:pStyle w:val="Body"/>
        <w:ind w:left="720" w:firstLine="720"/>
        <w:rPr>
          <w:rFonts w:ascii="Courier New" w:hAnsi="Courier New" w:cs="Courier New"/>
          <w:b/>
          <w:bCs/>
        </w:rPr>
      </w:pPr>
    </w:p>
    <w:p w14:paraId="3F56B245" w14:textId="77777777" w:rsidR="00CC4CBE" w:rsidRPr="00167B6B" w:rsidRDefault="00CC4CBE" w:rsidP="003D2396">
      <w:pPr>
        <w:pStyle w:val="Body"/>
        <w:rPr>
          <w:rFonts w:ascii="Courier New" w:hAnsi="Courier New" w:cs="Courier New"/>
          <w:b/>
          <w:bCs/>
        </w:rPr>
      </w:pPr>
    </w:p>
    <w:p w14:paraId="55110B05" w14:textId="77777777" w:rsidR="003D2396" w:rsidRPr="00167B6B" w:rsidRDefault="003D2396" w:rsidP="00CF40A4">
      <w:pPr>
        <w:pStyle w:val="Body"/>
        <w:jc w:val="center"/>
        <w:rPr>
          <w:rFonts w:ascii="Courier New" w:hAnsi="Courier New" w:cs="Courier New"/>
          <w:b/>
          <w:bCs/>
        </w:rPr>
      </w:pPr>
    </w:p>
    <w:p w14:paraId="194EC031" w14:textId="77777777" w:rsidR="006721FE" w:rsidRPr="00167B6B" w:rsidRDefault="006721FE" w:rsidP="00CF40A4">
      <w:pPr>
        <w:pStyle w:val="Body"/>
        <w:jc w:val="center"/>
        <w:rPr>
          <w:rFonts w:ascii="Courier New" w:hAnsi="Courier New" w:cs="Courier New"/>
          <w:b/>
          <w:bCs/>
        </w:rPr>
      </w:pPr>
    </w:p>
    <w:p w14:paraId="541D60C3" w14:textId="77777777" w:rsidR="000D30E4" w:rsidRPr="00167B6B" w:rsidRDefault="000D30E4" w:rsidP="00820D6A">
      <w:pPr>
        <w:pStyle w:val="Body"/>
        <w:jc w:val="center"/>
        <w:rPr>
          <w:rFonts w:ascii="Courier New" w:hAnsi="Courier New" w:cs="Courier New"/>
          <w:b/>
          <w:bCs/>
        </w:rPr>
      </w:pPr>
    </w:p>
    <w:p w14:paraId="128D5494" w14:textId="77777777" w:rsidR="000D30E4" w:rsidRPr="00167B6B" w:rsidRDefault="000D30E4" w:rsidP="00820D6A">
      <w:pPr>
        <w:pStyle w:val="Body"/>
        <w:jc w:val="center"/>
        <w:rPr>
          <w:rFonts w:ascii="Courier New" w:hAnsi="Courier New" w:cs="Courier New"/>
          <w:b/>
          <w:bCs/>
        </w:rPr>
      </w:pPr>
    </w:p>
    <w:p w14:paraId="367F2014" w14:textId="77777777" w:rsidR="000D30E4" w:rsidRPr="00167B6B" w:rsidRDefault="000D30E4" w:rsidP="00820D6A">
      <w:pPr>
        <w:pStyle w:val="Body"/>
        <w:jc w:val="center"/>
        <w:rPr>
          <w:rFonts w:ascii="Courier New" w:hAnsi="Courier New" w:cs="Courier New"/>
          <w:b/>
          <w:bCs/>
        </w:rPr>
      </w:pPr>
    </w:p>
    <w:p w14:paraId="4C95E835" w14:textId="77777777" w:rsidR="000D30E4" w:rsidRPr="00167B6B" w:rsidRDefault="000D30E4" w:rsidP="00820D6A">
      <w:pPr>
        <w:pStyle w:val="Body"/>
        <w:jc w:val="center"/>
        <w:rPr>
          <w:rFonts w:ascii="Courier New" w:hAnsi="Courier New" w:cs="Courier New"/>
          <w:b/>
          <w:bCs/>
        </w:rPr>
      </w:pPr>
    </w:p>
    <w:p w14:paraId="48EAE72C" w14:textId="77777777" w:rsidR="00354D77" w:rsidRPr="00167B6B" w:rsidRDefault="00354D77" w:rsidP="00676E6C">
      <w:pPr>
        <w:pStyle w:val="Body"/>
        <w:jc w:val="center"/>
        <w:rPr>
          <w:rFonts w:ascii="Courier New" w:hAnsi="Courier New" w:cs="Courier New"/>
          <w:b/>
          <w:bCs/>
        </w:rPr>
      </w:pPr>
    </w:p>
    <w:p w14:paraId="59506415" w14:textId="77777777" w:rsidR="00354D77" w:rsidRPr="00167B6B" w:rsidRDefault="00354D77" w:rsidP="00676E6C">
      <w:pPr>
        <w:pStyle w:val="Body"/>
        <w:jc w:val="center"/>
        <w:rPr>
          <w:rFonts w:ascii="Courier New" w:hAnsi="Courier New" w:cs="Courier New"/>
          <w:b/>
          <w:bCs/>
        </w:rPr>
      </w:pPr>
    </w:p>
    <w:p w14:paraId="69AD5D6C" w14:textId="76B35853" w:rsidR="00D23F52" w:rsidRPr="00167B6B" w:rsidRDefault="00676E6C" w:rsidP="00676E6C">
      <w:pPr>
        <w:pStyle w:val="Body"/>
        <w:jc w:val="center"/>
        <w:rPr>
          <w:rFonts w:ascii="Courier New" w:hAnsi="Courier New" w:cs="Courier New"/>
          <w:b/>
          <w:bCs/>
        </w:rPr>
      </w:pPr>
      <w:r w:rsidRPr="00167B6B">
        <w:rPr>
          <w:rFonts w:ascii="Courier New" w:hAnsi="Courier New" w:cs="Courier New"/>
          <w:b/>
          <w:bCs/>
        </w:rPr>
        <w:t>APPROVAL SHEET</w:t>
      </w:r>
    </w:p>
    <w:p w14:paraId="1E348F04" w14:textId="77777777" w:rsidR="00D23F52" w:rsidRPr="00167B6B" w:rsidRDefault="00D23F52" w:rsidP="00EE5EEA">
      <w:pPr>
        <w:pStyle w:val="Body"/>
        <w:rPr>
          <w:rFonts w:ascii="Courier New" w:hAnsi="Courier New" w:cs="Courier New"/>
          <w:b/>
          <w:bCs/>
        </w:rPr>
      </w:pPr>
    </w:p>
    <w:p w14:paraId="683ED74B" w14:textId="77777777" w:rsidR="00354D77" w:rsidRPr="00167B6B" w:rsidRDefault="00354D77" w:rsidP="008C5F5D">
      <w:pPr>
        <w:pStyle w:val="Body"/>
        <w:ind w:left="2880" w:firstLine="720"/>
        <w:rPr>
          <w:rFonts w:ascii="Courier New" w:hAnsi="Courier New" w:cs="Courier New"/>
          <w:b/>
          <w:bCs/>
        </w:rPr>
      </w:pPr>
    </w:p>
    <w:p w14:paraId="32A48A1B" w14:textId="77777777" w:rsidR="00354D77" w:rsidRPr="00167B6B" w:rsidRDefault="00354D77" w:rsidP="008C5F5D">
      <w:pPr>
        <w:pStyle w:val="Body"/>
        <w:ind w:left="2880" w:firstLine="720"/>
        <w:rPr>
          <w:rFonts w:ascii="Courier New" w:hAnsi="Courier New" w:cs="Courier New"/>
          <w:b/>
          <w:bCs/>
        </w:rPr>
      </w:pPr>
    </w:p>
    <w:p w14:paraId="2484868C" w14:textId="77777777" w:rsidR="00354D77" w:rsidRPr="00167B6B" w:rsidRDefault="00354D77" w:rsidP="008C5F5D">
      <w:pPr>
        <w:pStyle w:val="Body"/>
        <w:ind w:left="2880" w:firstLine="720"/>
        <w:rPr>
          <w:rFonts w:ascii="Courier New" w:hAnsi="Courier New" w:cs="Courier New"/>
          <w:b/>
          <w:bCs/>
        </w:rPr>
      </w:pPr>
    </w:p>
    <w:p w14:paraId="7888E2D6" w14:textId="77777777" w:rsidR="00354D77" w:rsidRPr="00167B6B" w:rsidRDefault="00354D77" w:rsidP="008C5F5D">
      <w:pPr>
        <w:pStyle w:val="Body"/>
        <w:ind w:left="2880" w:firstLine="720"/>
        <w:rPr>
          <w:rFonts w:ascii="Courier New" w:hAnsi="Courier New" w:cs="Courier New"/>
          <w:b/>
          <w:bCs/>
        </w:rPr>
      </w:pPr>
    </w:p>
    <w:p w14:paraId="781C9AAE" w14:textId="77777777" w:rsidR="00354D77" w:rsidRPr="00167B6B" w:rsidRDefault="00354D77" w:rsidP="008C5F5D">
      <w:pPr>
        <w:pStyle w:val="Body"/>
        <w:ind w:left="2880" w:firstLine="720"/>
        <w:rPr>
          <w:rFonts w:ascii="Courier New" w:hAnsi="Courier New" w:cs="Courier New"/>
          <w:b/>
          <w:bCs/>
        </w:rPr>
      </w:pPr>
    </w:p>
    <w:p w14:paraId="15DA759B" w14:textId="77777777" w:rsidR="00354D77" w:rsidRPr="00167B6B" w:rsidRDefault="00354D77" w:rsidP="008C5F5D">
      <w:pPr>
        <w:pStyle w:val="Body"/>
        <w:ind w:left="2880" w:firstLine="720"/>
        <w:rPr>
          <w:rFonts w:ascii="Courier New" w:hAnsi="Courier New" w:cs="Courier New"/>
          <w:b/>
          <w:bCs/>
        </w:rPr>
      </w:pPr>
    </w:p>
    <w:p w14:paraId="0BF03CCB" w14:textId="77777777" w:rsidR="00354D77" w:rsidRPr="00167B6B" w:rsidRDefault="00354D77" w:rsidP="008C5F5D">
      <w:pPr>
        <w:pStyle w:val="Body"/>
        <w:ind w:left="2880" w:firstLine="720"/>
        <w:rPr>
          <w:rFonts w:ascii="Courier New" w:hAnsi="Courier New" w:cs="Courier New"/>
          <w:b/>
          <w:bCs/>
        </w:rPr>
      </w:pPr>
    </w:p>
    <w:p w14:paraId="6158AEF6" w14:textId="77777777" w:rsidR="00354D77" w:rsidRPr="00167B6B" w:rsidRDefault="00354D77" w:rsidP="008C5F5D">
      <w:pPr>
        <w:pStyle w:val="Body"/>
        <w:ind w:left="2880" w:firstLine="720"/>
        <w:rPr>
          <w:rFonts w:ascii="Courier New" w:hAnsi="Courier New" w:cs="Courier New"/>
          <w:b/>
          <w:bCs/>
        </w:rPr>
      </w:pPr>
    </w:p>
    <w:p w14:paraId="1A476F2E" w14:textId="77777777" w:rsidR="00354D77" w:rsidRPr="00167B6B" w:rsidRDefault="00354D77" w:rsidP="008C5F5D">
      <w:pPr>
        <w:pStyle w:val="Body"/>
        <w:ind w:left="2880" w:firstLine="720"/>
        <w:rPr>
          <w:rFonts w:ascii="Courier New" w:hAnsi="Courier New" w:cs="Courier New"/>
          <w:b/>
          <w:bCs/>
        </w:rPr>
      </w:pPr>
    </w:p>
    <w:p w14:paraId="0E82ABCC" w14:textId="77777777" w:rsidR="00354D77" w:rsidRPr="00167B6B" w:rsidRDefault="00354D77" w:rsidP="008C5F5D">
      <w:pPr>
        <w:pStyle w:val="Body"/>
        <w:ind w:left="2880" w:firstLine="720"/>
        <w:rPr>
          <w:rFonts w:ascii="Courier New" w:hAnsi="Courier New" w:cs="Courier New"/>
          <w:b/>
          <w:bCs/>
        </w:rPr>
      </w:pPr>
    </w:p>
    <w:p w14:paraId="5732E8B3" w14:textId="77777777" w:rsidR="00354D77" w:rsidRPr="00167B6B" w:rsidRDefault="00354D77" w:rsidP="008C5F5D">
      <w:pPr>
        <w:pStyle w:val="Body"/>
        <w:ind w:left="2880" w:firstLine="720"/>
        <w:rPr>
          <w:rFonts w:ascii="Courier New" w:hAnsi="Courier New" w:cs="Courier New"/>
          <w:b/>
          <w:bCs/>
        </w:rPr>
      </w:pPr>
    </w:p>
    <w:p w14:paraId="00D2B527" w14:textId="77777777" w:rsidR="00354D77" w:rsidRPr="00167B6B" w:rsidRDefault="00354D77" w:rsidP="008C5F5D">
      <w:pPr>
        <w:pStyle w:val="Body"/>
        <w:ind w:left="2880" w:firstLine="720"/>
        <w:rPr>
          <w:rFonts w:ascii="Courier New" w:hAnsi="Courier New" w:cs="Courier New"/>
          <w:b/>
          <w:bCs/>
        </w:rPr>
      </w:pPr>
    </w:p>
    <w:p w14:paraId="6FCEFC0C" w14:textId="77777777" w:rsidR="00354D77" w:rsidRPr="00167B6B" w:rsidRDefault="00354D77" w:rsidP="008C5F5D">
      <w:pPr>
        <w:pStyle w:val="Body"/>
        <w:ind w:left="2880" w:firstLine="720"/>
        <w:rPr>
          <w:rFonts w:ascii="Courier New" w:hAnsi="Courier New" w:cs="Courier New"/>
          <w:b/>
          <w:bCs/>
        </w:rPr>
      </w:pPr>
    </w:p>
    <w:p w14:paraId="3B1A5F0C" w14:textId="77777777" w:rsidR="00354D77" w:rsidRPr="00167B6B" w:rsidRDefault="00354D77" w:rsidP="008C5F5D">
      <w:pPr>
        <w:pStyle w:val="Body"/>
        <w:ind w:left="2880" w:firstLine="720"/>
        <w:rPr>
          <w:rFonts w:ascii="Courier New" w:hAnsi="Courier New" w:cs="Courier New"/>
          <w:b/>
          <w:bCs/>
        </w:rPr>
      </w:pPr>
    </w:p>
    <w:p w14:paraId="5C6F605F" w14:textId="77777777" w:rsidR="00354D77" w:rsidRPr="00167B6B" w:rsidRDefault="00354D77" w:rsidP="008C5F5D">
      <w:pPr>
        <w:pStyle w:val="Body"/>
        <w:ind w:left="2880" w:firstLine="720"/>
        <w:rPr>
          <w:rFonts w:ascii="Courier New" w:hAnsi="Courier New" w:cs="Courier New"/>
          <w:b/>
          <w:bCs/>
        </w:rPr>
      </w:pPr>
    </w:p>
    <w:p w14:paraId="6831193A" w14:textId="77777777" w:rsidR="00354D77" w:rsidRPr="00167B6B" w:rsidRDefault="00354D77" w:rsidP="008C5F5D">
      <w:pPr>
        <w:pStyle w:val="Body"/>
        <w:ind w:left="2880" w:firstLine="720"/>
        <w:rPr>
          <w:rFonts w:ascii="Courier New" w:hAnsi="Courier New" w:cs="Courier New"/>
          <w:b/>
          <w:bCs/>
        </w:rPr>
      </w:pPr>
    </w:p>
    <w:p w14:paraId="5A04B95E" w14:textId="77777777" w:rsidR="00354D77" w:rsidRPr="00167B6B" w:rsidRDefault="00354D77" w:rsidP="008C5F5D">
      <w:pPr>
        <w:pStyle w:val="Body"/>
        <w:ind w:left="2880" w:firstLine="720"/>
        <w:rPr>
          <w:rFonts w:ascii="Courier New" w:hAnsi="Courier New" w:cs="Courier New"/>
          <w:b/>
          <w:bCs/>
        </w:rPr>
      </w:pPr>
    </w:p>
    <w:p w14:paraId="2504CC7B" w14:textId="77777777" w:rsidR="00354D77" w:rsidRPr="00167B6B" w:rsidRDefault="00354D77" w:rsidP="008C5F5D">
      <w:pPr>
        <w:pStyle w:val="Body"/>
        <w:ind w:left="2880" w:firstLine="720"/>
        <w:rPr>
          <w:rFonts w:ascii="Courier New" w:hAnsi="Courier New" w:cs="Courier New"/>
          <w:b/>
          <w:bCs/>
        </w:rPr>
      </w:pPr>
    </w:p>
    <w:p w14:paraId="662A3869" w14:textId="77777777" w:rsidR="00354D77" w:rsidRPr="00167B6B" w:rsidRDefault="00354D77" w:rsidP="008C5F5D">
      <w:pPr>
        <w:pStyle w:val="Body"/>
        <w:ind w:left="2880" w:firstLine="720"/>
        <w:rPr>
          <w:rFonts w:ascii="Courier New" w:hAnsi="Courier New" w:cs="Courier New"/>
          <w:b/>
          <w:bCs/>
        </w:rPr>
      </w:pPr>
    </w:p>
    <w:p w14:paraId="5E4D416A" w14:textId="77777777" w:rsidR="00354D77" w:rsidRPr="00167B6B" w:rsidRDefault="00354D77" w:rsidP="008C5F5D">
      <w:pPr>
        <w:pStyle w:val="Body"/>
        <w:ind w:left="2880" w:firstLine="720"/>
        <w:rPr>
          <w:rFonts w:ascii="Courier New" w:hAnsi="Courier New" w:cs="Courier New"/>
          <w:b/>
          <w:bCs/>
        </w:rPr>
      </w:pPr>
    </w:p>
    <w:p w14:paraId="4D22A577" w14:textId="77777777" w:rsidR="00354D77" w:rsidRPr="00167B6B" w:rsidRDefault="00354D77" w:rsidP="008C5F5D">
      <w:pPr>
        <w:pStyle w:val="Body"/>
        <w:ind w:left="2880" w:firstLine="720"/>
        <w:rPr>
          <w:rFonts w:ascii="Courier New" w:hAnsi="Courier New" w:cs="Courier New"/>
          <w:b/>
          <w:bCs/>
        </w:rPr>
      </w:pPr>
    </w:p>
    <w:p w14:paraId="44B7873E" w14:textId="77777777" w:rsidR="00354D77" w:rsidRPr="00167B6B" w:rsidRDefault="00354D77" w:rsidP="008C5F5D">
      <w:pPr>
        <w:pStyle w:val="Body"/>
        <w:ind w:left="2880" w:firstLine="720"/>
        <w:rPr>
          <w:rFonts w:ascii="Courier New" w:hAnsi="Courier New" w:cs="Courier New"/>
          <w:b/>
          <w:bCs/>
        </w:rPr>
      </w:pPr>
    </w:p>
    <w:p w14:paraId="66D4995F" w14:textId="77777777" w:rsidR="00354D77" w:rsidRPr="00167B6B" w:rsidRDefault="00354D77" w:rsidP="008C5F5D">
      <w:pPr>
        <w:pStyle w:val="Body"/>
        <w:ind w:left="2880" w:firstLine="720"/>
        <w:rPr>
          <w:rFonts w:ascii="Courier New" w:hAnsi="Courier New" w:cs="Courier New"/>
          <w:b/>
          <w:bCs/>
        </w:rPr>
      </w:pPr>
    </w:p>
    <w:p w14:paraId="527DE8B6" w14:textId="77777777" w:rsidR="00354D77" w:rsidRPr="00167B6B" w:rsidRDefault="00354D77" w:rsidP="008C5F5D">
      <w:pPr>
        <w:pStyle w:val="Body"/>
        <w:ind w:left="2880" w:firstLine="720"/>
        <w:rPr>
          <w:rFonts w:ascii="Courier New" w:hAnsi="Courier New" w:cs="Courier New"/>
          <w:b/>
          <w:bCs/>
        </w:rPr>
      </w:pPr>
    </w:p>
    <w:p w14:paraId="3F342BA8" w14:textId="77777777" w:rsidR="00354D77" w:rsidRPr="00167B6B" w:rsidRDefault="00354D77" w:rsidP="008C5F5D">
      <w:pPr>
        <w:pStyle w:val="Body"/>
        <w:ind w:left="2880" w:firstLine="720"/>
        <w:rPr>
          <w:rFonts w:ascii="Courier New" w:hAnsi="Courier New" w:cs="Courier New"/>
          <w:b/>
          <w:bCs/>
        </w:rPr>
      </w:pPr>
    </w:p>
    <w:p w14:paraId="577A17F5" w14:textId="77777777" w:rsidR="00354D77" w:rsidRPr="00167B6B" w:rsidRDefault="00354D77" w:rsidP="008C5F5D">
      <w:pPr>
        <w:pStyle w:val="Body"/>
        <w:ind w:left="2880" w:firstLine="720"/>
        <w:rPr>
          <w:rFonts w:ascii="Courier New" w:hAnsi="Courier New" w:cs="Courier New"/>
          <w:b/>
          <w:bCs/>
        </w:rPr>
      </w:pPr>
    </w:p>
    <w:p w14:paraId="520F5305" w14:textId="77777777" w:rsidR="00354D77" w:rsidRPr="00167B6B" w:rsidRDefault="00354D77" w:rsidP="008C5F5D">
      <w:pPr>
        <w:pStyle w:val="Body"/>
        <w:ind w:left="2880" w:firstLine="720"/>
        <w:rPr>
          <w:rFonts w:ascii="Courier New" w:hAnsi="Courier New" w:cs="Courier New"/>
          <w:b/>
          <w:bCs/>
        </w:rPr>
      </w:pPr>
    </w:p>
    <w:p w14:paraId="205247BE" w14:textId="77777777" w:rsidR="00354D77" w:rsidRPr="00167B6B" w:rsidRDefault="00354D77" w:rsidP="008C5F5D">
      <w:pPr>
        <w:pStyle w:val="Body"/>
        <w:ind w:left="2880" w:firstLine="720"/>
        <w:rPr>
          <w:rFonts w:ascii="Courier New" w:hAnsi="Courier New" w:cs="Courier New"/>
          <w:b/>
          <w:bCs/>
        </w:rPr>
      </w:pPr>
    </w:p>
    <w:p w14:paraId="2E7F1137" w14:textId="77777777" w:rsidR="00354D77" w:rsidRPr="00167B6B" w:rsidRDefault="00354D77" w:rsidP="008C5F5D">
      <w:pPr>
        <w:pStyle w:val="Body"/>
        <w:ind w:left="2880" w:firstLine="720"/>
        <w:rPr>
          <w:rFonts w:ascii="Courier New" w:hAnsi="Courier New" w:cs="Courier New"/>
          <w:b/>
          <w:bCs/>
        </w:rPr>
      </w:pPr>
    </w:p>
    <w:p w14:paraId="11F030B7" w14:textId="77777777" w:rsidR="00354D77" w:rsidRPr="00167B6B" w:rsidRDefault="00354D77" w:rsidP="008C5F5D">
      <w:pPr>
        <w:pStyle w:val="Body"/>
        <w:ind w:left="2880" w:firstLine="720"/>
        <w:rPr>
          <w:rFonts w:ascii="Courier New" w:hAnsi="Courier New" w:cs="Courier New"/>
          <w:b/>
          <w:bCs/>
        </w:rPr>
      </w:pPr>
    </w:p>
    <w:p w14:paraId="29A3364D" w14:textId="77777777" w:rsidR="00354D77" w:rsidRPr="00167B6B" w:rsidRDefault="00354D77" w:rsidP="008C5F5D">
      <w:pPr>
        <w:pStyle w:val="Body"/>
        <w:ind w:left="2880" w:firstLine="720"/>
        <w:rPr>
          <w:rFonts w:ascii="Courier New" w:hAnsi="Courier New" w:cs="Courier New"/>
          <w:b/>
          <w:bCs/>
        </w:rPr>
      </w:pPr>
    </w:p>
    <w:p w14:paraId="0B69FDFD" w14:textId="77777777" w:rsidR="00354D77" w:rsidRPr="00167B6B" w:rsidRDefault="00354D77" w:rsidP="008C5F5D">
      <w:pPr>
        <w:pStyle w:val="Body"/>
        <w:ind w:left="2880" w:firstLine="720"/>
        <w:rPr>
          <w:rFonts w:ascii="Courier New" w:hAnsi="Courier New" w:cs="Courier New"/>
          <w:b/>
          <w:bCs/>
        </w:rPr>
      </w:pPr>
    </w:p>
    <w:p w14:paraId="79688EA6" w14:textId="77777777" w:rsidR="00354D77" w:rsidRPr="00167B6B" w:rsidRDefault="00354D77" w:rsidP="008C5F5D">
      <w:pPr>
        <w:pStyle w:val="Body"/>
        <w:ind w:left="2880" w:firstLine="720"/>
        <w:rPr>
          <w:rFonts w:ascii="Courier New" w:hAnsi="Courier New" w:cs="Courier New"/>
          <w:b/>
          <w:bCs/>
        </w:rPr>
      </w:pPr>
    </w:p>
    <w:p w14:paraId="0E241E90" w14:textId="77777777" w:rsidR="00354D77" w:rsidRPr="00167B6B" w:rsidRDefault="00354D77" w:rsidP="008C5F5D">
      <w:pPr>
        <w:pStyle w:val="Body"/>
        <w:ind w:left="2880" w:firstLine="720"/>
        <w:rPr>
          <w:rFonts w:ascii="Courier New" w:hAnsi="Courier New" w:cs="Courier New"/>
          <w:b/>
          <w:bCs/>
        </w:rPr>
      </w:pPr>
    </w:p>
    <w:p w14:paraId="32D8997F" w14:textId="77777777" w:rsidR="00354D77" w:rsidRPr="00167B6B" w:rsidRDefault="00354D77" w:rsidP="008C5F5D">
      <w:pPr>
        <w:pStyle w:val="Body"/>
        <w:ind w:left="2880" w:firstLine="720"/>
        <w:rPr>
          <w:rFonts w:ascii="Courier New" w:hAnsi="Courier New" w:cs="Courier New"/>
          <w:b/>
          <w:bCs/>
        </w:rPr>
      </w:pPr>
    </w:p>
    <w:p w14:paraId="2C3811BF" w14:textId="77777777" w:rsidR="00354D77" w:rsidRPr="00167B6B" w:rsidRDefault="00354D77" w:rsidP="008C5F5D">
      <w:pPr>
        <w:pStyle w:val="Body"/>
        <w:ind w:left="2880" w:firstLine="720"/>
        <w:rPr>
          <w:rFonts w:ascii="Courier New" w:hAnsi="Courier New" w:cs="Courier New"/>
          <w:b/>
          <w:bCs/>
        </w:rPr>
      </w:pPr>
    </w:p>
    <w:p w14:paraId="68DA9CD7" w14:textId="77777777" w:rsidR="00354D77" w:rsidRPr="00167B6B" w:rsidRDefault="00354D77" w:rsidP="008C5F5D">
      <w:pPr>
        <w:pStyle w:val="Body"/>
        <w:ind w:left="2880" w:firstLine="720"/>
        <w:rPr>
          <w:rFonts w:ascii="Courier New" w:hAnsi="Courier New" w:cs="Courier New"/>
          <w:b/>
          <w:bCs/>
        </w:rPr>
      </w:pPr>
    </w:p>
    <w:p w14:paraId="4B78D576" w14:textId="77777777" w:rsidR="00354D77" w:rsidRPr="00167B6B" w:rsidRDefault="00354D77" w:rsidP="008C5F5D">
      <w:pPr>
        <w:pStyle w:val="Body"/>
        <w:ind w:left="2880" w:firstLine="720"/>
        <w:rPr>
          <w:rFonts w:ascii="Courier New" w:hAnsi="Courier New" w:cs="Courier New"/>
          <w:b/>
          <w:bCs/>
        </w:rPr>
      </w:pPr>
    </w:p>
    <w:p w14:paraId="5E92A1CE" w14:textId="77777777" w:rsidR="00354D77" w:rsidRPr="00167B6B" w:rsidRDefault="00354D77" w:rsidP="008C5F5D">
      <w:pPr>
        <w:pStyle w:val="Body"/>
        <w:ind w:left="2880" w:firstLine="720"/>
        <w:rPr>
          <w:rFonts w:ascii="Courier New" w:hAnsi="Courier New" w:cs="Courier New"/>
          <w:b/>
          <w:bCs/>
        </w:rPr>
      </w:pPr>
    </w:p>
    <w:p w14:paraId="1AE56209" w14:textId="77777777" w:rsidR="00354D77" w:rsidRPr="00167B6B" w:rsidRDefault="00354D77" w:rsidP="008C5F5D">
      <w:pPr>
        <w:pStyle w:val="Body"/>
        <w:ind w:left="2880" w:firstLine="720"/>
        <w:rPr>
          <w:rFonts w:ascii="Courier New" w:hAnsi="Courier New" w:cs="Courier New"/>
          <w:b/>
          <w:bCs/>
        </w:rPr>
      </w:pPr>
    </w:p>
    <w:p w14:paraId="1D59DE36" w14:textId="77777777" w:rsidR="00354D77" w:rsidRPr="00167B6B" w:rsidRDefault="00354D77" w:rsidP="008C5F5D">
      <w:pPr>
        <w:pStyle w:val="Body"/>
        <w:ind w:left="2880" w:firstLine="720"/>
        <w:rPr>
          <w:rFonts w:ascii="Courier New" w:hAnsi="Courier New" w:cs="Courier New"/>
          <w:b/>
          <w:bCs/>
        </w:rPr>
      </w:pPr>
    </w:p>
    <w:p w14:paraId="124048D6" w14:textId="77777777" w:rsidR="00354D77" w:rsidRPr="00167B6B" w:rsidRDefault="00354D77" w:rsidP="008C5F5D">
      <w:pPr>
        <w:pStyle w:val="Body"/>
        <w:ind w:left="2880" w:firstLine="720"/>
        <w:rPr>
          <w:rFonts w:ascii="Courier New" w:hAnsi="Courier New" w:cs="Courier New"/>
          <w:b/>
          <w:bCs/>
        </w:rPr>
      </w:pPr>
    </w:p>
    <w:p w14:paraId="2308FA11" w14:textId="77777777" w:rsidR="00354D77" w:rsidRPr="00167B6B" w:rsidRDefault="00354D77" w:rsidP="008C5F5D">
      <w:pPr>
        <w:pStyle w:val="Body"/>
        <w:ind w:left="2880" w:firstLine="720"/>
        <w:rPr>
          <w:rFonts w:ascii="Courier New" w:hAnsi="Courier New" w:cs="Courier New"/>
          <w:b/>
          <w:bCs/>
        </w:rPr>
      </w:pPr>
    </w:p>
    <w:p w14:paraId="5F065E8A" w14:textId="77777777" w:rsidR="00354D77" w:rsidRPr="00167B6B" w:rsidRDefault="00354D77" w:rsidP="008C5F5D">
      <w:pPr>
        <w:pStyle w:val="Body"/>
        <w:ind w:left="2880" w:firstLine="720"/>
        <w:rPr>
          <w:rFonts w:ascii="Courier New" w:hAnsi="Courier New" w:cs="Courier New"/>
          <w:b/>
          <w:bCs/>
        </w:rPr>
      </w:pPr>
    </w:p>
    <w:p w14:paraId="663108B1" w14:textId="77777777" w:rsidR="00354D77" w:rsidRPr="00167B6B" w:rsidRDefault="00354D77" w:rsidP="008C5F5D">
      <w:pPr>
        <w:pStyle w:val="Body"/>
        <w:ind w:left="2880" w:firstLine="720"/>
        <w:rPr>
          <w:rFonts w:ascii="Courier New" w:hAnsi="Courier New" w:cs="Courier New"/>
          <w:b/>
          <w:bCs/>
        </w:rPr>
      </w:pPr>
    </w:p>
    <w:p w14:paraId="3891588B" w14:textId="77777777" w:rsidR="00354D77" w:rsidRPr="00167B6B" w:rsidRDefault="00354D77" w:rsidP="008C5F5D">
      <w:pPr>
        <w:pStyle w:val="Body"/>
        <w:ind w:left="2880" w:firstLine="720"/>
        <w:rPr>
          <w:rFonts w:ascii="Courier New" w:hAnsi="Courier New" w:cs="Courier New"/>
          <w:b/>
          <w:bCs/>
        </w:rPr>
      </w:pPr>
    </w:p>
    <w:p w14:paraId="5548E50A" w14:textId="77777777" w:rsidR="00354D77" w:rsidRPr="00167B6B" w:rsidRDefault="00354D77" w:rsidP="008C5F5D">
      <w:pPr>
        <w:pStyle w:val="Body"/>
        <w:ind w:left="2880" w:firstLine="720"/>
        <w:rPr>
          <w:rFonts w:ascii="Courier New" w:hAnsi="Courier New" w:cs="Courier New"/>
          <w:b/>
          <w:bCs/>
        </w:rPr>
      </w:pPr>
    </w:p>
    <w:p w14:paraId="32C9B647" w14:textId="77777777" w:rsidR="00354D77" w:rsidRPr="00167B6B" w:rsidRDefault="00354D77" w:rsidP="008C5F5D">
      <w:pPr>
        <w:pStyle w:val="Body"/>
        <w:ind w:left="2880" w:firstLine="720"/>
        <w:rPr>
          <w:rFonts w:ascii="Courier New" w:hAnsi="Courier New" w:cs="Courier New"/>
          <w:b/>
          <w:bCs/>
        </w:rPr>
      </w:pPr>
    </w:p>
    <w:p w14:paraId="17897881" w14:textId="7F62896C" w:rsidR="00156BBF" w:rsidRPr="00167B6B" w:rsidRDefault="0002591A" w:rsidP="008C5F5D">
      <w:pPr>
        <w:pStyle w:val="Body"/>
        <w:ind w:left="2880" w:firstLine="720"/>
        <w:rPr>
          <w:rFonts w:ascii="Courier New" w:hAnsi="Courier New" w:cs="Courier New"/>
          <w:b/>
          <w:bCs/>
        </w:rPr>
      </w:pPr>
      <w:r w:rsidRPr="00167B6B">
        <w:rPr>
          <w:rFonts w:ascii="Courier New" w:hAnsi="Courier New" w:cs="Courier New"/>
          <w:b/>
          <w:bCs/>
        </w:rPr>
        <w:t>AKNOWLEDGEMENT</w:t>
      </w:r>
    </w:p>
    <w:p w14:paraId="2A84495D" w14:textId="77777777" w:rsidR="0002591A" w:rsidRPr="00167B6B" w:rsidRDefault="0002591A" w:rsidP="00EE5EEA">
      <w:pPr>
        <w:pStyle w:val="Body"/>
        <w:rPr>
          <w:rFonts w:ascii="Courier New" w:hAnsi="Courier New" w:cs="Courier New"/>
          <w:b/>
          <w:bCs/>
        </w:rPr>
      </w:pPr>
    </w:p>
    <w:p w14:paraId="70868126" w14:textId="77777777" w:rsidR="0002591A" w:rsidRPr="00167B6B" w:rsidRDefault="0002591A" w:rsidP="00EE5EEA">
      <w:pPr>
        <w:pStyle w:val="Body"/>
        <w:rPr>
          <w:rFonts w:ascii="Courier New" w:hAnsi="Courier New" w:cs="Courier New"/>
          <w:b/>
          <w:bCs/>
        </w:rPr>
      </w:pPr>
    </w:p>
    <w:p w14:paraId="19F455E4" w14:textId="77777777" w:rsidR="0002591A" w:rsidRPr="00167B6B" w:rsidRDefault="0002591A" w:rsidP="00EE5EEA">
      <w:pPr>
        <w:pStyle w:val="Body"/>
        <w:rPr>
          <w:rFonts w:ascii="Courier New" w:hAnsi="Courier New" w:cs="Courier New"/>
          <w:b/>
          <w:bCs/>
        </w:rPr>
      </w:pPr>
    </w:p>
    <w:p w14:paraId="21C44151" w14:textId="77777777" w:rsidR="0002591A" w:rsidRPr="00167B6B" w:rsidRDefault="0002591A" w:rsidP="00EE5EEA">
      <w:pPr>
        <w:pStyle w:val="Body"/>
        <w:rPr>
          <w:rFonts w:ascii="Courier New" w:hAnsi="Courier New" w:cs="Courier New"/>
          <w:b/>
          <w:bCs/>
        </w:rPr>
      </w:pPr>
    </w:p>
    <w:p w14:paraId="0B016017" w14:textId="77777777" w:rsidR="0002591A" w:rsidRPr="00167B6B" w:rsidRDefault="0002591A" w:rsidP="00EE5EEA">
      <w:pPr>
        <w:pStyle w:val="Body"/>
        <w:rPr>
          <w:rFonts w:ascii="Courier New" w:hAnsi="Courier New" w:cs="Courier New"/>
          <w:b/>
          <w:bCs/>
        </w:rPr>
      </w:pPr>
    </w:p>
    <w:p w14:paraId="1F3185E6" w14:textId="77777777" w:rsidR="0002591A" w:rsidRPr="00167B6B" w:rsidRDefault="0002591A" w:rsidP="00EE5EEA">
      <w:pPr>
        <w:pStyle w:val="Body"/>
        <w:rPr>
          <w:rFonts w:ascii="Courier New" w:hAnsi="Courier New" w:cs="Courier New"/>
          <w:b/>
          <w:bCs/>
        </w:rPr>
      </w:pPr>
    </w:p>
    <w:p w14:paraId="43E16DDD" w14:textId="77777777" w:rsidR="0002591A" w:rsidRPr="00167B6B" w:rsidRDefault="0002591A" w:rsidP="00EE5EEA">
      <w:pPr>
        <w:pStyle w:val="Body"/>
        <w:rPr>
          <w:rFonts w:ascii="Courier New" w:hAnsi="Courier New" w:cs="Courier New"/>
          <w:b/>
          <w:bCs/>
        </w:rPr>
      </w:pPr>
    </w:p>
    <w:p w14:paraId="58827C03" w14:textId="77777777" w:rsidR="0002591A" w:rsidRPr="00167B6B" w:rsidRDefault="0002591A" w:rsidP="00EE5EEA">
      <w:pPr>
        <w:pStyle w:val="Body"/>
        <w:rPr>
          <w:rFonts w:ascii="Courier New" w:hAnsi="Courier New" w:cs="Courier New"/>
          <w:b/>
          <w:bCs/>
        </w:rPr>
      </w:pPr>
    </w:p>
    <w:p w14:paraId="445A2572" w14:textId="77777777" w:rsidR="0002591A" w:rsidRPr="00167B6B" w:rsidRDefault="0002591A" w:rsidP="00EE5EEA">
      <w:pPr>
        <w:pStyle w:val="Body"/>
        <w:rPr>
          <w:rFonts w:ascii="Courier New" w:hAnsi="Courier New" w:cs="Courier New"/>
          <w:b/>
          <w:bCs/>
        </w:rPr>
      </w:pPr>
    </w:p>
    <w:p w14:paraId="3ABC0173" w14:textId="77777777" w:rsidR="0002591A" w:rsidRPr="00167B6B" w:rsidRDefault="0002591A" w:rsidP="00EE5EEA">
      <w:pPr>
        <w:pStyle w:val="Body"/>
        <w:rPr>
          <w:rFonts w:ascii="Courier New" w:hAnsi="Courier New" w:cs="Courier New"/>
          <w:b/>
          <w:bCs/>
        </w:rPr>
      </w:pPr>
    </w:p>
    <w:p w14:paraId="12A16A92" w14:textId="77777777" w:rsidR="0002591A" w:rsidRPr="00167B6B" w:rsidRDefault="0002591A" w:rsidP="00EE5EEA">
      <w:pPr>
        <w:pStyle w:val="Body"/>
        <w:rPr>
          <w:rFonts w:ascii="Courier New" w:hAnsi="Courier New" w:cs="Courier New"/>
          <w:b/>
          <w:bCs/>
        </w:rPr>
      </w:pPr>
    </w:p>
    <w:p w14:paraId="798FC42B" w14:textId="77777777" w:rsidR="0002591A" w:rsidRPr="00167B6B" w:rsidRDefault="0002591A" w:rsidP="00EE5EEA">
      <w:pPr>
        <w:pStyle w:val="Body"/>
        <w:rPr>
          <w:rFonts w:ascii="Courier New" w:hAnsi="Courier New" w:cs="Courier New"/>
          <w:b/>
          <w:bCs/>
        </w:rPr>
      </w:pPr>
    </w:p>
    <w:p w14:paraId="22306883" w14:textId="77777777" w:rsidR="0002591A" w:rsidRPr="00167B6B" w:rsidRDefault="0002591A" w:rsidP="00EE5EEA">
      <w:pPr>
        <w:pStyle w:val="Body"/>
        <w:rPr>
          <w:rFonts w:ascii="Courier New" w:hAnsi="Courier New" w:cs="Courier New"/>
          <w:b/>
          <w:bCs/>
        </w:rPr>
      </w:pPr>
    </w:p>
    <w:p w14:paraId="724C6348" w14:textId="77777777" w:rsidR="0002591A" w:rsidRPr="00167B6B" w:rsidRDefault="0002591A" w:rsidP="00EE5EEA">
      <w:pPr>
        <w:pStyle w:val="Body"/>
        <w:rPr>
          <w:rFonts w:ascii="Courier New" w:hAnsi="Courier New" w:cs="Courier New"/>
          <w:b/>
          <w:bCs/>
        </w:rPr>
      </w:pPr>
    </w:p>
    <w:p w14:paraId="779E3CB1" w14:textId="77777777" w:rsidR="0002591A" w:rsidRPr="00167B6B" w:rsidRDefault="0002591A" w:rsidP="00EE5EEA">
      <w:pPr>
        <w:pStyle w:val="Body"/>
        <w:rPr>
          <w:rFonts w:ascii="Courier New" w:hAnsi="Courier New" w:cs="Courier New"/>
          <w:b/>
          <w:bCs/>
        </w:rPr>
      </w:pPr>
    </w:p>
    <w:p w14:paraId="546818F5" w14:textId="77777777" w:rsidR="0002591A" w:rsidRPr="00167B6B" w:rsidRDefault="0002591A" w:rsidP="00EE5EEA">
      <w:pPr>
        <w:pStyle w:val="Body"/>
        <w:rPr>
          <w:rFonts w:ascii="Courier New" w:hAnsi="Courier New" w:cs="Courier New"/>
          <w:b/>
          <w:bCs/>
        </w:rPr>
      </w:pPr>
    </w:p>
    <w:p w14:paraId="62F24ABF" w14:textId="77777777" w:rsidR="0002591A" w:rsidRPr="00167B6B" w:rsidRDefault="0002591A" w:rsidP="00EE5EEA">
      <w:pPr>
        <w:pStyle w:val="Body"/>
        <w:rPr>
          <w:rFonts w:ascii="Courier New" w:hAnsi="Courier New" w:cs="Courier New"/>
          <w:b/>
          <w:bCs/>
        </w:rPr>
      </w:pPr>
    </w:p>
    <w:p w14:paraId="699B5EFD" w14:textId="77777777" w:rsidR="0002591A" w:rsidRPr="00167B6B" w:rsidRDefault="0002591A" w:rsidP="00EE5EEA">
      <w:pPr>
        <w:pStyle w:val="Body"/>
        <w:rPr>
          <w:rFonts w:ascii="Courier New" w:hAnsi="Courier New" w:cs="Courier New"/>
          <w:b/>
          <w:bCs/>
        </w:rPr>
      </w:pPr>
    </w:p>
    <w:p w14:paraId="494DC122" w14:textId="77777777" w:rsidR="0002591A" w:rsidRPr="00167B6B" w:rsidRDefault="0002591A" w:rsidP="00EE5EEA">
      <w:pPr>
        <w:pStyle w:val="Body"/>
        <w:rPr>
          <w:rFonts w:ascii="Courier New" w:hAnsi="Courier New" w:cs="Courier New"/>
          <w:b/>
          <w:bCs/>
        </w:rPr>
      </w:pPr>
    </w:p>
    <w:p w14:paraId="10E8E723" w14:textId="77777777" w:rsidR="0002591A" w:rsidRPr="00167B6B" w:rsidRDefault="0002591A" w:rsidP="00EE5EEA">
      <w:pPr>
        <w:pStyle w:val="Body"/>
        <w:rPr>
          <w:rFonts w:ascii="Courier New" w:hAnsi="Courier New" w:cs="Courier New"/>
          <w:b/>
          <w:bCs/>
        </w:rPr>
      </w:pPr>
    </w:p>
    <w:p w14:paraId="2E718104" w14:textId="77777777" w:rsidR="0002591A" w:rsidRPr="00167B6B" w:rsidRDefault="0002591A" w:rsidP="00EE5EEA">
      <w:pPr>
        <w:pStyle w:val="Body"/>
        <w:rPr>
          <w:rFonts w:ascii="Courier New" w:hAnsi="Courier New" w:cs="Courier New"/>
          <w:b/>
          <w:bCs/>
        </w:rPr>
      </w:pPr>
    </w:p>
    <w:p w14:paraId="6D7420EE" w14:textId="77777777" w:rsidR="0002591A" w:rsidRPr="00167B6B" w:rsidRDefault="0002591A" w:rsidP="00EE5EEA">
      <w:pPr>
        <w:pStyle w:val="Body"/>
        <w:rPr>
          <w:rFonts w:ascii="Courier New" w:hAnsi="Courier New" w:cs="Courier New"/>
          <w:b/>
          <w:bCs/>
        </w:rPr>
      </w:pPr>
    </w:p>
    <w:p w14:paraId="3C7EFFE3" w14:textId="77777777" w:rsidR="0002591A" w:rsidRPr="00167B6B" w:rsidRDefault="0002591A" w:rsidP="00EE5EEA">
      <w:pPr>
        <w:pStyle w:val="Body"/>
        <w:rPr>
          <w:rFonts w:ascii="Courier New" w:hAnsi="Courier New" w:cs="Courier New"/>
          <w:b/>
          <w:bCs/>
        </w:rPr>
      </w:pPr>
    </w:p>
    <w:p w14:paraId="73D875D3" w14:textId="77777777" w:rsidR="0002591A" w:rsidRPr="00167B6B" w:rsidRDefault="0002591A" w:rsidP="00EE5EEA">
      <w:pPr>
        <w:pStyle w:val="Body"/>
        <w:rPr>
          <w:rFonts w:ascii="Courier New" w:hAnsi="Courier New" w:cs="Courier New"/>
          <w:b/>
          <w:bCs/>
        </w:rPr>
      </w:pPr>
    </w:p>
    <w:p w14:paraId="2482D078" w14:textId="77777777" w:rsidR="0002591A" w:rsidRPr="00167B6B" w:rsidRDefault="0002591A" w:rsidP="00EE5EEA">
      <w:pPr>
        <w:pStyle w:val="Body"/>
        <w:rPr>
          <w:rFonts w:ascii="Courier New" w:hAnsi="Courier New" w:cs="Courier New"/>
          <w:b/>
          <w:bCs/>
        </w:rPr>
      </w:pPr>
    </w:p>
    <w:p w14:paraId="728B3AAA" w14:textId="77777777" w:rsidR="0002591A" w:rsidRPr="00167B6B" w:rsidRDefault="0002591A" w:rsidP="00EE5EEA">
      <w:pPr>
        <w:pStyle w:val="Body"/>
        <w:rPr>
          <w:rFonts w:ascii="Courier New" w:hAnsi="Courier New" w:cs="Courier New"/>
          <w:b/>
          <w:bCs/>
        </w:rPr>
      </w:pPr>
    </w:p>
    <w:p w14:paraId="2AC8EAC6" w14:textId="77777777" w:rsidR="0002591A" w:rsidRPr="00167B6B" w:rsidRDefault="0002591A" w:rsidP="00EE5EEA">
      <w:pPr>
        <w:pStyle w:val="Body"/>
        <w:rPr>
          <w:rFonts w:ascii="Courier New" w:hAnsi="Courier New" w:cs="Courier New"/>
          <w:b/>
          <w:bCs/>
        </w:rPr>
      </w:pPr>
    </w:p>
    <w:p w14:paraId="46A3BE60" w14:textId="77777777" w:rsidR="0002591A" w:rsidRPr="00167B6B" w:rsidRDefault="0002591A" w:rsidP="00EE5EEA">
      <w:pPr>
        <w:pStyle w:val="Body"/>
        <w:rPr>
          <w:rFonts w:ascii="Courier New" w:hAnsi="Courier New" w:cs="Courier New"/>
          <w:b/>
          <w:bCs/>
        </w:rPr>
      </w:pPr>
    </w:p>
    <w:p w14:paraId="1A74FC09" w14:textId="77777777" w:rsidR="0002591A" w:rsidRPr="00167B6B" w:rsidRDefault="0002591A" w:rsidP="00EE5EEA">
      <w:pPr>
        <w:pStyle w:val="Body"/>
        <w:rPr>
          <w:rFonts w:ascii="Courier New" w:hAnsi="Courier New" w:cs="Courier New"/>
          <w:b/>
          <w:bCs/>
        </w:rPr>
      </w:pPr>
    </w:p>
    <w:p w14:paraId="2E281B18" w14:textId="77777777" w:rsidR="0002591A" w:rsidRPr="00167B6B" w:rsidRDefault="0002591A" w:rsidP="00EE5EEA">
      <w:pPr>
        <w:pStyle w:val="Body"/>
        <w:rPr>
          <w:rFonts w:ascii="Courier New" w:hAnsi="Courier New" w:cs="Courier New"/>
          <w:b/>
          <w:bCs/>
        </w:rPr>
      </w:pPr>
    </w:p>
    <w:p w14:paraId="5BED453A" w14:textId="77777777" w:rsidR="0002591A" w:rsidRPr="00167B6B" w:rsidRDefault="0002591A" w:rsidP="00EE5EEA">
      <w:pPr>
        <w:pStyle w:val="Body"/>
        <w:rPr>
          <w:rFonts w:ascii="Courier New" w:hAnsi="Courier New" w:cs="Courier New"/>
          <w:b/>
          <w:bCs/>
        </w:rPr>
      </w:pPr>
    </w:p>
    <w:p w14:paraId="7CDCDBB9" w14:textId="77777777" w:rsidR="0002591A" w:rsidRPr="00167B6B" w:rsidRDefault="0002591A" w:rsidP="00EE5EEA">
      <w:pPr>
        <w:pStyle w:val="Body"/>
        <w:rPr>
          <w:rFonts w:ascii="Courier New" w:hAnsi="Courier New" w:cs="Courier New"/>
          <w:b/>
          <w:bCs/>
        </w:rPr>
      </w:pPr>
    </w:p>
    <w:p w14:paraId="7D5599D7" w14:textId="77777777" w:rsidR="0002591A" w:rsidRPr="00167B6B" w:rsidRDefault="0002591A" w:rsidP="00EE5EEA">
      <w:pPr>
        <w:pStyle w:val="Body"/>
        <w:rPr>
          <w:rFonts w:ascii="Courier New" w:hAnsi="Courier New" w:cs="Courier New"/>
          <w:b/>
          <w:bCs/>
        </w:rPr>
      </w:pPr>
    </w:p>
    <w:p w14:paraId="7230FF2B" w14:textId="77777777" w:rsidR="0002591A" w:rsidRPr="00167B6B" w:rsidRDefault="0002591A" w:rsidP="00EE5EEA">
      <w:pPr>
        <w:pStyle w:val="Body"/>
        <w:rPr>
          <w:rFonts w:ascii="Courier New" w:hAnsi="Courier New" w:cs="Courier New"/>
          <w:b/>
          <w:bCs/>
        </w:rPr>
      </w:pPr>
    </w:p>
    <w:p w14:paraId="6AAC49BD" w14:textId="77777777" w:rsidR="0002591A" w:rsidRPr="00167B6B" w:rsidRDefault="0002591A" w:rsidP="00EE5EEA">
      <w:pPr>
        <w:pStyle w:val="Body"/>
        <w:rPr>
          <w:rFonts w:ascii="Courier New" w:hAnsi="Courier New" w:cs="Courier New"/>
          <w:b/>
          <w:bCs/>
        </w:rPr>
      </w:pPr>
    </w:p>
    <w:p w14:paraId="02485056" w14:textId="77777777" w:rsidR="0002591A" w:rsidRPr="00167B6B" w:rsidRDefault="0002591A" w:rsidP="00EE5EEA">
      <w:pPr>
        <w:pStyle w:val="Body"/>
        <w:rPr>
          <w:rFonts w:ascii="Courier New" w:hAnsi="Courier New" w:cs="Courier New"/>
          <w:b/>
          <w:bCs/>
        </w:rPr>
      </w:pPr>
    </w:p>
    <w:p w14:paraId="1DC27031" w14:textId="77777777" w:rsidR="0002591A" w:rsidRPr="00167B6B" w:rsidRDefault="0002591A" w:rsidP="00EE5EEA">
      <w:pPr>
        <w:pStyle w:val="Body"/>
        <w:rPr>
          <w:rFonts w:ascii="Courier New" w:hAnsi="Courier New" w:cs="Courier New"/>
          <w:b/>
          <w:bCs/>
        </w:rPr>
      </w:pPr>
    </w:p>
    <w:p w14:paraId="691E5923" w14:textId="77777777" w:rsidR="0002591A" w:rsidRPr="00167B6B" w:rsidRDefault="0002591A" w:rsidP="00EE5EEA">
      <w:pPr>
        <w:pStyle w:val="Body"/>
        <w:rPr>
          <w:rFonts w:ascii="Courier New" w:hAnsi="Courier New" w:cs="Courier New"/>
          <w:b/>
          <w:bCs/>
        </w:rPr>
      </w:pPr>
    </w:p>
    <w:p w14:paraId="7D904FE9" w14:textId="77777777" w:rsidR="0002591A" w:rsidRPr="00167B6B" w:rsidRDefault="0002591A" w:rsidP="00EE5EEA">
      <w:pPr>
        <w:pStyle w:val="Body"/>
        <w:rPr>
          <w:rFonts w:ascii="Courier New" w:hAnsi="Courier New" w:cs="Courier New"/>
          <w:b/>
          <w:bCs/>
        </w:rPr>
      </w:pPr>
    </w:p>
    <w:p w14:paraId="2943078B" w14:textId="77777777" w:rsidR="0002591A" w:rsidRPr="00167B6B" w:rsidRDefault="0002591A" w:rsidP="00EE5EEA">
      <w:pPr>
        <w:pStyle w:val="Body"/>
        <w:rPr>
          <w:rFonts w:ascii="Courier New" w:hAnsi="Courier New" w:cs="Courier New"/>
          <w:b/>
          <w:bCs/>
        </w:rPr>
      </w:pPr>
    </w:p>
    <w:p w14:paraId="10689041" w14:textId="77777777" w:rsidR="0002591A" w:rsidRPr="00167B6B" w:rsidRDefault="0002591A" w:rsidP="00EE5EEA">
      <w:pPr>
        <w:pStyle w:val="Body"/>
        <w:rPr>
          <w:rFonts w:ascii="Courier New" w:hAnsi="Courier New" w:cs="Courier New"/>
          <w:b/>
          <w:bCs/>
        </w:rPr>
      </w:pPr>
    </w:p>
    <w:p w14:paraId="4CD93058" w14:textId="77777777" w:rsidR="0002591A" w:rsidRPr="00167B6B" w:rsidRDefault="0002591A" w:rsidP="00EE5EEA">
      <w:pPr>
        <w:pStyle w:val="Body"/>
        <w:rPr>
          <w:rFonts w:ascii="Courier New" w:hAnsi="Courier New" w:cs="Courier New"/>
          <w:b/>
          <w:bCs/>
        </w:rPr>
      </w:pPr>
    </w:p>
    <w:p w14:paraId="50AE6335" w14:textId="77777777" w:rsidR="0002591A" w:rsidRPr="00167B6B" w:rsidRDefault="0002591A" w:rsidP="00EE5EEA">
      <w:pPr>
        <w:pStyle w:val="Body"/>
        <w:rPr>
          <w:rFonts w:ascii="Courier New" w:hAnsi="Courier New" w:cs="Courier New"/>
          <w:b/>
          <w:bCs/>
        </w:rPr>
      </w:pPr>
    </w:p>
    <w:p w14:paraId="7E13D06F" w14:textId="77777777" w:rsidR="0002591A" w:rsidRPr="00167B6B" w:rsidRDefault="0002591A" w:rsidP="00EE5EEA">
      <w:pPr>
        <w:pStyle w:val="Body"/>
        <w:rPr>
          <w:rFonts w:ascii="Courier New" w:hAnsi="Courier New" w:cs="Courier New"/>
          <w:b/>
          <w:bCs/>
        </w:rPr>
      </w:pPr>
    </w:p>
    <w:p w14:paraId="6088BA4E" w14:textId="77777777" w:rsidR="008C5F5D" w:rsidRPr="00167B6B" w:rsidRDefault="0002591A"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1B95AB78" w14:textId="77777777" w:rsidR="008C5F5D" w:rsidRPr="00167B6B" w:rsidRDefault="008C5F5D" w:rsidP="00EE5EEA">
      <w:pPr>
        <w:pStyle w:val="Body"/>
        <w:rPr>
          <w:rFonts w:ascii="Courier New" w:hAnsi="Courier New" w:cs="Courier New"/>
          <w:b/>
          <w:bCs/>
        </w:rPr>
      </w:pPr>
    </w:p>
    <w:p w14:paraId="4155CA2D" w14:textId="77777777" w:rsidR="008C5F5D" w:rsidRPr="00167B6B" w:rsidRDefault="008C5F5D" w:rsidP="00EE5EEA">
      <w:pPr>
        <w:pStyle w:val="Body"/>
        <w:rPr>
          <w:rFonts w:ascii="Courier New" w:hAnsi="Courier New" w:cs="Courier New"/>
          <w:b/>
          <w:bCs/>
        </w:rPr>
      </w:pPr>
    </w:p>
    <w:p w14:paraId="30572B19" w14:textId="77777777" w:rsidR="008C5F5D" w:rsidRPr="00167B6B" w:rsidRDefault="008C5F5D" w:rsidP="00EE5EEA">
      <w:pPr>
        <w:pStyle w:val="Body"/>
        <w:rPr>
          <w:rFonts w:ascii="Courier New" w:hAnsi="Courier New" w:cs="Courier New"/>
          <w:b/>
          <w:bCs/>
        </w:rPr>
      </w:pPr>
    </w:p>
    <w:p w14:paraId="46A75C11" w14:textId="77777777" w:rsidR="008C5F5D" w:rsidRPr="00167B6B" w:rsidRDefault="008C5F5D" w:rsidP="00EE5EEA">
      <w:pPr>
        <w:pStyle w:val="Body"/>
        <w:rPr>
          <w:rFonts w:ascii="Courier New" w:hAnsi="Courier New" w:cs="Courier New"/>
          <w:b/>
          <w:bCs/>
        </w:rPr>
      </w:pPr>
    </w:p>
    <w:p w14:paraId="3F90FBEC" w14:textId="1D83DB29" w:rsidR="0002591A" w:rsidRPr="00167B6B" w:rsidRDefault="0002591A" w:rsidP="008C5F5D">
      <w:pPr>
        <w:pStyle w:val="Body"/>
        <w:ind w:left="3600"/>
        <w:rPr>
          <w:rFonts w:ascii="Courier New" w:hAnsi="Courier New" w:cs="Courier New"/>
          <w:b/>
          <w:bCs/>
        </w:rPr>
      </w:pPr>
      <w:r w:rsidRPr="00167B6B">
        <w:rPr>
          <w:rFonts w:ascii="Courier New" w:hAnsi="Courier New" w:cs="Courier New"/>
          <w:b/>
          <w:bCs/>
        </w:rPr>
        <w:t>ABSTRACT</w:t>
      </w:r>
    </w:p>
    <w:p w14:paraId="4B920030" w14:textId="77777777" w:rsidR="004438B1" w:rsidRPr="00167B6B" w:rsidRDefault="004438B1" w:rsidP="00EE5EEA">
      <w:pPr>
        <w:pStyle w:val="Body"/>
        <w:rPr>
          <w:rFonts w:ascii="Courier New" w:hAnsi="Courier New" w:cs="Courier New"/>
          <w:b/>
          <w:bCs/>
        </w:rPr>
      </w:pPr>
    </w:p>
    <w:p w14:paraId="085ECE98" w14:textId="77777777" w:rsidR="004438B1" w:rsidRPr="00167B6B" w:rsidRDefault="004438B1" w:rsidP="00EE5EEA">
      <w:pPr>
        <w:pStyle w:val="Body"/>
        <w:rPr>
          <w:rFonts w:ascii="Courier New" w:hAnsi="Courier New" w:cs="Courier New"/>
          <w:b/>
          <w:bCs/>
        </w:rPr>
      </w:pPr>
    </w:p>
    <w:p w14:paraId="7BE0A306" w14:textId="77777777" w:rsidR="004438B1" w:rsidRPr="00167B6B" w:rsidRDefault="004438B1" w:rsidP="00EE5EEA">
      <w:pPr>
        <w:pStyle w:val="Body"/>
        <w:rPr>
          <w:rFonts w:ascii="Courier New" w:hAnsi="Courier New" w:cs="Courier New"/>
          <w:b/>
          <w:bCs/>
        </w:rPr>
      </w:pPr>
    </w:p>
    <w:p w14:paraId="3905BEB6" w14:textId="77777777" w:rsidR="004438B1" w:rsidRPr="00167B6B" w:rsidRDefault="004438B1" w:rsidP="00EE5EEA">
      <w:pPr>
        <w:pStyle w:val="Body"/>
        <w:rPr>
          <w:rFonts w:ascii="Courier New" w:hAnsi="Courier New" w:cs="Courier New"/>
          <w:b/>
          <w:bCs/>
        </w:rPr>
      </w:pPr>
    </w:p>
    <w:p w14:paraId="2F4CDA87" w14:textId="77777777" w:rsidR="004438B1" w:rsidRPr="00167B6B" w:rsidRDefault="004438B1" w:rsidP="00EE5EEA">
      <w:pPr>
        <w:pStyle w:val="Body"/>
        <w:rPr>
          <w:rFonts w:ascii="Courier New" w:hAnsi="Courier New" w:cs="Courier New"/>
          <w:b/>
          <w:bCs/>
        </w:rPr>
      </w:pPr>
    </w:p>
    <w:p w14:paraId="6146CDE2" w14:textId="77777777" w:rsidR="004438B1" w:rsidRPr="00167B6B" w:rsidRDefault="004438B1" w:rsidP="00EE5EEA">
      <w:pPr>
        <w:pStyle w:val="Body"/>
        <w:rPr>
          <w:rFonts w:ascii="Courier New" w:hAnsi="Courier New" w:cs="Courier New"/>
          <w:b/>
          <w:bCs/>
        </w:rPr>
      </w:pPr>
    </w:p>
    <w:p w14:paraId="02F8A297" w14:textId="77777777" w:rsidR="004438B1" w:rsidRPr="00167B6B" w:rsidRDefault="004438B1" w:rsidP="00EE5EEA">
      <w:pPr>
        <w:pStyle w:val="Body"/>
        <w:rPr>
          <w:rFonts w:ascii="Courier New" w:hAnsi="Courier New" w:cs="Courier New"/>
          <w:b/>
          <w:bCs/>
        </w:rPr>
      </w:pPr>
    </w:p>
    <w:p w14:paraId="76F65309" w14:textId="77777777" w:rsidR="004438B1" w:rsidRPr="00167B6B" w:rsidRDefault="004438B1" w:rsidP="00EE5EEA">
      <w:pPr>
        <w:pStyle w:val="Body"/>
        <w:rPr>
          <w:rFonts w:ascii="Courier New" w:hAnsi="Courier New" w:cs="Courier New"/>
          <w:b/>
          <w:bCs/>
        </w:rPr>
      </w:pPr>
    </w:p>
    <w:p w14:paraId="3E08ECD9" w14:textId="77777777" w:rsidR="004438B1" w:rsidRPr="00167B6B" w:rsidRDefault="004438B1" w:rsidP="00EE5EEA">
      <w:pPr>
        <w:pStyle w:val="Body"/>
        <w:rPr>
          <w:rFonts w:ascii="Courier New" w:hAnsi="Courier New" w:cs="Courier New"/>
          <w:b/>
          <w:bCs/>
        </w:rPr>
      </w:pPr>
    </w:p>
    <w:p w14:paraId="15742E6D" w14:textId="77777777" w:rsidR="004438B1" w:rsidRPr="00167B6B" w:rsidRDefault="004438B1" w:rsidP="00EE5EEA">
      <w:pPr>
        <w:pStyle w:val="Body"/>
        <w:rPr>
          <w:rFonts w:ascii="Courier New" w:hAnsi="Courier New" w:cs="Courier New"/>
          <w:b/>
          <w:bCs/>
        </w:rPr>
      </w:pPr>
    </w:p>
    <w:p w14:paraId="3733AA24" w14:textId="77777777" w:rsidR="004438B1" w:rsidRPr="00167B6B" w:rsidRDefault="004438B1" w:rsidP="00EE5EEA">
      <w:pPr>
        <w:pStyle w:val="Body"/>
        <w:rPr>
          <w:rFonts w:ascii="Courier New" w:hAnsi="Courier New" w:cs="Courier New"/>
          <w:b/>
          <w:bCs/>
        </w:rPr>
      </w:pPr>
    </w:p>
    <w:p w14:paraId="7587A687" w14:textId="77777777" w:rsidR="004438B1" w:rsidRPr="00167B6B" w:rsidRDefault="004438B1" w:rsidP="00EE5EEA">
      <w:pPr>
        <w:pStyle w:val="Body"/>
        <w:rPr>
          <w:rFonts w:ascii="Courier New" w:hAnsi="Courier New" w:cs="Courier New"/>
          <w:b/>
          <w:bCs/>
        </w:rPr>
      </w:pPr>
    </w:p>
    <w:p w14:paraId="28FD6A09" w14:textId="77777777" w:rsidR="004438B1" w:rsidRPr="00167B6B" w:rsidRDefault="004438B1" w:rsidP="00EE5EEA">
      <w:pPr>
        <w:pStyle w:val="Body"/>
        <w:rPr>
          <w:rFonts w:ascii="Courier New" w:hAnsi="Courier New" w:cs="Courier New"/>
          <w:b/>
          <w:bCs/>
        </w:rPr>
      </w:pPr>
    </w:p>
    <w:p w14:paraId="659015A7" w14:textId="77777777" w:rsidR="004438B1" w:rsidRPr="00167B6B" w:rsidRDefault="004438B1" w:rsidP="00EE5EEA">
      <w:pPr>
        <w:pStyle w:val="Body"/>
        <w:rPr>
          <w:rFonts w:ascii="Courier New" w:hAnsi="Courier New" w:cs="Courier New"/>
          <w:b/>
          <w:bCs/>
        </w:rPr>
      </w:pPr>
    </w:p>
    <w:p w14:paraId="653EEAC9" w14:textId="77777777" w:rsidR="004438B1" w:rsidRPr="00167B6B" w:rsidRDefault="004438B1" w:rsidP="00EE5EEA">
      <w:pPr>
        <w:pStyle w:val="Body"/>
        <w:rPr>
          <w:rFonts w:ascii="Courier New" w:hAnsi="Courier New" w:cs="Courier New"/>
          <w:b/>
          <w:bCs/>
        </w:rPr>
      </w:pPr>
    </w:p>
    <w:p w14:paraId="65033616" w14:textId="77777777" w:rsidR="004438B1" w:rsidRPr="00167B6B" w:rsidRDefault="004438B1" w:rsidP="00EE5EEA">
      <w:pPr>
        <w:pStyle w:val="Body"/>
        <w:rPr>
          <w:rFonts w:ascii="Courier New" w:hAnsi="Courier New" w:cs="Courier New"/>
          <w:b/>
          <w:bCs/>
        </w:rPr>
      </w:pPr>
    </w:p>
    <w:p w14:paraId="52B9DCB3" w14:textId="77777777" w:rsidR="004438B1" w:rsidRPr="00167B6B" w:rsidRDefault="004438B1" w:rsidP="00EE5EEA">
      <w:pPr>
        <w:pStyle w:val="Body"/>
        <w:rPr>
          <w:rFonts w:ascii="Courier New" w:hAnsi="Courier New" w:cs="Courier New"/>
          <w:b/>
          <w:bCs/>
        </w:rPr>
      </w:pPr>
    </w:p>
    <w:p w14:paraId="2B8A8D8C" w14:textId="77777777" w:rsidR="004438B1" w:rsidRPr="00167B6B" w:rsidRDefault="004438B1" w:rsidP="00EE5EEA">
      <w:pPr>
        <w:pStyle w:val="Body"/>
        <w:rPr>
          <w:rFonts w:ascii="Courier New" w:hAnsi="Courier New" w:cs="Courier New"/>
          <w:b/>
          <w:bCs/>
        </w:rPr>
      </w:pPr>
    </w:p>
    <w:p w14:paraId="25058928" w14:textId="77777777" w:rsidR="004438B1" w:rsidRPr="00167B6B" w:rsidRDefault="004438B1" w:rsidP="00EE5EEA">
      <w:pPr>
        <w:pStyle w:val="Body"/>
        <w:rPr>
          <w:rFonts w:ascii="Courier New" w:hAnsi="Courier New" w:cs="Courier New"/>
          <w:b/>
          <w:bCs/>
        </w:rPr>
      </w:pPr>
    </w:p>
    <w:p w14:paraId="163FD3B6" w14:textId="77777777" w:rsidR="004438B1" w:rsidRPr="00167B6B" w:rsidRDefault="004438B1" w:rsidP="00EE5EEA">
      <w:pPr>
        <w:pStyle w:val="Body"/>
        <w:rPr>
          <w:rFonts w:ascii="Courier New" w:hAnsi="Courier New" w:cs="Courier New"/>
          <w:b/>
          <w:bCs/>
        </w:rPr>
      </w:pPr>
    </w:p>
    <w:p w14:paraId="6D03E78F" w14:textId="77777777" w:rsidR="004438B1" w:rsidRPr="00167B6B" w:rsidRDefault="004438B1" w:rsidP="00EE5EEA">
      <w:pPr>
        <w:pStyle w:val="Body"/>
        <w:rPr>
          <w:rFonts w:ascii="Courier New" w:hAnsi="Courier New" w:cs="Courier New"/>
          <w:b/>
          <w:bCs/>
        </w:rPr>
      </w:pPr>
    </w:p>
    <w:p w14:paraId="632E19D0" w14:textId="77777777" w:rsidR="004438B1" w:rsidRPr="00167B6B" w:rsidRDefault="004438B1" w:rsidP="00EE5EEA">
      <w:pPr>
        <w:pStyle w:val="Body"/>
        <w:rPr>
          <w:rFonts w:ascii="Courier New" w:hAnsi="Courier New" w:cs="Courier New"/>
          <w:b/>
          <w:bCs/>
        </w:rPr>
      </w:pPr>
    </w:p>
    <w:p w14:paraId="1472B115" w14:textId="77777777" w:rsidR="004438B1" w:rsidRPr="00167B6B" w:rsidRDefault="004438B1" w:rsidP="00EE5EEA">
      <w:pPr>
        <w:pStyle w:val="Body"/>
        <w:rPr>
          <w:rFonts w:ascii="Courier New" w:hAnsi="Courier New" w:cs="Courier New"/>
          <w:b/>
          <w:bCs/>
        </w:rPr>
      </w:pPr>
    </w:p>
    <w:p w14:paraId="12417CD0" w14:textId="77777777" w:rsidR="004438B1" w:rsidRPr="00167B6B" w:rsidRDefault="004438B1" w:rsidP="00EE5EEA">
      <w:pPr>
        <w:pStyle w:val="Body"/>
        <w:rPr>
          <w:rFonts w:ascii="Courier New" w:hAnsi="Courier New" w:cs="Courier New"/>
          <w:b/>
          <w:bCs/>
        </w:rPr>
      </w:pPr>
    </w:p>
    <w:p w14:paraId="314216F5" w14:textId="77777777" w:rsidR="004438B1" w:rsidRPr="00167B6B" w:rsidRDefault="004438B1" w:rsidP="00EE5EEA">
      <w:pPr>
        <w:pStyle w:val="Body"/>
        <w:rPr>
          <w:rFonts w:ascii="Courier New" w:hAnsi="Courier New" w:cs="Courier New"/>
          <w:b/>
          <w:bCs/>
        </w:rPr>
      </w:pPr>
    </w:p>
    <w:p w14:paraId="3853CA48" w14:textId="77777777" w:rsidR="004438B1" w:rsidRPr="00167B6B" w:rsidRDefault="004438B1" w:rsidP="00EE5EEA">
      <w:pPr>
        <w:pStyle w:val="Body"/>
        <w:rPr>
          <w:rFonts w:ascii="Courier New" w:hAnsi="Courier New" w:cs="Courier New"/>
          <w:b/>
          <w:bCs/>
        </w:rPr>
      </w:pPr>
    </w:p>
    <w:p w14:paraId="3D99BF55" w14:textId="77777777" w:rsidR="004438B1" w:rsidRPr="00167B6B" w:rsidRDefault="004438B1" w:rsidP="00EE5EEA">
      <w:pPr>
        <w:pStyle w:val="Body"/>
        <w:rPr>
          <w:rFonts w:ascii="Courier New" w:hAnsi="Courier New" w:cs="Courier New"/>
          <w:b/>
          <w:bCs/>
        </w:rPr>
      </w:pPr>
    </w:p>
    <w:p w14:paraId="1DF9816F" w14:textId="77777777" w:rsidR="004438B1" w:rsidRPr="00167B6B" w:rsidRDefault="004438B1" w:rsidP="00EE5EEA">
      <w:pPr>
        <w:pStyle w:val="Body"/>
        <w:rPr>
          <w:rFonts w:ascii="Courier New" w:hAnsi="Courier New" w:cs="Courier New"/>
          <w:b/>
          <w:bCs/>
        </w:rPr>
      </w:pPr>
    </w:p>
    <w:p w14:paraId="4DF338DB" w14:textId="77777777" w:rsidR="004438B1" w:rsidRPr="00167B6B" w:rsidRDefault="004438B1" w:rsidP="00EE5EEA">
      <w:pPr>
        <w:pStyle w:val="Body"/>
        <w:rPr>
          <w:rFonts w:ascii="Courier New" w:hAnsi="Courier New" w:cs="Courier New"/>
          <w:b/>
          <w:bCs/>
        </w:rPr>
      </w:pPr>
    </w:p>
    <w:p w14:paraId="503E7C63" w14:textId="77777777" w:rsidR="004438B1" w:rsidRPr="00167B6B" w:rsidRDefault="004438B1" w:rsidP="00EE5EEA">
      <w:pPr>
        <w:pStyle w:val="Body"/>
        <w:rPr>
          <w:rFonts w:ascii="Courier New" w:hAnsi="Courier New" w:cs="Courier New"/>
          <w:b/>
          <w:bCs/>
        </w:rPr>
      </w:pPr>
    </w:p>
    <w:p w14:paraId="3853AE0D" w14:textId="77777777" w:rsidR="004438B1" w:rsidRPr="00167B6B" w:rsidRDefault="004438B1" w:rsidP="00EE5EEA">
      <w:pPr>
        <w:pStyle w:val="Body"/>
        <w:rPr>
          <w:rFonts w:ascii="Courier New" w:hAnsi="Courier New" w:cs="Courier New"/>
          <w:b/>
          <w:bCs/>
        </w:rPr>
      </w:pPr>
    </w:p>
    <w:p w14:paraId="720021FF" w14:textId="77777777" w:rsidR="004438B1" w:rsidRPr="00167B6B" w:rsidRDefault="004438B1" w:rsidP="00EE5EEA">
      <w:pPr>
        <w:pStyle w:val="Body"/>
        <w:rPr>
          <w:rFonts w:ascii="Courier New" w:hAnsi="Courier New" w:cs="Courier New"/>
          <w:b/>
          <w:bCs/>
        </w:rPr>
      </w:pPr>
    </w:p>
    <w:p w14:paraId="4BE74308" w14:textId="77777777" w:rsidR="004438B1" w:rsidRPr="00167B6B" w:rsidRDefault="004438B1" w:rsidP="00EE5EEA">
      <w:pPr>
        <w:pStyle w:val="Body"/>
        <w:rPr>
          <w:rFonts w:ascii="Courier New" w:hAnsi="Courier New" w:cs="Courier New"/>
          <w:b/>
          <w:bCs/>
        </w:rPr>
      </w:pPr>
    </w:p>
    <w:p w14:paraId="56391204" w14:textId="77777777" w:rsidR="004438B1" w:rsidRPr="00167B6B" w:rsidRDefault="004438B1" w:rsidP="00EE5EEA">
      <w:pPr>
        <w:pStyle w:val="Body"/>
        <w:rPr>
          <w:rFonts w:ascii="Courier New" w:hAnsi="Courier New" w:cs="Courier New"/>
          <w:b/>
          <w:bCs/>
        </w:rPr>
      </w:pPr>
    </w:p>
    <w:p w14:paraId="32A45DB9" w14:textId="77777777" w:rsidR="004438B1" w:rsidRPr="00167B6B" w:rsidRDefault="004438B1" w:rsidP="00EE5EEA">
      <w:pPr>
        <w:pStyle w:val="Body"/>
        <w:rPr>
          <w:rFonts w:ascii="Courier New" w:hAnsi="Courier New" w:cs="Courier New"/>
          <w:b/>
          <w:bCs/>
        </w:rPr>
      </w:pPr>
    </w:p>
    <w:p w14:paraId="7A406D77" w14:textId="77777777" w:rsidR="004438B1" w:rsidRPr="00167B6B" w:rsidRDefault="004438B1" w:rsidP="00EE5EEA">
      <w:pPr>
        <w:pStyle w:val="Body"/>
        <w:rPr>
          <w:rFonts w:ascii="Courier New" w:hAnsi="Courier New" w:cs="Courier New"/>
          <w:b/>
          <w:bCs/>
        </w:rPr>
      </w:pPr>
    </w:p>
    <w:p w14:paraId="65AA9059" w14:textId="77777777" w:rsidR="004438B1" w:rsidRPr="00167B6B" w:rsidRDefault="004438B1" w:rsidP="00EE5EEA">
      <w:pPr>
        <w:pStyle w:val="Body"/>
        <w:rPr>
          <w:rFonts w:ascii="Courier New" w:hAnsi="Courier New" w:cs="Courier New"/>
          <w:b/>
          <w:bCs/>
        </w:rPr>
      </w:pPr>
    </w:p>
    <w:p w14:paraId="0B80C9A5" w14:textId="77777777" w:rsidR="004438B1" w:rsidRPr="00167B6B" w:rsidRDefault="004438B1" w:rsidP="00EE5EEA">
      <w:pPr>
        <w:pStyle w:val="Body"/>
        <w:rPr>
          <w:rFonts w:ascii="Courier New" w:hAnsi="Courier New" w:cs="Courier New"/>
          <w:b/>
          <w:bCs/>
        </w:rPr>
      </w:pPr>
    </w:p>
    <w:p w14:paraId="185530D5" w14:textId="77777777" w:rsidR="004438B1" w:rsidRPr="00167B6B" w:rsidRDefault="004438B1" w:rsidP="00EE5EEA">
      <w:pPr>
        <w:pStyle w:val="Body"/>
        <w:rPr>
          <w:rFonts w:ascii="Courier New" w:hAnsi="Courier New" w:cs="Courier New"/>
          <w:b/>
          <w:bCs/>
        </w:rPr>
      </w:pPr>
    </w:p>
    <w:p w14:paraId="6A464C6D" w14:textId="77777777" w:rsidR="004438B1" w:rsidRPr="00167B6B" w:rsidRDefault="004438B1" w:rsidP="00EE5EEA">
      <w:pPr>
        <w:pStyle w:val="Body"/>
        <w:rPr>
          <w:rFonts w:ascii="Courier New" w:hAnsi="Courier New" w:cs="Courier New"/>
          <w:b/>
          <w:bCs/>
        </w:rPr>
      </w:pPr>
    </w:p>
    <w:p w14:paraId="5707A1F3" w14:textId="77777777" w:rsidR="004438B1" w:rsidRPr="00167B6B" w:rsidRDefault="004438B1" w:rsidP="00EE5EEA">
      <w:pPr>
        <w:pStyle w:val="Body"/>
        <w:rPr>
          <w:rFonts w:ascii="Courier New" w:hAnsi="Courier New" w:cs="Courier New"/>
          <w:b/>
          <w:bCs/>
        </w:rPr>
      </w:pPr>
    </w:p>
    <w:p w14:paraId="650B697D" w14:textId="77777777" w:rsidR="004438B1" w:rsidRPr="00167B6B" w:rsidRDefault="004438B1" w:rsidP="00EE5EEA">
      <w:pPr>
        <w:pStyle w:val="Body"/>
        <w:rPr>
          <w:rFonts w:ascii="Courier New" w:hAnsi="Courier New" w:cs="Courier New"/>
          <w:b/>
          <w:bCs/>
        </w:rPr>
      </w:pPr>
    </w:p>
    <w:p w14:paraId="3F41D9C2" w14:textId="77777777" w:rsidR="004438B1" w:rsidRPr="00167B6B" w:rsidRDefault="004438B1" w:rsidP="00EE5EEA">
      <w:pPr>
        <w:pStyle w:val="Body"/>
        <w:rPr>
          <w:rFonts w:ascii="Courier New" w:hAnsi="Courier New" w:cs="Courier New"/>
          <w:b/>
          <w:bCs/>
        </w:rPr>
      </w:pPr>
    </w:p>
    <w:p w14:paraId="6163C7AD" w14:textId="77777777" w:rsidR="004438B1" w:rsidRPr="00167B6B" w:rsidRDefault="004438B1" w:rsidP="00EE5EEA">
      <w:pPr>
        <w:pStyle w:val="Body"/>
        <w:rPr>
          <w:rFonts w:ascii="Courier New" w:hAnsi="Courier New" w:cs="Courier New"/>
          <w:b/>
          <w:bCs/>
        </w:rPr>
      </w:pPr>
    </w:p>
    <w:p w14:paraId="572AB8D8" w14:textId="77777777" w:rsidR="004438B1" w:rsidRPr="00167B6B" w:rsidRDefault="004438B1" w:rsidP="00EE5EEA">
      <w:pPr>
        <w:pStyle w:val="Body"/>
        <w:rPr>
          <w:rFonts w:ascii="Courier New" w:hAnsi="Courier New" w:cs="Courier New"/>
          <w:b/>
          <w:bCs/>
        </w:rPr>
      </w:pPr>
    </w:p>
    <w:p w14:paraId="76CA8F3E" w14:textId="77777777" w:rsidR="004438B1" w:rsidRPr="00167B6B" w:rsidRDefault="004438B1" w:rsidP="00EE5EEA">
      <w:pPr>
        <w:pStyle w:val="Body"/>
        <w:rPr>
          <w:rFonts w:ascii="Courier New" w:hAnsi="Courier New" w:cs="Courier New"/>
          <w:b/>
          <w:bCs/>
        </w:rPr>
      </w:pPr>
    </w:p>
    <w:p w14:paraId="4214354B" w14:textId="77777777" w:rsidR="008C5F5D" w:rsidRPr="00167B6B" w:rsidRDefault="004438B1"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5F080C5A" w14:textId="77777777" w:rsidR="008C5F5D" w:rsidRPr="00167B6B" w:rsidRDefault="008C5F5D" w:rsidP="00EE5EEA">
      <w:pPr>
        <w:pStyle w:val="Body"/>
        <w:rPr>
          <w:rFonts w:ascii="Courier New" w:hAnsi="Courier New" w:cs="Courier New"/>
          <w:b/>
          <w:bCs/>
        </w:rPr>
      </w:pPr>
    </w:p>
    <w:p w14:paraId="6019B2A1" w14:textId="77777777" w:rsidR="008C5F5D" w:rsidRPr="00167B6B" w:rsidRDefault="008C5F5D" w:rsidP="00EE5EEA">
      <w:pPr>
        <w:pStyle w:val="Body"/>
        <w:rPr>
          <w:rFonts w:ascii="Courier New" w:hAnsi="Courier New" w:cs="Courier New"/>
          <w:b/>
          <w:bCs/>
        </w:rPr>
      </w:pPr>
    </w:p>
    <w:p w14:paraId="2F5D7AA3" w14:textId="77777777" w:rsidR="008C5F5D" w:rsidRPr="00167B6B" w:rsidRDefault="008C5F5D" w:rsidP="00EE5EEA">
      <w:pPr>
        <w:pStyle w:val="Body"/>
        <w:rPr>
          <w:rFonts w:ascii="Courier New" w:hAnsi="Courier New" w:cs="Courier New"/>
          <w:b/>
          <w:bCs/>
        </w:rPr>
      </w:pPr>
    </w:p>
    <w:p w14:paraId="5622AC63" w14:textId="77777777" w:rsidR="000765B7" w:rsidRPr="00167B6B" w:rsidRDefault="000765B7" w:rsidP="00EE5EEA">
      <w:pPr>
        <w:pStyle w:val="Body"/>
        <w:rPr>
          <w:rFonts w:ascii="Courier New" w:hAnsi="Courier New" w:cs="Courier New"/>
          <w:b/>
          <w:bCs/>
        </w:rPr>
      </w:pPr>
    </w:p>
    <w:p w14:paraId="41DDE5B3" w14:textId="30368D84" w:rsidR="004438B1" w:rsidRPr="00167B6B" w:rsidRDefault="004438B1" w:rsidP="004C44DB">
      <w:pPr>
        <w:pStyle w:val="Body"/>
        <w:ind w:left="2880" w:firstLine="720"/>
        <w:rPr>
          <w:rFonts w:ascii="Courier New" w:hAnsi="Courier New" w:cs="Courier New"/>
          <w:b/>
          <w:bCs/>
        </w:rPr>
      </w:pPr>
      <w:r w:rsidRPr="00167B6B">
        <w:rPr>
          <w:rFonts w:ascii="Courier New" w:hAnsi="Courier New" w:cs="Courier New"/>
          <w:b/>
          <w:bCs/>
        </w:rPr>
        <w:t>TABLE OF CONTENTS</w:t>
      </w:r>
    </w:p>
    <w:p w14:paraId="398D8318" w14:textId="76D65D28" w:rsidR="00156BBF" w:rsidRPr="00167B6B" w:rsidRDefault="00892C7E"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t>Pages</w:t>
      </w:r>
    </w:p>
    <w:p w14:paraId="4747EB37" w14:textId="77777777" w:rsidR="00156BBF" w:rsidRPr="00167B6B" w:rsidRDefault="00156BBF" w:rsidP="00EE5EEA">
      <w:pPr>
        <w:pStyle w:val="Body"/>
        <w:rPr>
          <w:rFonts w:ascii="Courier New" w:hAnsi="Courier New" w:cs="Courier New"/>
          <w:b/>
          <w:bCs/>
        </w:rPr>
      </w:pPr>
    </w:p>
    <w:p w14:paraId="7AE5290C" w14:textId="77777777" w:rsidR="00156BBF" w:rsidRPr="00167B6B" w:rsidRDefault="00156BBF" w:rsidP="00EE5EEA">
      <w:pPr>
        <w:pStyle w:val="Body"/>
        <w:rPr>
          <w:rFonts w:ascii="Courier New" w:hAnsi="Courier New" w:cs="Courier New"/>
          <w:b/>
          <w:bCs/>
        </w:rPr>
      </w:pPr>
    </w:p>
    <w:p w14:paraId="67CB7E29" w14:textId="77777777" w:rsidR="00156BBF" w:rsidRPr="00167B6B" w:rsidRDefault="00156BBF" w:rsidP="00EE5EEA">
      <w:pPr>
        <w:pStyle w:val="Body"/>
        <w:rPr>
          <w:rFonts w:ascii="Courier New" w:hAnsi="Courier New" w:cs="Courier New"/>
          <w:b/>
          <w:bCs/>
        </w:rPr>
      </w:pPr>
    </w:p>
    <w:p w14:paraId="07C1DF3A" w14:textId="4DD645E1" w:rsidR="00390E7A" w:rsidRPr="00167B6B" w:rsidRDefault="00390E7A" w:rsidP="00390E7A">
      <w:pPr>
        <w:pStyle w:val="Body"/>
        <w:rPr>
          <w:rFonts w:ascii="Courier New" w:hAnsi="Courier New" w:cs="Courier New"/>
          <w:b/>
          <w:bCs/>
        </w:rPr>
      </w:pPr>
      <w:r w:rsidRPr="00167B6B">
        <w:rPr>
          <w:rFonts w:ascii="Courier New" w:hAnsi="Courier New" w:cs="Courier New"/>
          <w:b/>
          <w:bCs/>
        </w:rPr>
        <w:t>TITLE PAGE</w:t>
      </w:r>
      <w:r w:rsidR="00B23806"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proofErr w:type="spellStart"/>
      <w:r w:rsidR="00320B77" w:rsidRPr="00167B6B">
        <w:rPr>
          <w:rFonts w:ascii="Courier New" w:hAnsi="Courier New" w:cs="Courier New"/>
          <w:b/>
          <w:bCs/>
        </w:rPr>
        <w:t>i</w:t>
      </w:r>
      <w:proofErr w:type="spellEnd"/>
      <w:r w:rsidR="00B23806" w:rsidRPr="00167B6B">
        <w:rPr>
          <w:rFonts w:ascii="Courier New" w:hAnsi="Courier New" w:cs="Courier New"/>
          <w:b/>
          <w:bCs/>
        </w:rPr>
        <w:tab/>
      </w:r>
      <w:r w:rsidR="00B23806" w:rsidRPr="00167B6B">
        <w:rPr>
          <w:rFonts w:ascii="Courier New" w:hAnsi="Courier New" w:cs="Courier New"/>
          <w:b/>
          <w:bCs/>
        </w:rPr>
        <w:tab/>
      </w:r>
      <w:r w:rsidR="00B23806" w:rsidRPr="00167B6B">
        <w:rPr>
          <w:rFonts w:ascii="Courier New" w:hAnsi="Courier New" w:cs="Courier New"/>
          <w:b/>
          <w:bCs/>
        </w:rPr>
        <w:tab/>
      </w:r>
    </w:p>
    <w:p w14:paraId="339D67C6" w14:textId="77777777" w:rsidR="00390E7A" w:rsidRPr="00167B6B" w:rsidRDefault="00390E7A" w:rsidP="00390E7A">
      <w:pPr>
        <w:pStyle w:val="Body"/>
        <w:rPr>
          <w:rFonts w:ascii="Courier New" w:hAnsi="Courier New" w:cs="Courier New"/>
          <w:b/>
          <w:bCs/>
        </w:rPr>
      </w:pPr>
    </w:p>
    <w:p w14:paraId="38A2D725" w14:textId="1D99E34F" w:rsidR="00390E7A" w:rsidRPr="00167B6B" w:rsidRDefault="00390E7A" w:rsidP="00390E7A">
      <w:pPr>
        <w:pStyle w:val="Body"/>
        <w:rPr>
          <w:rFonts w:ascii="Courier New" w:hAnsi="Courier New" w:cs="Courier New"/>
          <w:b/>
          <w:bCs/>
        </w:rPr>
      </w:pPr>
      <w:r w:rsidRPr="00167B6B">
        <w:rPr>
          <w:rFonts w:ascii="Courier New" w:hAnsi="Courier New" w:cs="Courier New"/>
          <w:b/>
          <w:bCs/>
        </w:rPr>
        <w:t>APPROVAL SHEET</w:t>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t>ii</w:t>
      </w:r>
    </w:p>
    <w:p w14:paraId="5A247377" w14:textId="478E0FEF" w:rsidR="00390E7A" w:rsidRPr="00167B6B" w:rsidRDefault="00390E7A" w:rsidP="00390E7A">
      <w:pPr>
        <w:pStyle w:val="Body"/>
        <w:rPr>
          <w:rFonts w:ascii="Courier New" w:hAnsi="Courier New" w:cs="Courier New"/>
          <w:b/>
          <w:bCs/>
        </w:rPr>
      </w:pPr>
    </w:p>
    <w:p w14:paraId="436E91F1" w14:textId="140FC061" w:rsidR="00390E7A" w:rsidRPr="00167B6B" w:rsidRDefault="00390E7A" w:rsidP="00390E7A">
      <w:pPr>
        <w:pStyle w:val="Body"/>
        <w:rPr>
          <w:rFonts w:ascii="Courier New" w:hAnsi="Courier New" w:cs="Courier New"/>
          <w:b/>
          <w:bCs/>
        </w:rPr>
      </w:pPr>
      <w:r w:rsidRPr="00167B6B">
        <w:rPr>
          <w:rFonts w:ascii="Courier New" w:hAnsi="Courier New" w:cs="Courier New"/>
          <w:b/>
          <w:bCs/>
        </w:rPr>
        <w:t>ACKNOWLEDGEMENT</w:t>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652CE5" w:rsidRPr="00167B6B">
        <w:rPr>
          <w:rFonts w:ascii="Courier New" w:hAnsi="Courier New" w:cs="Courier New"/>
          <w:b/>
          <w:bCs/>
        </w:rPr>
        <w:tab/>
        <w:t>iii</w:t>
      </w:r>
    </w:p>
    <w:p w14:paraId="03E1B21B" w14:textId="77777777" w:rsidR="00390E7A" w:rsidRPr="00167B6B" w:rsidRDefault="00390E7A" w:rsidP="00390E7A">
      <w:pPr>
        <w:pStyle w:val="Body"/>
        <w:rPr>
          <w:rFonts w:ascii="Courier New" w:hAnsi="Courier New" w:cs="Courier New"/>
          <w:b/>
          <w:bCs/>
        </w:rPr>
      </w:pPr>
    </w:p>
    <w:p w14:paraId="047A6A56" w14:textId="75736C6A" w:rsidR="00390E7A" w:rsidRPr="00167B6B" w:rsidRDefault="00390E7A" w:rsidP="00390E7A">
      <w:pPr>
        <w:pStyle w:val="Body"/>
        <w:rPr>
          <w:rFonts w:ascii="Courier New" w:hAnsi="Courier New" w:cs="Courier New"/>
          <w:b/>
          <w:bCs/>
        </w:rPr>
      </w:pPr>
      <w:r w:rsidRPr="00167B6B">
        <w:rPr>
          <w:rFonts w:ascii="Courier New" w:hAnsi="Courier New" w:cs="Courier New"/>
          <w:b/>
          <w:bCs/>
        </w:rPr>
        <w:t>ARSTRACT</w:t>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t>iv</w:t>
      </w:r>
    </w:p>
    <w:p w14:paraId="674E2561" w14:textId="77777777" w:rsidR="00390E7A" w:rsidRPr="00167B6B" w:rsidRDefault="00390E7A" w:rsidP="00390E7A">
      <w:pPr>
        <w:pStyle w:val="Body"/>
        <w:rPr>
          <w:rFonts w:ascii="Courier New" w:hAnsi="Courier New" w:cs="Courier New"/>
          <w:b/>
          <w:bCs/>
        </w:rPr>
      </w:pPr>
    </w:p>
    <w:p w14:paraId="3BFCE6A9" w14:textId="77612BCA" w:rsidR="00390E7A" w:rsidRPr="00167B6B" w:rsidRDefault="00390E7A" w:rsidP="00390E7A">
      <w:pPr>
        <w:pStyle w:val="Body"/>
        <w:rPr>
          <w:rFonts w:ascii="Courier New" w:hAnsi="Courier New" w:cs="Courier New"/>
          <w:b/>
          <w:bCs/>
        </w:rPr>
      </w:pPr>
      <w:r w:rsidRPr="00167B6B">
        <w:rPr>
          <w:rFonts w:ascii="Courier New" w:hAnsi="Courier New" w:cs="Courier New"/>
          <w:b/>
          <w:bCs/>
        </w:rPr>
        <w:t>TABLE OF CONTENTS</w:t>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556730" w:rsidRPr="00167B6B">
        <w:rPr>
          <w:rFonts w:ascii="Courier New" w:hAnsi="Courier New" w:cs="Courier New"/>
          <w:b/>
          <w:bCs/>
        </w:rPr>
        <w:t>v</w:t>
      </w:r>
    </w:p>
    <w:p w14:paraId="7029B4DD" w14:textId="77777777" w:rsidR="00390E7A" w:rsidRPr="00167B6B" w:rsidRDefault="00390E7A" w:rsidP="00390E7A">
      <w:pPr>
        <w:pStyle w:val="Body"/>
        <w:rPr>
          <w:rFonts w:ascii="Courier New" w:hAnsi="Courier New" w:cs="Courier New"/>
          <w:b/>
          <w:bCs/>
        </w:rPr>
      </w:pPr>
    </w:p>
    <w:p w14:paraId="0B0C6977" w14:textId="012B6A21" w:rsidR="00390E7A" w:rsidRPr="00167B6B" w:rsidRDefault="00390E7A" w:rsidP="00390E7A">
      <w:pPr>
        <w:pStyle w:val="Body"/>
        <w:rPr>
          <w:rFonts w:ascii="Courier New" w:hAnsi="Courier New" w:cs="Courier New"/>
          <w:b/>
          <w:bCs/>
        </w:rPr>
      </w:pPr>
      <w:r w:rsidRPr="00167B6B">
        <w:rPr>
          <w:rFonts w:ascii="Courier New" w:hAnsi="Courier New" w:cs="Courier New"/>
          <w:b/>
          <w:bCs/>
        </w:rPr>
        <w:t>LIST OF TABLES</w:t>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t>vii</w:t>
      </w:r>
    </w:p>
    <w:p w14:paraId="7636B259" w14:textId="167DADFE" w:rsidR="00390E7A" w:rsidRPr="00167B6B" w:rsidRDefault="00390E7A" w:rsidP="00390E7A">
      <w:pPr>
        <w:pStyle w:val="Body"/>
        <w:rPr>
          <w:rFonts w:ascii="Courier New" w:hAnsi="Courier New" w:cs="Courier New"/>
          <w:b/>
          <w:bCs/>
        </w:rPr>
      </w:pPr>
    </w:p>
    <w:p w14:paraId="2B650269" w14:textId="1080D59C" w:rsidR="00390E7A" w:rsidRPr="00167B6B" w:rsidRDefault="00390E7A" w:rsidP="00390E7A">
      <w:pPr>
        <w:pStyle w:val="Body"/>
        <w:rPr>
          <w:rFonts w:ascii="Courier New" w:hAnsi="Courier New" w:cs="Courier New"/>
          <w:b/>
          <w:bCs/>
        </w:rPr>
      </w:pPr>
      <w:r w:rsidRPr="00167B6B">
        <w:rPr>
          <w:rFonts w:ascii="Courier New" w:hAnsi="Courier New" w:cs="Courier New"/>
          <w:b/>
          <w:bCs/>
        </w:rPr>
        <w:t>LIST OF FIGURES</w:t>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t>ix</w:t>
      </w:r>
    </w:p>
    <w:p w14:paraId="5D1A3635" w14:textId="092ECC38" w:rsidR="00390E7A" w:rsidRPr="00167B6B" w:rsidRDefault="00390E7A" w:rsidP="00390E7A">
      <w:pPr>
        <w:pStyle w:val="Body"/>
        <w:rPr>
          <w:rFonts w:ascii="Courier New" w:hAnsi="Courier New" w:cs="Courier New"/>
          <w:b/>
          <w:bCs/>
        </w:rPr>
      </w:pPr>
    </w:p>
    <w:p w14:paraId="519E74B5" w14:textId="2C119F6A" w:rsidR="00390E7A" w:rsidRPr="00167B6B" w:rsidRDefault="00390E7A" w:rsidP="00390E7A">
      <w:pPr>
        <w:pStyle w:val="Body"/>
        <w:rPr>
          <w:rFonts w:ascii="Courier New" w:hAnsi="Courier New" w:cs="Courier New"/>
          <w:b/>
          <w:bCs/>
        </w:rPr>
      </w:pPr>
      <w:r w:rsidRPr="00167B6B">
        <w:rPr>
          <w:rFonts w:ascii="Courier New" w:hAnsi="Courier New" w:cs="Courier New"/>
          <w:b/>
          <w:bCs/>
        </w:rPr>
        <w:t xml:space="preserve">Chapter </w:t>
      </w:r>
      <w:r w:rsidR="004C44DB" w:rsidRPr="00167B6B">
        <w:rPr>
          <w:rFonts w:ascii="Courier New" w:hAnsi="Courier New" w:cs="Courier New"/>
          <w:b/>
          <w:bCs/>
        </w:rPr>
        <w:t>1</w:t>
      </w:r>
      <w:r w:rsidRPr="00167B6B">
        <w:rPr>
          <w:rFonts w:ascii="Courier New" w:hAnsi="Courier New" w:cs="Courier New"/>
          <w:b/>
          <w:bCs/>
        </w:rPr>
        <w:t xml:space="preserve"> - INTRODUCTION</w:t>
      </w:r>
    </w:p>
    <w:p w14:paraId="46F01B58" w14:textId="26CDE55A" w:rsidR="00390E7A" w:rsidRPr="00167B6B" w:rsidRDefault="00390E7A" w:rsidP="00390E7A">
      <w:pPr>
        <w:pStyle w:val="Body"/>
        <w:rPr>
          <w:rFonts w:ascii="Courier New" w:hAnsi="Courier New" w:cs="Courier New"/>
          <w:b/>
          <w:bCs/>
        </w:rPr>
      </w:pPr>
    </w:p>
    <w:p w14:paraId="0455E5C6" w14:textId="7A357003"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Background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1</w:t>
      </w:r>
    </w:p>
    <w:p w14:paraId="6E5C987F" w14:textId="635D3F35" w:rsidR="00390E7A" w:rsidRPr="00167B6B" w:rsidRDefault="00390E7A" w:rsidP="00390E7A">
      <w:pPr>
        <w:pStyle w:val="Body"/>
        <w:rPr>
          <w:rFonts w:ascii="Courier New" w:hAnsi="Courier New" w:cs="Courier New"/>
          <w:b/>
          <w:bCs/>
        </w:rPr>
      </w:pPr>
    </w:p>
    <w:p w14:paraId="7153297C" w14:textId="5A351F0D"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Objectives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2</w:t>
      </w:r>
    </w:p>
    <w:p w14:paraId="1E6B62E0" w14:textId="0B4EBD4F" w:rsidR="00390E7A" w:rsidRPr="00167B6B" w:rsidRDefault="00390E7A" w:rsidP="00390E7A">
      <w:pPr>
        <w:pStyle w:val="Body"/>
        <w:rPr>
          <w:rFonts w:ascii="Courier New" w:hAnsi="Courier New" w:cs="Courier New"/>
          <w:b/>
          <w:bCs/>
        </w:rPr>
      </w:pPr>
    </w:p>
    <w:p w14:paraId="18BCE359" w14:textId="2BF2D790" w:rsidR="00390E7A" w:rsidRPr="00167B6B" w:rsidRDefault="00390E7A" w:rsidP="004C44DB">
      <w:pPr>
        <w:pStyle w:val="Body"/>
        <w:ind w:left="720"/>
        <w:rPr>
          <w:rFonts w:ascii="Courier New" w:hAnsi="Courier New" w:cs="Courier New"/>
          <w:b/>
          <w:bCs/>
        </w:rPr>
      </w:pPr>
      <w:r w:rsidRPr="00167B6B">
        <w:rPr>
          <w:rFonts w:ascii="Courier New" w:hAnsi="Courier New" w:cs="Courier New"/>
          <w:b/>
          <w:bCs/>
        </w:rPr>
        <w:t>Conceptual Framework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3</w:t>
      </w:r>
    </w:p>
    <w:p w14:paraId="216A9B1C" w14:textId="77777777" w:rsidR="00390E7A" w:rsidRPr="00167B6B" w:rsidRDefault="00390E7A" w:rsidP="00390E7A">
      <w:pPr>
        <w:pStyle w:val="Body"/>
        <w:rPr>
          <w:rFonts w:ascii="Courier New" w:hAnsi="Courier New" w:cs="Courier New"/>
          <w:b/>
          <w:bCs/>
        </w:rPr>
      </w:pPr>
    </w:p>
    <w:p w14:paraId="11CD497B" w14:textId="152927C1"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Significance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4</w:t>
      </w:r>
    </w:p>
    <w:p w14:paraId="0B88B207" w14:textId="77777777" w:rsidR="00390E7A" w:rsidRPr="00167B6B" w:rsidRDefault="00390E7A" w:rsidP="00390E7A">
      <w:pPr>
        <w:pStyle w:val="Body"/>
        <w:rPr>
          <w:rFonts w:ascii="Courier New" w:hAnsi="Courier New" w:cs="Courier New"/>
          <w:b/>
          <w:bCs/>
        </w:rPr>
      </w:pPr>
    </w:p>
    <w:p w14:paraId="16226ED1" w14:textId="6920D062"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Scope and Li</w:t>
      </w:r>
      <w:r w:rsidR="0002186C" w:rsidRPr="00167B6B">
        <w:rPr>
          <w:rFonts w:ascii="Courier New" w:hAnsi="Courier New" w:cs="Courier New"/>
          <w:b/>
          <w:bCs/>
        </w:rPr>
        <w:t>m</w:t>
      </w:r>
      <w:r w:rsidRPr="00167B6B">
        <w:rPr>
          <w:rFonts w:ascii="Courier New" w:hAnsi="Courier New" w:cs="Courier New"/>
          <w:b/>
          <w:bCs/>
        </w:rPr>
        <w:t>itations</w:t>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t>5</w:t>
      </w:r>
    </w:p>
    <w:p w14:paraId="42020B36" w14:textId="66C12623" w:rsidR="00390E7A" w:rsidRPr="00167B6B" w:rsidRDefault="00390E7A" w:rsidP="00390E7A">
      <w:pPr>
        <w:pStyle w:val="Body"/>
        <w:rPr>
          <w:rFonts w:ascii="Courier New" w:hAnsi="Courier New" w:cs="Courier New"/>
          <w:b/>
          <w:bCs/>
        </w:rPr>
      </w:pPr>
    </w:p>
    <w:p w14:paraId="6374F4CD" w14:textId="53706CF6"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Definition of Term</w:t>
      </w:r>
      <w:r w:rsidR="00E20617" w:rsidRPr="00167B6B">
        <w:rPr>
          <w:rFonts w:ascii="Courier New" w:hAnsi="Courier New" w:cs="Courier New"/>
          <w:b/>
          <w:bCs/>
        </w:rPr>
        <w:t>s</w:t>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t>6</w:t>
      </w:r>
    </w:p>
    <w:p w14:paraId="66AC02EC" w14:textId="77777777" w:rsidR="00DA0419" w:rsidRPr="00167B6B" w:rsidRDefault="00DA0419" w:rsidP="00390E7A">
      <w:pPr>
        <w:pStyle w:val="Body"/>
        <w:rPr>
          <w:rFonts w:ascii="Courier New" w:hAnsi="Courier New" w:cs="Courier New"/>
          <w:b/>
          <w:bCs/>
        </w:rPr>
      </w:pPr>
    </w:p>
    <w:p w14:paraId="7904AD62" w14:textId="1CEF3007" w:rsidR="00DA0419" w:rsidRPr="00167B6B" w:rsidRDefault="00390E7A" w:rsidP="00390E7A">
      <w:pPr>
        <w:pStyle w:val="Body"/>
        <w:rPr>
          <w:rFonts w:ascii="Courier New" w:hAnsi="Courier New" w:cs="Courier New"/>
          <w:b/>
          <w:bCs/>
        </w:rPr>
      </w:pPr>
      <w:r w:rsidRPr="00167B6B">
        <w:rPr>
          <w:rFonts w:ascii="Courier New" w:hAnsi="Courier New" w:cs="Courier New"/>
          <w:b/>
          <w:bCs/>
        </w:rPr>
        <w:t xml:space="preserve">Chapter II - RELATED LITERATURE AND PRIOR ARTS </w:t>
      </w:r>
      <w:r w:rsidR="000E54FF" w:rsidRPr="00167B6B">
        <w:rPr>
          <w:rFonts w:ascii="Courier New" w:hAnsi="Courier New" w:cs="Courier New"/>
          <w:b/>
          <w:bCs/>
        </w:rPr>
        <w:t>RES</w:t>
      </w:r>
      <w:r w:rsidRPr="00167B6B">
        <w:rPr>
          <w:rFonts w:ascii="Courier New" w:hAnsi="Courier New" w:cs="Courier New"/>
          <w:b/>
          <w:bCs/>
        </w:rPr>
        <w:t>EARCH</w:t>
      </w:r>
    </w:p>
    <w:p w14:paraId="1C4C8D80" w14:textId="77777777" w:rsidR="00DA0419" w:rsidRPr="00167B6B" w:rsidRDefault="00DA0419" w:rsidP="00390E7A">
      <w:pPr>
        <w:pStyle w:val="Body"/>
        <w:rPr>
          <w:rFonts w:ascii="Courier New" w:hAnsi="Courier New" w:cs="Courier New"/>
          <w:b/>
          <w:bCs/>
        </w:rPr>
      </w:pPr>
    </w:p>
    <w:p w14:paraId="211C7CC5" w14:textId="0E37C5AC" w:rsidR="00390E7A" w:rsidRPr="00167B6B" w:rsidRDefault="00390E7A" w:rsidP="00DA0419">
      <w:pPr>
        <w:pStyle w:val="Body"/>
        <w:ind w:firstLine="720"/>
        <w:rPr>
          <w:rFonts w:ascii="Courier New" w:hAnsi="Courier New" w:cs="Courier New"/>
          <w:b/>
          <w:bCs/>
        </w:rPr>
      </w:pPr>
      <w:r w:rsidRPr="00167B6B">
        <w:rPr>
          <w:rFonts w:ascii="Courier New" w:hAnsi="Courier New" w:cs="Courier New"/>
          <w:b/>
          <w:bCs/>
        </w:rPr>
        <w:t>Related Literatures</w:t>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t>10</w:t>
      </w:r>
    </w:p>
    <w:p w14:paraId="315D33E8" w14:textId="77777777" w:rsidR="00DA0419" w:rsidRPr="00167B6B" w:rsidRDefault="00DA0419" w:rsidP="00DA0419">
      <w:pPr>
        <w:pStyle w:val="Body"/>
        <w:ind w:firstLine="720"/>
        <w:rPr>
          <w:rFonts w:ascii="Courier New" w:hAnsi="Courier New" w:cs="Courier New"/>
          <w:b/>
          <w:bCs/>
        </w:rPr>
      </w:pPr>
    </w:p>
    <w:p w14:paraId="26A0D63C" w14:textId="3E57F60E" w:rsidR="00DA0419" w:rsidRPr="00167B6B" w:rsidRDefault="00390E7A" w:rsidP="00285580">
      <w:pPr>
        <w:pStyle w:val="Body"/>
        <w:ind w:firstLine="720"/>
        <w:rPr>
          <w:rFonts w:ascii="Courier New" w:hAnsi="Courier New" w:cs="Courier New"/>
          <w:b/>
          <w:bCs/>
        </w:rPr>
      </w:pPr>
      <w:r w:rsidRPr="00167B6B">
        <w:rPr>
          <w:rFonts w:ascii="Courier New" w:hAnsi="Courier New" w:cs="Courier New"/>
          <w:b/>
          <w:bCs/>
        </w:rPr>
        <w:t>Prior Art</w:t>
      </w:r>
      <w:r w:rsidR="00354D77" w:rsidRPr="00167B6B">
        <w:rPr>
          <w:rFonts w:ascii="Courier New" w:hAnsi="Courier New" w:cs="Courier New"/>
          <w:b/>
          <w:bCs/>
        </w:rPr>
        <w:t>s</w:t>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354D77" w:rsidRPr="00167B6B">
        <w:rPr>
          <w:rFonts w:ascii="Courier New" w:hAnsi="Courier New" w:cs="Courier New"/>
          <w:b/>
          <w:bCs/>
        </w:rPr>
        <w:tab/>
      </w:r>
      <w:r w:rsidR="00C7145F" w:rsidRPr="00167B6B">
        <w:rPr>
          <w:rFonts w:ascii="Courier New" w:hAnsi="Courier New" w:cs="Courier New"/>
          <w:b/>
          <w:bCs/>
        </w:rPr>
        <w:t>11</w:t>
      </w:r>
    </w:p>
    <w:p w14:paraId="4D1279DE" w14:textId="5F9D0A4B" w:rsidR="00285580" w:rsidRPr="00167B6B" w:rsidRDefault="003B3603" w:rsidP="00285580">
      <w:pPr>
        <w:pStyle w:val="Body"/>
        <w:ind w:firstLine="720"/>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038BA410" w14:textId="740668DC" w:rsidR="00156BBF" w:rsidRPr="00167B6B" w:rsidRDefault="00390E7A" w:rsidP="00285580">
      <w:pPr>
        <w:pStyle w:val="Body"/>
        <w:ind w:firstLine="720"/>
        <w:rPr>
          <w:rFonts w:ascii="Courier New" w:hAnsi="Courier New" w:cs="Courier New"/>
          <w:b/>
          <w:bCs/>
        </w:rPr>
      </w:pPr>
      <w:r w:rsidRPr="00167B6B">
        <w:rPr>
          <w:rFonts w:ascii="Courier New" w:hAnsi="Courier New" w:cs="Courier New"/>
          <w:b/>
          <w:bCs/>
        </w:rPr>
        <w:t>Syn</w:t>
      </w:r>
      <w:r w:rsidR="008D6C80" w:rsidRPr="00167B6B">
        <w:rPr>
          <w:rFonts w:ascii="Courier New" w:hAnsi="Courier New" w:cs="Courier New"/>
          <w:b/>
          <w:bCs/>
        </w:rPr>
        <w:t>t</w:t>
      </w:r>
      <w:r w:rsidRPr="00167B6B">
        <w:rPr>
          <w:rFonts w:ascii="Courier New" w:hAnsi="Courier New" w:cs="Courier New"/>
          <w:b/>
          <w:bCs/>
        </w:rPr>
        <w:t>hes</w:t>
      </w:r>
      <w:r w:rsidR="008D6C80" w:rsidRPr="00167B6B">
        <w:rPr>
          <w:rFonts w:ascii="Courier New" w:hAnsi="Courier New" w:cs="Courier New"/>
          <w:b/>
          <w:bCs/>
        </w:rPr>
        <w:t>i</w:t>
      </w:r>
      <w:r w:rsidRPr="00167B6B">
        <w:rPr>
          <w:rFonts w:ascii="Courier New" w:hAnsi="Courier New" w:cs="Courier New"/>
          <w:b/>
          <w:bCs/>
        </w:rPr>
        <w:t>s</w:t>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t>12</w:t>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p>
    <w:p w14:paraId="277D2BC3" w14:textId="77777777" w:rsidR="00D06CBA" w:rsidRPr="00167B6B" w:rsidRDefault="00D06CBA" w:rsidP="00285580">
      <w:pPr>
        <w:pStyle w:val="Body"/>
        <w:ind w:firstLine="720"/>
        <w:rPr>
          <w:rFonts w:ascii="Courier New" w:hAnsi="Courier New" w:cs="Courier New"/>
          <w:b/>
          <w:bCs/>
        </w:rPr>
      </w:pPr>
    </w:p>
    <w:p w14:paraId="3D582857" w14:textId="77777777" w:rsidR="00B70D9B" w:rsidRPr="00167B6B" w:rsidRDefault="00B70D9B" w:rsidP="00285580">
      <w:pPr>
        <w:pStyle w:val="Body"/>
        <w:rPr>
          <w:rFonts w:ascii="Courier New" w:hAnsi="Courier New" w:cs="Courier New"/>
          <w:b/>
          <w:bCs/>
        </w:rPr>
      </w:pPr>
    </w:p>
    <w:p w14:paraId="640D998A" w14:textId="77777777" w:rsidR="00B70D9B" w:rsidRPr="00167B6B" w:rsidRDefault="00B70D9B" w:rsidP="00285580">
      <w:pPr>
        <w:pStyle w:val="Body"/>
        <w:rPr>
          <w:rFonts w:ascii="Courier New" w:hAnsi="Courier New" w:cs="Courier New"/>
          <w:b/>
          <w:bCs/>
        </w:rPr>
      </w:pPr>
    </w:p>
    <w:p w14:paraId="3353A85E" w14:textId="77777777" w:rsidR="00B70D9B" w:rsidRPr="00167B6B" w:rsidRDefault="00B70D9B" w:rsidP="00285580">
      <w:pPr>
        <w:pStyle w:val="Body"/>
        <w:rPr>
          <w:rFonts w:ascii="Courier New" w:hAnsi="Courier New" w:cs="Courier New"/>
          <w:b/>
          <w:bCs/>
        </w:rPr>
      </w:pPr>
    </w:p>
    <w:p w14:paraId="59048F69" w14:textId="77777777" w:rsidR="00B70D9B" w:rsidRPr="00167B6B" w:rsidRDefault="00B70D9B" w:rsidP="00285580">
      <w:pPr>
        <w:pStyle w:val="Body"/>
        <w:rPr>
          <w:rFonts w:ascii="Courier New" w:hAnsi="Courier New" w:cs="Courier New"/>
          <w:b/>
          <w:bCs/>
        </w:rPr>
      </w:pPr>
    </w:p>
    <w:p w14:paraId="2960949D" w14:textId="77777777" w:rsidR="00B70D9B" w:rsidRPr="00167B6B" w:rsidRDefault="00B70D9B" w:rsidP="00285580">
      <w:pPr>
        <w:pStyle w:val="Body"/>
        <w:rPr>
          <w:rFonts w:ascii="Courier New" w:hAnsi="Courier New" w:cs="Courier New"/>
          <w:b/>
          <w:bCs/>
        </w:rPr>
      </w:pPr>
    </w:p>
    <w:p w14:paraId="0F792832" w14:textId="77777777" w:rsidR="00B70D9B" w:rsidRPr="00167B6B" w:rsidRDefault="00B70D9B" w:rsidP="00285580">
      <w:pPr>
        <w:pStyle w:val="Body"/>
        <w:rPr>
          <w:rFonts w:ascii="Courier New" w:hAnsi="Courier New" w:cs="Courier New"/>
          <w:b/>
          <w:bCs/>
        </w:rPr>
      </w:pPr>
    </w:p>
    <w:p w14:paraId="6055A6AA" w14:textId="77777777" w:rsidR="00B70D9B" w:rsidRPr="00167B6B" w:rsidRDefault="00B70D9B" w:rsidP="00285580">
      <w:pPr>
        <w:pStyle w:val="Body"/>
        <w:rPr>
          <w:rFonts w:ascii="Courier New" w:hAnsi="Courier New" w:cs="Courier New"/>
          <w:b/>
          <w:bCs/>
        </w:rPr>
      </w:pPr>
    </w:p>
    <w:p w14:paraId="62E9E856" w14:textId="77777777" w:rsidR="00B70D9B" w:rsidRPr="00167B6B" w:rsidRDefault="00B70D9B" w:rsidP="00285580">
      <w:pPr>
        <w:pStyle w:val="Body"/>
        <w:rPr>
          <w:rFonts w:ascii="Courier New" w:hAnsi="Courier New" w:cs="Courier New"/>
          <w:b/>
          <w:bCs/>
        </w:rPr>
      </w:pPr>
    </w:p>
    <w:p w14:paraId="7B173CAF" w14:textId="77777777" w:rsidR="00354D77" w:rsidRPr="00167B6B" w:rsidRDefault="00354D77" w:rsidP="00285580">
      <w:pPr>
        <w:pStyle w:val="Body"/>
        <w:rPr>
          <w:rFonts w:ascii="Courier New" w:hAnsi="Courier New" w:cs="Courier New"/>
          <w:b/>
          <w:bCs/>
        </w:rPr>
      </w:pPr>
    </w:p>
    <w:p w14:paraId="30936FEC" w14:textId="1E714956" w:rsidR="00285580" w:rsidRPr="00167B6B" w:rsidRDefault="00285580" w:rsidP="00285580">
      <w:pPr>
        <w:pStyle w:val="Body"/>
        <w:rPr>
          <w:rFonts w:ascii="Courier New" w:hAnsi="Courier New" w:cs="Courier New"/>
          <w:b/>
          <w:bCs/>
        </w:rPr>
      </w:pPr>
      <w:r w:rsidRPr="00167B6B">
        <w:rPr>
          <w:rFonts w:ascii="Courier New" w:hAnsi="Courier New" w:cs="Courier New"/>
          <w:b/>
          <w:bCs/>
        </w:rPr>
        <w:t xml:space="preserve">Chapter 111 </w:t>
      </w:r>
      <w:r w:rsidRPr="00167B6B">
        <w:rPr>
          <w:rFonts w:ascii="Courier New" w:hAnsi="Courier New" w:cs="Courier New"/>
          <w:b/>
          <w:bCs/>
        </w:rPr>
        <w:t>–</w:t>
      </w:r>
      <w:r w:rsidRPr="00167B6B">
        <w:rPr>
          <w:rFonts w:ascii="Courier New" w:hAnsi="Courier New" w:cs="Courier New"/>
          <w:b/>
          <w:bCs/>
        </w:rPr>
        <w:t xml:space="preserve"> METHODOLOGY</w:t>
      </w:r>
    </w:p>
    <w:p w14:paraId="143D0A03" w14:textId="77777777" w:rsidR="00D06CBA" w:rsidRPr="00167B6B" w:rsidRDefault="00D06CBA" w:rsidP="005F0F3B">
      <w:pPr>
        <w:pStyle w:val="Body"/>
        <w:rPr>
          <w:rFonts w:ascii="Courier New" w:hAnsi="Courier New" w:cs="Courier New"/>
          <w:b/>
          <w:bCs/>
        </w:rPr>
      </w:pPr>
    </w:p>
    <w:p w14:paraId="727AD2D3" w14:textId="202C8633" w:rsidR="005F0F3B" w:rsidRPr="00167B6B" w:rsidRDefault="005F0F3B" w:rsidP="00D22870">
      <w:pPr>
        <w:pStyle w:val="Body"/>
        <w:ind w:firstLine="720"/>
        <w:rPr>
          <w:rFonts w:ascii="Courier New" w:hAnsi="Courier New" w:cs="Courier New"/>
          <w:b/>
          <w:bCs/>
        </w:rPr>
      </w:pPr>
      <w:r w:rsidRPr="00167B6B">
        <w:rPr>
          <w:rFonts w:ascii="Courier New" w:hAnsi="Courier New" w:cs="Courier New"/>
          <w:b/>
          <w:bCs/>
        </w:rPr>
        <w:t>Syst</w:t>
      </w:r>
      <w:r w:rsidRPr="00167B6B">
        <w:rPr>
          <w:rFonts w:ascii="Courier New" w:hAnsi="Courier New" w:cs="Courier New"/>
          <w:b/>
          <w:bCs/>
        </w:rPr>
        <w:t>em</w:t>
      </w:r>
      <w:r w:rsidRPr="00167B6B">
        <w:rPr>
          <w:rFonts w:ascii="Courier New" w:hAnsi="Courier New" w:cs="Courier New"/>
          <w:b/>
          <w:bCs/>
        </w:rPr>
        <w:t xml:space="preserve"> De</w:t>
      </w:r>
      <w:r w:rsidRPr="00167B6B">
        <w:rPr>
          <w:rFonts w:ascii="Courier New" w:hAnsi="Courier New" w:cs="Courier New"/>
          <w:b/>
          <w:bCs/>
        </w:rPr>
        <w:t>sign</w:t>
      </w:r>
      <w:r w:rsidR="00D06CBA" w:rsidRPr="00167B6B">
        <w:rPr>
          <w:rFonts w:ascii="Courier New" w:hAnsi="Courier New" w:cs="Courier New"/>
          <w:b/>
          <w:bCs/>
        </w:rPr>
        <w:tab/>
      </w:r>
      <w:r w:rsidR="00D06CBA"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t>32</w:t>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p>
    <w:p w14:paraId="6CF6CA95" w14:textId="27643C13"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Research Design</w:t>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683AC5" w:rsidRPr="00167B6B">
        <w:rPr>
          <w:rFonts w:ascii="Courier New" w:hAnsi="Courier New" w:cs="Courier New"/>
          <w:b/>
          <w:bCs/>
        </w:rPr>
        <w:t>35</w:t>
      </w:r>
    </w:p>
    <w:p w14:paraId="52C69F8D" w14:textId="0B219F72" w:rsidR="005F0F3B" w:rsidRPr="00167B6B" w:rsidRDefault="005F0F3B" w:rsidP="005F0F3B">
      <w:pPr>
        <w:pStyle w:val="Body"/>
        <w:rPr>
          <w:rFonts w:ascii="Courier New" w:hAnsi="Courier New" w:cs="Courier New"/>
          <w:b/>
          <w:bCs/>
        </w:rPr>
      </w:pPr>
    </w:p>
    <w:p w14:paraId="28E3D3F1" w14:textId="3908BB97"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Context Flow D</w:t>
      </w:r>
      <w:r w:rsidRPr="00167B6B">
        <w:rPr>
          <w:rFonts w:ascii="Courier New" w:hAnsi="Courier New" w:cs="Courier New"/>
          <w:b/>
          <w:bCs/>
        </w:rPr>
        <w:t>i</w:t>
      </w:r>
      <w:r w:rsidRPr="00167B6B">
        <w:rPr>
          <w:rFonts w:ascii="Courier New" w:hAnsi="Courier New" w:cs="Courier New"/>
          <w:b/>
          <w:bCs/>
        </w:rPr>
        <w:t>agram</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t>39</w:t>
      </w:r>
    </w:p>
    <w:p w14:paraId="474697B9" w14:textId="77777777" w:rsidR="005F0F3B" w:rsidRPr="00167B6B" w:rsidRDefault="005F0F3B" w:rsidP="005F0F3B">
      <w:pPr>
        <w:pStyle w:val="Body"/>
        <w:rPr>
          <w:rFonts w:ascii="Courier New" w:hAnsi="Courier New" w:cs="Courier New"/>
          <w:b/>
          <w:bCs/>
        </w:rPr>
      </w:pPr>
    </w:p>
    <w:p w14:paraId="7A375F82" w14:textId="47BC9116"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Data Flo</w:t>
      </w:r>
      <w:r w:rsidRPr="00167B6B">
        <w:rPr>
          <w:rFonts w:ascii="Courier New" w:hAnsi="Courier New" w:cs="Courier New"/>
          <w:b/>
          <w:bCs/>
        </w:rPr>
        <w:t>w</w:t>
      </w:r>
      <w:r w:rsidRPr="00167B6B">
        <w:rPr>
          <w:rFonts w:ascii="Courier New" w:hAnsi="Courier New" w:cs="Courier New"/>
          <w:b/>
          <w:bCs/>
        </w:rPr>
        <w:t xml:space="preserve"> Diagram</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t>40</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p>
    <w:p w14:paraId="7D309181" w14:textId="18D33307" w:rsidR="005F0F3B" w:rsidRPr="00167B6B" w:rsidRDefault="002407C5" w:rsidP="00683AC5">
      <w:pPr>
        <w:pStyle w:val="Body"/>
        <w:ind w:firstLine="720"/>
        <w:rPr>
          <w:rFonts w:ascii="Courier New" w:hAnsi="Courier New" w:cs="Courier New"/>
          <w:b/>
          <w:bCs/>
        </w:rPr>
      </w:pPr>
      <w:r w:rsidRPr="00167B6B">
        <w:rPr>
          <w:rFonts w:ascii="Courier New" w:hAnsi="Courier New" w:cs="Courier New"/>
          <w:b/>
          <w:bCs/>
        </w:rPr>
        <w:t>E</w:t>
      </w:r>
      <w:r w:rsidR="005F0F3B" w:rsidRPr="00167B6B">
        <w:rPr>
          <w:rFonts w:ascii="Courier New" w:hAnsi="Courier New" w:cs="Courier New"/>
          <w:b/>
          <w:bCs/>
        </w:rPr>
        <w:t>ntity-Re</w:t>
      </w:r>
      <w:r w:rsidRPr="00167B6B">
        <w:rPr>
          <w:rFonts w:ascii="Courier New" w:hAnsi="Courier New" w:cs="Courier New"/>
          <w:b/>
          <w:bCs/>
        </w:rPr>
        <w:t>l</w:t>
      </w:r>
      <w:r w:rsidR="005F0F3B" w:rsidRPr="00167B6B">
        <w:rPr>
          <w:rFonts w:ascii="Courier New" w:hAnsi="Courier New" w:cs="Courier New"/>
          <w:b/>
          <w:bCs/>
        </w:rPr>
        <w:t>ation</w:t>
      </w:r>
      <w:r w:rsidR="0002186C" w:rsidRPr="00167B6B">
        <w:rPr>
          <w:rFonts w:ascii="Courier New" w:hAnsi="Courier New" w:cs="Courier New"/>
          <w:b/>
          <w:bCs/>
        </w:rPr>
        <w:t>sh</w:t>
      </w:r>
      <w:r w:rsidR="005F0F3B" w:rsidRPr="00167B6B">
        <w:rPr>
          <w:rFonts w:ascii="Courier New" w:hAnsi="Courier New" w:cs="Courier New"/>
          <w:b/>
          <w:bCs/>
        </w:rPr>
        <w:t xml:space="preserve">ip </w:t>
      </w:r>
      <w:r w:rsidRPr="00167B6B">
        <w:rPr>
          <w:rFonts w:ascii="Courier New" w:hAnsi="Courier New" w:cs="Courier New"/>
          <w:b/>
          <w:bCs/>
        </w:rPr>
        <w:t>D</w:t>
      </w:r>
      <w:r w:rsidR="005F0F3B" w:rsidRPr="00167B6B">
        <w:rPr>
          <w:rFonts w:ascii="Courier New" w:hAnsi="Courier New" w:cs="Courier New"/>
          <w:b/>
          <w:bCs/>
        </w:rPr>
        <w:t>iagram</w:t>
      </w:r>
      <w:r w:rsidR="005C0A39"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t>41</w:t>
      </w:r>
    </w:p>
    <w:p w14:paraId="4B4AFA7F" w14:textId="69636989" w:rsidR="005F0F3B" w:rsidRPr="00167B6B" w:rsidRDefault="005F0F3B" w:rsidP="005F0F3B">
      <w:pPr>
        <w:pStyle w:val="Body"/>
        <w:rPr>
          <w:rFonts w:ascii="Courier New" w:hAnsi="Courier New" w:cs="Courier New"/>
          <w:b/>
          <w:bCs/>
        </w:rPr>
      </w:pPr>
    </w:p>
    <w:p w14:paraId="1678C510" w14:textId="0153C30B"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Application Architecture</w:t>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t>42</w:t>
      </w:r>
    </w:p>
    <w:p w14:paraId="322CB202" w14:textId="6E2970C7" w:rsidR="005F0F3B" w:rsidRPr="00167B6B" w:rsidRDefault="005F0F3B" w:rsidP="005F0F3B">
      <w:pPr>
        <w:pStyle w:val="Body"/>
        <w:rPr>
          <w:rFonts w:ascii="Courier New" w:hAnsi="Courier New" w:cs="Courier New"/>
          <w:b/>
          <w:bCs/>
        </w:rPr>
      </w:pPr>
    </w:p>
    <w:p w14:paraId="77B5BD3B" w14:textId="1B0CB5AA" w:rsidR="005F0F3B" w:rsidRPr="00167B6B" w:rsidRDefault="005F0F3B" w:rsidP="00501D4B">
      <w:pPr>
        <w:pStyle w:val="Body"/>
        <w:ind w:firstLine="720"/>
        <w:rPr>
          <w:rFonts w:ascii="Courier New" w:hAnsi="Courier New" w:cs="Courier New"/>
          <w:b/>
          <w:bCs/>
        </w:rPr>
      </w:pPr>
      <w:r w:rsidRPr="00167B6B">
        <w:rPr>
          <w:rFonts w:ascii="Courier New" w:hAnsi="Courier New" w:cs="Courier New"/>
          <w:b/>
          <w:bCs/>
        </w:rPr>
        <w:t>Use Case Diagram</w:t>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2311B" w:rsidRPr="00167B6B">
        <w:rPr>
          <w:rFonts w:ascii="Courier New" w:hAnsi="Courier New" w:cs="Courier New"/>
          <w:b/>
          <w:bCs/>
        </w:rPr>
        <w:t>44</w:t>
      </w:r>
    </w:p>
    <w:p w14:paraId="0DF81A5A" w14:textId="77777777" w:rsidR="00501D4B" w:rsidRPr="00167B6B" w:rsidRDefault="00501D4B" w:rsidP="00501D4B">
      <w:pPr>
        <w:pStyle w:val="Body"/>
        <w:ind w:firstLine="720"/>
        <w:rPr>
          <w:rFonts w:ascii="Courier New" w:hAnsi="Courier New" w:cs="Courier New"/>
          <w:b/>
          <w:bCs/>
        </w:rPr>
      </w:pPr>
    </w:p>
    <w:p w14:paraId="1845C21F" w14:textId="55747132" w:rsidR="005F0F3B" w:rsidRPr="00167B6B" w:rsidRDefault="005F0F3B" w:rsidP="0052311B">
      <w:pPr>
        <w:pStyle w:val="Body"/>
        <w:ind w:firstLine="720"/>
        <w:rPr>
          <w:rFonts w:ascii="Courier New" w:hAnsi="Courier New" w:cs="Courier New"/>
          <w:b/>
          <w:bCs/>
        </w:rPr>
      </w:pPr>
      <w:r w:rsidRPr="00167B6B">
        <w:rPr>
          <w:rFonts w:ascii="Courier New" w:hAnsi="Courier New" w:cs="Courier New"/>
          <w:b/>
          <w:bCs/>
        </w:rPr>
        <w:t>User Interface De</w:t>
      </w:r>
      <w:r w:rsidR="0007396F" w:rsidRPr="00167B6B">
        <w:rPr>
          <w:rFonts w:ascii="Courier New" w:hAnsi="Courier New" w:cs="Courier New"/>
          <w:b/>
          <w:bCs/>
        </w:rPr>
        <w:t>sign</w:t>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t>45</w:t>
      </w:r>
      <w:r w:rsidR="0052311B" w:rsidRPr="00167B6B">
        <w:rPr>
          <w:rFonts w:ascii="Courier New" w:hAnsi="Courier New" w:cs="Courier New"/>
          <w:b/>
          <w:bCs/>
        </w:rPr>
        <w:tab/>
      </w:r>
      <w:r w:rsidR="0052311B" w:rsidRPr="00167B6B">
        <w:rPr>
          <w:rFonts w:ascii="Courier New" w:hAnsi="Courier New" w:cs="Courier New"/>
          <w:b/>
          <w:bCs/>
        </w:rPr>
        <w:tab/>
      </w:r>
    </w:p>
    <w:p w14:paraId="4734DEE0" w14:textId="70D46821" w:rsidR="005F0F3B" w:rsidRPr="00167B6B" w:rsidRDefault="005F0F3B" w:rsidP="00501D4B">
      <w:pPr>
        <w:pStyle w:val="Body"/>
        <w:ind w:firstLine="720"/>
        <w:rPr>
          <w:rFonts w:ascii="Courier New" w:hAnsi="Courier New" w:cs="Courier New"/>
          <w:b/>
          <w:bCs/>
        </w:rPr>
      </w:pPr>
      <w:r w:rsidRPr="00167B6B">
        <w:rPr>
          <w:rFonts w:ascii="Courier New" w:hAnsi="Courier New" w:cs="Courier New"/>
          <w:b/>
          <w:bCs/>
        </w:rPr>
        <w:t>Software Requirements</w:t>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t>46</w:t>
      </w:r>
    </w:p>
    <w:p w14:paraId="3F824AC6" w14:textId="77777777" w:rsidR="00501D4B" w:rsidRPr="00167B6B" w:rsidRDefault="00501D4B" w:rsidP="00501D4B">
      <w:pPr>
        <w:pStyle w:val="Body"/>
        <w:ind w:firstLine="720"/>
        <w:rPr>
          <w:rFonts w:ascii="Courier New" w:hAnsi="Courier New" w:cs="Courier New"/>
          <w:b/>
          <w:bCs/>
        </w:rPr>
      </w:pPr>
    </w:p>
    <w:p w14:paraId="533A4788" w14:textId="56133079" w:rsidR="00BA0FEA" w:rsidRPr="00167B6B" w:rsidRDefault="005F0F3B" w:rsidP="00501D4B">
      <w:pPr>
        <w:pStyle w:val="Body"/>
        <w:ind w:firstLine="720"/>
        <w:rPr>
          <w:rFonts w:ascii="Courier New" w:hAnsi="Courier New" w:cs="Courier New"/>
          <w:b/>
          <w:bCs/>
        </w:rPr>
      </w:pPr>
      <w:r w:rsidRPr="00167B6B">
        <w:rPr>
          <w:rFonts w:ascii="Courier New" w:hAnsi="Courier New" w:cs="Courier New"/>
          <w:b/>
          <w:bCs/>
        </w:rPr>
        <w:t>Hardware and Other Required Devices</w:t>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t>47</w:t>
      </w:r>
    </w:p>
    <w:p w14:paraId="38453A4C" w14:textId="77777777" w:rsidR="00B06D46" w:rsidRPr="00167B6B" w:rsidRDefault="00B06D46" w:rsidP="00501D4B">
      <w:pPr>
        <w:pStyle w:val="Body"/>
        <w:ind w:firstLine="720"/>
        <w:rPr>
          <w:rFonts w:ascii="Courier New" w:hAnsi="Courier New" w:cs="Courier New"/>
          <w:b/>
          <w:bCs/>
        </w:rPr>
      </w:pPr>
    </w:p>
    <w:p w14:paraId="1F6CAD67" w14:textId="77777777" w:rsidR="00285580" w:rsidRPr="00167B6B" w:rsidRDefault="00285580" w:rsidP="00285580">
      <w:pPr>
        <w:pStyle w:val="Body"/>
        <w:rPr>
          <w:rFonts w:ascii="Courier New" w:hAnsi="Courier New" w:cs="Courier New"/>
          <w:b/>
          <w:bCs/>
        </w:rPr>
      </w:pPr>
    </w:p>
    <w:p w14:paraId="233971B3" w14:textId="4ACF64CA" w:rsidR="00285580" w:rsidRPr="00167B6B" w:rsidRDefault="00285580" w:rsidP="00285580">
      <w:pPr>
        <w:pStyle w:val="Body"/>
        <w:rPr>
          <w:rFonts w:ascii="Courier New" w:hAnsi="Courier New" w:cs="Courier New"/>
          <w:b/>
          <w:bCs/>
        </w:rPr>
      </w:pPr>
      <w:r w:rsidRPr="00167B6B">
        <w:rPr>
          <w:rFonts w:ascii="Courier New" w:hAnsi="Courier New" w:cs="Courier New"/>
          <w:b/>
          <w:bCs/>
        </w:rPr>
        <w:t xml:space="preserve">Chapter IV - PRESENTATION, ANALYSIS, AND INVERPRETATION </w:t>
      </w:r>
      <w:r w:rsidR="00705E08" w:rsidRPr="00167B6B">
        <w:rPr>
          <w:rFonts w:ascii="Courier New" w:hAnsi="Courier New" w:cs="Courier New"/>
          <w:b/>
          <w:bCs/>
        </w:rPr>
        <w:t xml:space="preserve">OF </w:t>
      </w:r>
      <w:r w:rsidR="00705E08" w:rsidRPr="00167B6B">
        <w:rPr>
          <w:rFonts w:ascii="Courier New" w:hAnsi="Courier New" w:cs="Courier New"/>
          <w:b/>
          <w:bCs/>
        </w:rPr>
        <w:t>DATA</w:t>
      </w:r>
    </w:p>
    <w:p w14:paraId="51F60010" w14:textId="77777777" w:rsidR="0007396F" w:rsidRPr="00167B6B" w:rsidRDefault="0007396F" w:rsidP="00285580">
      <w:pPr>
        <w:pStyle w:val="Body"/>
        <w:rPr>
          <w:rFonts w:ascii="Courier New" w:hAnsi="Courier New" w:cs="Courier New"/>
          <w:b/>
          <w:bCs/>
        </w:rPr>
      </w:pPr>
    </w:p>
    <w:p w14:paraId="3CDFCDD2" w14:textId="08F98CAC" w:rsidR="00285580" w:rsidRPr="00167B6B" w:rsidRDefault="00285580" w:rsidP="00285580">
      <w:pPr>
        <w:pStyle w:val="Body"/>
        <w:rPr>
          <w:rFonts w:ascii="Courier New" w:hAnsi="Courier New" w:cs="Courier New"/>
          <w:b/>
          <w:bCs/>
        </w:rPr>
      </w:pPr>
    </w:p>
    <w:p w14:paraId="093D0D95" w14:textId="17F78808" w:rsidR="00285580" w:rsidRPr="00167B6B" w:rsidRDefault="00285580" w:rsidP="00285580">
      <w:pPr>
        <w:pStyle w:val="Body"/>
        <w:rPr>
          <w:rFonts w:ascii="Courier New" w:hAnsi="Courier New" w:cs="Courier New"/>
          <w:b/>
          <w:bCs/>
        </w:rPr>
      </w:pPr>
    </w:p>
    <w:p w14:paraId="063ED30A" w14:textId="77777777" w:rsidR="00285580" w:rsidRPr="00167B6B" w:rsidRDefault="00285580" w:rsidP="00285580">
      <w:pPr>
        <w:pStyle w:val="Body"/>
        <w:rPr>
          <w:rFonts w:ascii="Courier New" w:hAnsi="Courier New" w:cs="Courier New"/>
          <w:b/>
          <w:bCs/>
        </w:rPr>
      </w:pPr>
      <w:r w:rsidRPr="00167B6B">
        <w:rPr>
          <w:rFonts w:ascii="Courier New" w:hAnsi="Courier New" w:cs="Courier New"/>
          <w:b/>
          <w:bCs/>
        </w:rPr>
        <w:t>Chapter V - SUMMARY, CONCLUSION, AND RECOMMENDATIONS</w:t>
      </w:r>
    </w:p>
    <w:p w14:paraId="3417AC4F" w14:textId="77777777" w:rsidR="004B07E0" w:rsidRPr="00167B6B" w:rsidRDefault="004B07E0" w:rsidP="00285580">
      <w:pPr>
        <w:pStyle w:val="Body"/>
        <w:rPr>
          <w:rFonts w:ascii="Courier New" w:hAnsi="Courier New" w:cs="Courier New"/>
          <w:b/>
          <w:bCs/>
        </w:rPr>
      </w:pPr>
    </w:p>
    <w:p w14:paraId="3332EC2B" w14:textId="5B12DF55"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Summary of Findings</w:t>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970322" w:rsidRPr="00167B6B">
        <w:rPr>
          <w:rFonts w:ascii="Courier New" w:hAnsi="Courier New" w:cs="Courier New"/>
          <w:b/>
          <w:bCs/>
        </w:rPr>
        <w:t>49</w:t>
      </w:r>
    </w:p>
    <w:p w14:paraId="57831D24" w14:textId="77777777" w:rsidR="00705E08" w:rsidRPr="00167B6B" w:rsidRDefault="00705E08" w:rsidP="00E545FB">
      <w:pPr>
        <w:pStyle w:val="Body"/>
        <w:ind w:firstLine="720"/>
        <w:rPr>
          <w:rFonts w:ascii="Courier New" w:hAnsi="Courier New" w:cs="Courier New"/>
          <w:b/>
          <w:bCs/>
        </w:rPr>
      </w:pPr>
    </w:p>
    <w:p w14:paraId="439AF6AD" w14:textId="27A9C521"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Conclusion</w:t>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t>50</w:t>
      </w:r>
    </w:p>
    <w:p w14:paraId="26A4C49F" w14:textId="77777777" w:rsidR="004B07E0" w:rsidRPr="00167B6B" w:rsidRDefault="004B07E0" w:rsidP="00E545FB">
      <w:pPr>
        <w:pStyle w:val="Body"/>
        <w:ind w:firstLine="720"/>
        <w:rPr>
          <w:rFonts w:ascii="Courier New" w:hAnsi="Courier New" w:cs="Courier New"/>
          <w:b/>
          <w:bCs/>
        </w:rPr>
      </w:pPr>
    </w:p>
    <w:p w14:paraId="2AF62882" w14:textId="0D83B8BC"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Recomm</w:t>
      </w:r>
      <w:r w:rsidR="004B07E0" w:rsidRPr="00167B6B">
        <w:rPr>
          <w:rFonts w:ascii="Courier New" w:hAnsi="Courier New" w:cs="Courier New"/>
          <w:b/>
          <w:bCs/>
        </w:rPr>
        <w:t>e</w:t>
      </w:r>
      <w:r w:rsidRPr="00167B6B">
        <w:rPr>
          <w:rFonts w:ascii="Courier New" w:hAnsi="Courier New" w:cs="Courier New"/>
          <w:b/>
          <w:bCs/>
        </w:rPr>
        <w:t>ndation</w:t>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6A6A91" w:rsidRPr="00167B6B">
        <w:rPr>
          <w:rFonts w:ascii="Courier New" w:hAnsi="Courier New" w:cs="Courier New"/>
          <w:b/>
          <w:bCs/>
        </w:rPr>
        <w:t>51</w:t>
      </w:r>
    </w:p>
    <w:p w14:paraId="20CF2746" w14:textId="77777777" w:rsidR="004B07E0" w:rsidRPr="00167B6B" w:rsidRDefault="004B07E0" w:rsidP="00E545FB">
      <w:pPr>
        <w:pStyle w:val="Body"/>
        <w:ind w:firstLine="720"/>
        <w:rPr>
          <w:rFonts w:ascii="Courier New" w:hAnsi="Courier New" w:cs="Courier New"/>
          <w:b/>
          <w:bCs/>
        </w:rPr>
      </w:pPr>
    </w:p>
    <w:p w14:paraId="407CDF04" w14:textId="70BBFEE8"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References</w:t>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t>52</w:t>
      </w:r>
    </w:p>
    <w:p w14:paraId="15965FD4" w14:textId="76565610" w:rsidR="00285580" w:rsidRPr="00167B6B" w:rsidRDefault="00285580" w:rsidP="00E545FB">
      <w:pPr>
        <w:pStyle w:val="Body"/>
        <w:rPr>
          <w:rFonts w:ascii="Courier New" w:hAnsi="Courier New" w:cs="Courier New"/>
          <w:b/>
          <w:bCs/>
        </w:rPr>
      </w:pPr>
    </w:p>
    <w:p w14:paraId="68D4F320" w14:textId="77777777" w:rsidR="0039690C" w:rsidRPr="00167B6B" w:rsidRDefault="0039690C" w:rsidP="00754AEF">
      <w:pPr>
        <w:pStyle w:val="Body"/>
        <w:rPr>
          <w:rFonts w:ascii="Courier New" w:hAnsi="Courier New" w:cs="Courier New"/>
          <w:b/>
          <w:bCs/>
        </w:rPr>
      </w:pPr>
    </w:p>
    <w:p w14:paraId="329CEB45" w14:textId="77777777" w:rsidR="00D22318" w:rsidRPr="00167B6B" w:rsidRDefault="00D22318" w:rsidP="00754AEF">
      <w:pPr>
        <w:pStyle w:val="Body"/>
        <w:rPr>
          <w:rFonts w:ascii="Courier New" w:hAnsi="Courier New" w:cs="Courier New"/>
          <w:b/>
          <w:bCs/>
        </w:rPr>
      </w:pPr>
    </w:p>
    <w:p w14:paraId="4B285A3A" w14:textId="77777777" w:rsidR="00D22318" w:rsidRPr="00167B6B" w:rsidRDefault="00D22318" w:rsidP="00754AEF">
      <w:pPr>
        <w:pStyle w:val="Body"/>
        <w:rPr>
          <w:rFonts w:ascii="Courier New" w:hAnsi="Courier New" w:cs="Courier New"/>
          <w:b/>
          <w:bCs/>
        </w:rPr>
      </w:pPr>
    </w:p>
    <w:p w14:paraId="1723EDE1" w14:textId="77777777" w:rsidR="00D22318" w:rsidRPr="00167B6B" w:rsidRDefault="00D22318" w:rsidP="00754AEF">
      <w:pPr>
        <w:pStyle w:val="Body"/>
        <w:rPr>
          <w:rFonts w:ascii="Courier New" w:hAnsi="Courier New" w:cs="Courier New"/>
          <w:b/>
          <w:bCs/>
        </w:rPr>
      </w:pPr>
    </w:p>
    <w:p w14:paraId="667FFB6E" w14:textId="77777777" w:rsidR="00D22318" w:rsidRPr="00167B6B" w:rsidRDefault="00D22318" w:rsidP="00754AEF">
      <w:pPr>
        <w:pStyle w:val="Body"/>
        <w:rPr>
          <w:rFonts w:ascii="Courier New" w:hAnsi="Courier New" w:cs="Courier New"/>
          <w:b/>
          <w:bCs/>
        </w:rPr>
      </w:pPr>
    </w:p>
    <w:p w14:paraId="0E9237BD" w14:textId="77777777" w:rsidR="00D22318" w:rsidRPr="00167B6B" w:rsidRDefault="00D22318" w:rsidP="00754AEF">
      <w:pPr>
        <w:pStyle w:val="Body"/>
        <w:rPr>
          <w:rFonts w:ascii="Courier New" w:hAnsi="Courier New" w:cs="Courier New"/>
          <w:b/>
          <w:bCs/>
        </w:rPr>
      </w:pPr>
    </w:p>
    <w:p w14:paraId="7CC107D3" w14:textId="77777777" w:rsidR="00D22318" w:rsidRPr="00167B6B" w:rsidRDefault="00D22318" w:rsidP="00754AEF">
      <w:pPr>
        <w:pStyle w:val="Body"/>
        <w:rPr>
          <w:rFonts w:ascii="Courier New" w:hAnsi="Courier New" w:cs="Courier New"/>
          <w:b/>
          <w:bCs/>
        </w:rPr>
      </w:pPr>
    </w:p>
    <w:p w14:paraId="44F01201" w14:textId="77777777" w:rsidR="00D22318" w:rsidRPr="00167B6B" w:rsidRDefault="00D22318" w:rsidP="00754AEF">
      <w:pPr>
        <w:pStyle w:val="Body"/>
        <w:rPr>
          <w:rFonts w:ascii="Courier New" w:hAnsi="Courier New" w:cs="Courier New"/>
          <w:b/>
          <w:bCs/>
        </w:rPr>
      </w:pPr>
    </w:p>
    <w:p w14:paraId="26C6F363" w14:textId="77777777" w:rsidR="00D22318" w:rsidRPr="00167B6B" w:rsidRDefault="00D22318" w:rsidP="00754AEF">
      <w:pPr>
        <w:pStyle w:val="Body"/>
        <w:rPr>
          <w:rFonts w:ascii="Courier New" w:hAnsi="Courier New" w:cs="Courier New"/>
          <w:b/>
          <w:bCs/>
        </w:rPr>
      </w:pPr>
    </w:p>
    <w:p w14:paraId="2CB11DF9" w14:textId="77777777" w:rsidR="00D22318" w:rsidRPr="00167B6B" w:rsidRDefault="00D22318" w:rsidP="00754AEF">
      <w:pPr>
        <w:pStyle w:val="Body"/>
        <w:rPr>
          <w:rFonts w:ascii="Courier New" w:hAnsi="Courier New" w:cs="Courier New"/>
          <w:b/>
          <w:bCs/>
        </w:rPr>
      </w:pPr>
    </w:p>
    <w:p w14:paraId="67A50335" w14:textId="77777777" w:rsidR="00D22318" w:rsidRPr="00167B6B" w:rsidRDefault="00D22318" w:rsidP="00754AEF">
      <w:pPr>
        <w:pStyle w:val="Body"/>
        <w:rPr>
          <w:rFonts w:ascii="Courier New" w:hAnsi="Courier New" w:cs="Courier New"/>
          <w:b/>
          <w:bCs/>
        </w:rPr>
      </w:pPr>
    </w:p>
    <w:p w14:paraId="7A60CF0C" w14:textId="77777777" w:rsidR="00D22318" w:rsidRPr="00167B6B" w:rsidRDefault="00D22318" w:rsidP="00754AEF">
      <w:pPr>
        <w:pStyle w:val="Body"/>
        <w:rPr>
          <w:rFonts w:ascii="Courier New" w:hAnsi="Courier New" w:cs="Courier New"/>
          <w:b/>
          <w:bCs/>
        </w:rPr>
      </w:pPr>
    </w:p>
    <w:p w14:paraId="232417AD" w14:textId="77777777" w:rsidR="00D22318" w:rsidRPr="00167B6B" w:rsidRDefault="00D22318" w:rsidP="00754AEF">
      <w:pPr>
        <w:pStyle w:val="Body"/>
        <w:rPr>
          <w:rFonts w:ascii="Courier New" w:hAnsi="Courier New" w:cs="Courier New"/>
          <w:b/>
          <w:bCs/>
        </w:rPr>
      </w:pPr>
    </w:p>
    <w:p w14:paraId="1E17B871" w14:textId="77777777" w:rsidR="00D22318" w:rsidRPr="00167B6B" w:rsidRDefault="00D22318" w:rsidP="00754AEF">
      <w:pPr>
        <w:pStyle w:val="Body"/>
        <w:rPr>
          <w:rFonts w:ascii="Courier New" w:hAnsi="Courier New" w:cs="Courier New"/>
          <w:b/>
          <w:bCs/>
        </w:rPr>
      </w:pPr>
    </w:p>
    <w:p w14:paraId="6DBA4837" w14:textId="77777777" w:rsidR="00354D77" w:rsidRPr="00167B6B" w:rsidRDefault="00354D77" w:rsidP="00754AEF">
      <w:pPr>
        <w:pStyle w:val="Body"/>
        <w:rPr>
          <w:rFonts w:ascii="Courier New" w:hAnsi="Courier New" w:cs="Courier New"/>
          <w:b/>
          <w:bCs/>
        </w:rPr>
      </w:pPr>
    </w:p>
    <w:p w14:paraId="5B4CF1FA" w14:textId="3AAD1BFE" w:rsidR="00754AEF" w:rsidRPr="00167B6B" w:rsidRDefault="00754AEF" w:rsidP="00754AEF">
      <w:pPr>
        <w:pStyle w:val="Body"/>
        <w:rPr>
          <w:rFonts w:ascii="Courier New" w:hAnsi="Courier New" w:cs="Courier New"/>
          <w:b/>
          <w:bCs/>
        </w:rPr>
      </w:pPr>
      <w:r w:rsidRPr="00167B6B">
        <w:rPr>
          <w:rFonts w:ascii="Courier New" w:hAnsi="Courier New" w:cs="Courier New"/>
          <w:b/>
          <w:bCs/>
        </w:rPr>
        <w:t>APPENDICES</w:t>
      </w:r>
    </w:p>
    <w:p w14:paraId="7235E60D" w14:textId="77777777" w:rsidR="00B06D46" w:rsidRPr="00167B6B" w:rsidRDefault="00B06D46" w:rsidP="00754AEF">
      <w:pPr>
        <w:pStyle w:val="Body"/>
        <w:rPr>
          <w:rFonts w:ascii="Courier New" w:hAnsi="Courier New" w:cs="Courier New"/>
          <w:b/>
          <w:bCs/>
        </w:rPr>
      </w:pPr>
    </w:p>
    <w:p w14:paraId="6798D0ED" w14:textId="77777777" w:rsidR="0039690C" w:rsidRPr="00167B6B" w:rsidRDefault="0039690C" w:rsidP="00754AEF">
      <w:pPr>
        <w:pStyle w:val="Body"/>
        <w:rPr>
          <w:rFonts w:ascii="Courier New" w:hAnsi="Courier New" w:cs="Courier New"/>
          <w:b/>
          <w:bCs/>
        </w:rPr>
      </w:pPr>
    </w:p>
    <w:p w14:paraId="31EBF916" w14:textId="63B9B4C4"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A Certificate of Plagiari</w:t>
      </w:r>
      <w:r w:rsidR="0039690C" w:rsidRPr="00167B6B">
        <w:rPr>
          <w:rFonts w:ascii="Courier New" w:hAnsi="Courier New" w:cs="Courier New"/>
          <w:b/>
          <w:bCs/>
        </w:rPr>
        <w:t>s</w:t>
      </w:r>
      <w:r w:rsidRPr="00167B6B">
        <w:rPr>
          <w:rFonts w:ascii="Courier New" w:hAnsi="Courier New" w:cs="Courier New"/>
          <w:b/>
          <w:bCs/>
        </w:rPr>
        <w:t>m</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53</w:t>
      </w:r>
    </w:p>
    <w:p w14:paraId="74AD0846" w14:textId="77777777" w:rsidR="0039690C" w:rsidRPr="00167B6B" w:rsidRDefault="0039690C" w:rsidP="00754AEF">
      <w:pPr>
        <w:pStyle w:val="Body"/>
        <w:rPr>
          <w:rFonts w:ascii="Courier New" w:hAnsi="Courier New" w:cs="Courier New"/>
          <w:b/>
          <w:bCs/>
        </w:rPr>
      </w:pPr>
    </w:p>
    <w:p w14:paraId="44BF7EBC" w14:textId="3A9F528E"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B Let</w:t>
      </w:r>
      <w:r w:rsidR="0039690C" w:rsidRPr="00167B6B">
        <w:rPr>
          <w:rFonts w:ascii="Courier New" w:hAnsi="Courier New" w:cs="Courier New"/>
          <w:b/>
          <w:bCs/>
        </w:rPr>
        <w:t>t</w:t>
      </w:r>
      <w:r w:rsidRPr="00167B6B">
        <w:rPr>
          <w:rFonts w:ascii="Courier New" w:hAnsi="Courier New" w:cs="Courier New"/>
          <w:b/>
          <w:bCs/>
        </w:rPr>
        <w:t>er to the Client</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54</w:t>
      </w:r>
    </w:p>
    <w:p w14:paraId="558D117A" w14:textId="77777777" w:rsidR="0039690C" w:rsidRPr="00167B6B" w:rsidRDefault="0039690C" w:rsidP="00754AEF">
      <w:pPr>
        <w:pStyle w:val="Body"/>
        <w:rPr>
          <w:rFonts w:ascii="Courier New" w:hAnsi="Courier New" w:cs="Courier New"/>
          <w:b/>
          <w:bCs/>
        </w:rPr>
      </w:pPr>
    </w:p>
    <w:p w14:paraId="016DBF8D" w14:textId="53909C36"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C Evalua</w:t>
      </w:r>
      <w:r w:rsidR="0039690C" w:rsidRPr="00167B6B">
        <w:rPr>
          <w:rFonts w:ascii="Courier New" w:hAnsi="Courier New" w:cs="Courier New"/>
          <w:b/>
          <w:bCs/>
        </w:rPr>
        <w:t>t</w:t>
      </w:r>
      <w:r w:rsidRPr="00167B6B">
        <w:rPr>
          <w:rFonts w:ascii="Courier New" w:hAnsi="Courier New" w:cs="Courier New"/>
          <w:b/>
          <w:bCs/>
        </w:rPr>
        <w:t>ion Inst</w:t>
      </w:r>
      <w:r w:rsidR="0039690C" w:rsidRPr="00167B6B">
        <w:rPr>
          <w:rFonts w:ascii="Courier New" w:hAnsi="Courier New" w:cs="Courier New"/>
          <w:b/>
          <w:bCs/>
        </w:rPr>
        <w:t>r</w:t>
      </w:r>
      <w:r w:rsidRPr="00167B6B">
        <w:rPr>
          <w:rFonts w:ascii="Courier New" w:hAnsi="Courier New" w:cs="Courier New"/>
          <w:b/>
          <w:bCs/>
        </w:rPr>
        <w:t>ument for Expert</w:t>
      </w:r>
      <w:r w:rsidR="0039690C" w:rsidRPr="00167B6B">
        <w:rPr>
          <w:rFonts w:ascii="Courier New" w:hAnsi="Courier New" w:cs="Courier New"/>
          <w:b/>
          <w:bCs/>
        </w:rPr>
        <w:t>s</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55</w:t>
      </w:r>
    </w:p>
    <w:p w14:paraId="41E19805" w14:textId="77777777" w:rsidR="001E348A" w:rsidRPr="00167B6B" w:rsidRDefault="001E348A" w:rsidP="001E348A">
      <w:pPr>
        <w:pStyle w:val="Body"/>
        <w:ind w:firstLine="720"/>
        <w:rPr>
          <w:rFonts w:ascii="Courier New" w:hAnsi="Courier New" w:cs="Courier New"/>
          <w:b/>
          <w:bCs/>
        </w:rPr>
      </w:pPr>
    </w:p>
    <w:p w14:paraId="6A5A421C" w14:textId="1F3716BA" w:rsidR="00754AEF" w:rsidRPr="00167B6B" w:rsidRDefault="00754AEF" w:rsidP="001E348A">
      <w:pPr>
        <w:pStyle w:val="Body"/>
        <w:ind w:left="720"/>
        <w:rPr>
          <w:rFonts w:ascii="Courier New" w:hAnsi="Courier New" w:cs="Courier New"/>
          <w:b/>
          <w:bCs/>
        </w:rPr>
      </w:pPr>
      <w:r w:rsidRPr="00167B6B">
        <w:rPr>
          <w:rFonts w:ascii="Courier New" w:hAnsi="Courier New" w:cs="Courier New"/>
          <w:b/>
          <w:bCs/>
        </w:rPr>
        <w:t>D Evaluation Instrument for Clients</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56</w:t>
      </w:r>
    </w:p>
    <w:p w14:paraId="0E97620B" w14:textId="77777777" w:rsidR="0039690C" w:rsidRPr="00167B6B" w:rsidRDefault="0039690C" w:rsidP="00754AEF">
      <w:pPr>
        <w:pStyle w:val="Body"/>
        <w:rPr>
          <w:rFonts w:ascii="Courier New" w:hAnsi="Courier New" w:cs="Courier New"/>
          <w:b/>
          <w:bCs/>
        </w:rPr>
      </w:pPr>
    </w:p>
    <w:p w14:paraId="6B188B81" w14:textId="087806D6" w:rsidR="00754AEF" w:rsidRPr="00167B6B" w:rsidRDefault="00754AEF" w:rsidP="005E317A">
      <w:pPr>
        <w:pStyle w:val="Body"/>
        <w:ind w:firstLine="720"/>
        <w:rPr>
          <w:rFonts w:ascii="Courier New" w:hAnsi="Courier New" w:cs="Courier New"/>
          <w:b/>
          <w:bCs/>
        </w:rPr>
      </w:pPr>
      <w:r w:rsidRPr="00167B6B">
        <w:rPr>
          <w:rFonts w:ascii="Courier New" w:hAnsi="Courier New" w:cs="Courier New"/>
          <w:b/>
          <w:bCs/>
        </w:rPr>
        <w:t>E Curriculu</w:t>
      </w:r>
      <w:r w:rsidR="0039690C" w:rsidRPr="00167B6B">
        <w:rPr>
          <w:rFonts w:ascii="Courier New" w:hAnsi="Courier New" w:cs="Courier New"/>
          <w:b/>
          <w:bCs/>
        </w:rPr>
        <w:t>m</w:t>
      </w:r>
      <w:r w:rsidRPr="00167B6B">
        <w:rPr>
          <w:rFonts w:ascii="Courier New" w:hAnsi="Courier New" w:cs="Courier New"/>
          <w:b/>
          <w:bCs/>
        </w:rPr>
        <w:t xml:space="preserve"> Vitae</w:t>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t>57</w:t>
      </w:r>
    </w:p>
    <w:p w14:paraId="692A2B40" w14:textId="77777777" w:rsidR="00156BBF" w:rsidRPr="00167B6B" w:rsidRDefault="00156BBF" w:rsidP="00EE5EEA">
      <w:pPr>
        <w:pStyle w:val="Body"/>
        <w:rPr>
          <w:rFonts w:ascii="Courier New" w:hAnsi="Courier New" w:cs="Courier New"/>
          <w:b/>
          <w:bCs/>
          <w:sz w:val="24"/>
          <w:szCs w:val="24"/>
        </w:rPr>
      </w:pPr>
    </w:p>
    <w:p w14:paraId="15D9EED7" w14:textId="77777777" w:rsidR="00156BBF" w:rsidRPr="00167B6B" w:rsidRDefault="00156BBF" w:rsidP="00EE5EEA">
      <w:pPr>
        <w:pStyle w:val="Body"/>
        <w:rPr>
          <w:rFonts w:ascii="Courier New" w:hAnsi="Courier New" w:cs="Courier New"/>
          <w:b/>
          <w:bCs/>
          <w:sz w:val="24"/>
          <w:szCs w:val="24"/>
        </w:rPr>
      </w:pPr>
    </w:p>
    <w:p w14:paraId="5DCE2B2B" w14:textId="77777777" w:rsidR="005E317A" w:rsidRPr="00167B6B" w:rsidRDefault="005E317A" w:rsidP="00EE5EEA">
      <w:pPr>
        <w:pStyle w:val="Body"/>
        <w:rPr>
          <w:rFonts w:ascii="Courier New" w:hAnsi="Courier New" w:cs="Courier New"/>
          <w:b/>
          <w:bCs/>
          <w:sz w:val="24"/>
          <w:szCs w:val="24"/>
        </w:rPr>
      </w:pPr>
    </w:p>
    <w:p w14:paraId="40D2F7AD" w14:textId="77777777" w:rsidR="005E317A" w:rsidRPr="00167B6B" w:rsidRDefault="005E317A" w:rsidP="00EE5EEA">
      <w:pPr>
        <w:pStyle w:val="Body"/>
        <w:rPr>
          <w:rFonts w:ascii="Courier New" w:hAnsi="Courier New" w:cs="Courier New"/>
          <w:b/>
          <w:bCs/>
          <w:sz w:val="24"/>
          <w:szCs w:val="24"/>
        </w:rPr>
      </w:pPr>
    </w:p>
    <w:p w14:paraId="286C50F0" w14:textId="77777777" w:rsidR="005E317A" w:rsidRPr="00167B6B" w:rsidRDefault="005E317A" w:rsidP="00EE5EEA">
      <w:pPr>
        <w:pStyle w:val="Body"/>
        <w:rPr>
          <w:rFonts w:ascii="Courier New" w:hAnsi="Courier New" w:cs="Courier New"/>
          <w:b/>
          <w:bCs/>
          <w:sz w:val="24"/>
          <w:szCs w:val="24"/>
        </w:rPr>
      </w:pPr>
    </w:p>
    <w:p w14:paraId="1E77A064" w14:textId="77777777" w:rsidR="005E317A" w:rsidRPr="00167B6B" w:rsidRDefault="005E317A" w:rsidP="00EE5EEA">
      <w:pPr>
        <w:pStyle w:val="Body"/>
        <w:rPr>
          <w:rFonts w:ascii="Courier New" w:hAnsi="Courier New" w:cs="Courier New"/>
          <w:b/>
          <w:bCs/>
          <w:sz w:val="24"/>
          <w:szCs w:val="24"/>
        </w:rPr>
      </w:pPr>
    </w:p>
    <w:p w14:paraId="2EE490A1" w14:textId="77777777" w:rsidR="005E317A" w:rsidRPr="00167B6B" w:rsidRDefault="005E317A" w:rsidP="00EE5EEA">
      <w:pPr>
        <w:pStyle w:val="Body"/>
        <w:rPr>
          <w:rFonts w:ascii="Courier New" w:hAnsi="Courier New" w:cs="Courier New"/>
          <w:b/>
          <w:bCs/>
          <w:sz w:val="24"/>
          <w:szCs w:val="24"/>
        </w:rPr>
      </w:pPr>
    </w:p>
    <w:p w14:paraId="7069F83A" w14:textId="77777777" w:rsidR="005E317A" w:rsidRPr="00167B6B" w:rsidRDefault="005E317A" w:rsidP="00EE5EEA">
      <w:pPr>
        <w:pStyle w:val="Body"/>
        <w:rPr>
          <w:rFonts w:ascii="Courier New" w:hAnsi="Courier New" w:cs="Courier New"/>
          <w:b/>
          <w:bCs/>
          <w:sz w:val="24"/>
          <w:szCs w:val="24"/>
        </w:rPr>
      </w:pPr>
    </w:p>
    <w:p w14:paraId="2D1DC722" w14:textId="77777777" w:rsidR="005E317A" w:rsidRPr="00167B6B" w:rsidRDefault="005E317A" w:rsidP="00EE5EEA">
      <w:pPr>
        <w:pStyle w:val="Body"/>
        <w:rPr>
          <w:rFonts w:ascii="Courier New" w:hAnsi="Courier New" w:cs="Courier New"/>
          <w:b/>
          <w:bCs/>
          <w:sz w:val="24"/>
          <w:szCs w:val="24"/>
        </w:rPr>
      </w:pPr>
    </w:p>
    <w:p w14:paraId="78E8D3F7" w14:textId="77777777" w:rsidR="005E317A" w:rsidRPr="00167B6B" w:rsidRDefault="005E317A" w:rsidP="00EE5EEA">
      <w:pPr>
        <w:pStyle w:val="Body"/>
        <w:rPr>
          <w:rFonts w:ascii="Courier New" w:hAnsi="Courier New" w:cs="Courier New"/>
          <w:b/>
          <w:bCs/>
          <w:sz w:val="24"/>
          <w:szCs w:val="24"/>
        </w:rPr>
      </w:pPr>
    </w:p>
    <w:p w14:paraId="274B9131" w14:textId="77777777" w:rsidR="005E317A" w:rsidRPr="00167B6B" w:rsidRDefault="005E317A" w:rsidP="00EE5EEA">
      <w:pPr>
        <w:pStyle w:val="Body"/>
        <w:rPr>
          <w:rFonts w:ascii="Courier New" w:hAnsi="Courier New" w:cs="Courier New"/>
          <w:b/>
          <w:bCs/>
          <w:sz w:val="24"/>
          <w:szCs w:val="24"/>
        </w:rPr>
      </w:pPr>
    </w:p>
    <w:p w14:paraId="42D2BA62" w14:textId="77777777" w:rsidR="005E317A" w:rsidRPr="00167B6B" w:rsidRDefault="005E317A" w:rsidP="00EE5EEA">
      <w:pPr>
        <w:pStyle w:val="Body"/>
        <w:rPr>
          <w:rFonts w:ascii="Courier New" w:hAnsi="Courier New" w:cs="Courier New"/>
          <w:b/>
          <w:bCs/>
          <w:sz w:val="24"/>
          <w:szCs w:val="24"/>
        </w:rPr>
      </w:pPr>
    </w:p>
    <w:p w14:paraId="58AE0D14" w14:textId="77777777" w:rsidR="005E317A" w:rsidRPr="00167B6B" w:rsidRDefault="005E317A" w:rsidP="00EE5EEA">
      <w:pPr>
        <w:pStyle w:val="Body"/>
        <w:rPr>
          <w:rFonts w:ascii="Courier New" w:hAnsi="Courier New" w:cs="Courier New"/>
          <w:b/>
          <w:bCs/>
          <w:sz w:val="24"/>
          <w:szCs w:val="24"/>
        </w:rPr>
      </w:pPr>
    </w:p>
    <w:p w14:paraId="1F6EEEC8" w14:textId="77777777" w:rsidR="005E317A" w:rsidRPr="00167B6B" w:rsidRDefault="005E317A" w:rsidP="00EE5EEA">
      <w:pPr>
        <w:pStyle w:val="Body"/>
        <w:rPr>
          <w:rFonts w:ascii="Courier New" w:hAnsi="Courier New" w:cs="Courier New"/>
          <w:b/>
          <w:bCs/>
          <w:sz w:val="24"/>
          <w:szCs w:val="24"/>
        </w:rPr>
      </w:pPr>
    </w:p>
    <w:p w14:paraId="779E04DA" w14:textId="77777777" w:rsidR="005E317A" w:rsidRPr="00167B6B" w:rsidRDefault="005E317A" w:rsidP="00EE5EEA">
      <w:pPr>
        <w:pStyle w:val="Body"/>
        <w:rPr>
          <w:rFonts w:ascii="Courier New" w:hAnsi="Courier New" w:cs="Courier New"/>
          <w:b/>
          <w:bCs/>
          <w:sz w:val="24"/>
          <w:szCs w:val="24"/>
        </w:rPr>
      </w:pPr>
    </w:p>
    <w:p w14:paraId="52AFD713" w14:textId="77777777" w:rsidR="005E317A" w:rsidRPr="00167B6B" w:rsidRDefault="005E317A" w:rsidP="00EE5EEA">
      <w:pPr>
        <w:pStyle w:val="Body"/>
        <w:rPr>
          <w:rFonts w:ascii="Courier New" w:hAnsi="Courier New" w:cs="Courier New"/>
          <w:b/>
          <w:bCs/>
          <w:sz w:val="24"/>
          <w:szCs w:val="24"/>
        </w:rPr>
      </w:pPr>
    </w:p>
    <w:p w14:paraId="6E6F3D06" w14:textId="77777777" w:rsidR="005E317A" w:rsidRPr="00167B6B" w:rsidRDefault="005E317A" w:rsidP="00EE5EEA">
      <w:pPr>
        <w:pStyle w:val="Body"/>
        <w:rPr>
          <w:rFonts w:ascii="Courier New" w:hAnsi="Courier New" w:cs="Courier New"/>
          <w:b/>
          <w:bCs/>
          <w:sz w:val="24"/>
          <w:szCs w:val="24"/>
        </w:rPr>
      </w:pPr>
    </w:p>
    <w:p w14:paraId="56EB5CF0" w14:textId="77777777" w:rsidR="005E317A" w:rsidRPr="00167B6B" w:rsidRDefault="005E317A" w:rsidP="00EE5EEA">
      <w:pPr>
        <w:pStyle w:val="Body"/>
        <w:rPr>
          <w:rFonts w:ascii="Courier New" w:hAnsi="Courier New" w:cs="Courier New"/>
          <w:b/>
          <w:bCs/>
          <w:sz w:val="24"/>
          <w:szCs w:val="24"/>
        </w:rPr>
      </w:pPr>
    </w:p>
    <w:p w14:paraId="61981AED" w14:textId="77777777" w:rsidR="005E317A" w:rsidRPr="00167B6B" w:rsidRDefault="005E317A" w:rsidP="00EE5EEA">
      <w:pPr>
        <w:pStyle w:val="Body"/>
        <w:rPr>
          <w:rFonts w:ascii="Courier New" w:hAnsi="Courier New" w:cs="Courier New"/>
          <w:b/>
          <w:bCs/>
          <w:sz w:val="24"/>
          <w:szCs w:val="24"/>
        </w:rPr>
      </w:pPr>
    </w:p>
    <w:p w14:paraId="7FAFA7FF" w14:textId="77777777" w:rsidR="005E317A" w:rsidRPr="00167B6B" w:rsidRDefault="005E317A" w:rsidP="00EE5EEA">
      <w:pPr>
        <w:pStyle w:val="Body"/>
        <w:rPr>
          <w:rFonts w:ascii="Courier New" w:hAnsi="Courier New" w:cs="Courier New"/>
          <w:b/>
          <w:bCs/>
          <w:sz w:val="24"/>
          <w:szCs w:val="24"/>
        </w:rPr>
      </w:pPr>
    </w:p>
    <w:p w14:paraId="1E7F6CC0" w14:textId="77777777" w:rsidR="005E317A" w:rsidRPr="00167B6B" w:rsidRDefault="005E317A" w:rsidP="00EE5EEA">
      <w:pPr>
        <w:pStyle w:val="Body"/>
        <w:rPr>
          <w:rFonts w:ascii="Courier New" w:hAnsi="Courier New" w:cs="Courier New"/>
          <w:b/>
          <w:bCs/>
          <w:sz w:val="24"/>
          <w:szCs w:val="24"/>
        </w:rPr>
      </w:pPr>
    </w:p>
    <w:p w14:paraId="3AF55775" w14:textId="77777777" w:rsidR="005E317A" w:rsidRPr="00167B6B" w:rsidRDefault="005E317A" w:rsidP="00EE5EEA">
      <w:pPr>
        <w:pStyle w:val="Body"/>
        <w:rPr>
          <w:rFonts w:ascii="Courier New" w:hAnsi="Courier New" w:cs="Courier New"/>
          <w:b/>
          <w:bCs/>
          <w:sz w:val="24"/>
          <w:szCs w:val="24"/>
        </w:rPr>
      </w:pPr>
    </w:p>
    <w:p w14:paraId="4B4CD8FF" w14:textId="77777777" w:rsidR="005E317A" w:rsidRPr="00167B6B" w:rsidRDefault="005E317A" w:rsidP="00EE5EEA">
      <w:pPr>
        <w:pStyle w:val="Body"/>
        <w:rPr>
          <w:rFonts w:ascii="Courier New" w:hAnsi="Courier New" w:cs="Courier New"/>
          <w:b/>
          <w:bCs/>
          <w:sz w:val="24"/>
          <w:szCs w:val="24"/>
        </w:rPr>
      </w:pPr>
    </w:p>
    <w:p w14:paraId="135B07AF" w14:textId="77777777" w:rsidR="005E317A" w:rsidRPr="00167B6B" w:rsidRDefault="005E317A" w:rsidP="00EE5EEA">
      <w:pPr>
        <w:pStyle w:val="Body"/>
        <w:rPr>
          <w:rFonts w:ascii="Courier New" w:hAnsi="Courier New" w:cs="Courier New"/>
          <w:b/>
          <w:bCs/>
          <w:sz w:val="24"/>
          <w:szCs w:val="24"/>
        </w:rPr>
      </w:pPr>
    </w:p>
    <w:p w14:paraId="63206D0F" w14:textId="77777777" w:rsidR="005E317A" w:rsidRPr="00167B6B" w:rsidRDefault="005E317A" w:rsidP="00EE5EEA">
      <w:pPr>
        <w:pStyle w:val="Body"/>
        <w:rPr>
          <w:rFonts w:ascii="Courier New" w:hAnsi="Courier New" w:cs="Courier New"/>
          <w:b/>
          <w:bCs/>
          <w:sz w:val="24"/>
          <w:szCs w:val="24"/>
        </w:rPr>
      </w:pPr>
    </w:p>
    <w:p w14:paraId="49156611" w14:textId="77777777" w:rsidR="005E317A" w:rsidRPr="00167B6B" w:rsidRDefault="005E317A" w:rsidP="00EE5EEA">
      <w:pPr>
        <w:pStyle w:val="Body"/>
        <w:rPr>
          <w:rFonts w:ascii="Courier New" w:hAnsi="Courier New" w:cs="Courier New"/>
          <w:b/>
          <w:bCs/>
          <w:sz w:val="24"/>
          <w:szCs w:val="24"/>
        </w:rPr>
      </w:pPr>
    </w:p>
    <w:p w14:paraId="011E0C8B" w14:textId="77777777" w:rsidR="005E317A" w:rsidRPr="00167B6B" w:rsidRDefault="005E317A" w:rsidP="00EE5EEA">
      <w:pPr>
        <w:pStyle w:val="Body"/>
        <w:rPr>
          <w:rFonts w:ascii="Courier New" w:hAnsi="Courier New" w:cs="Courier New"/>
          <w:b/>
          <w:bCs/>
          <w:sz w:val="24"/>
          <w:szCs w:val="24"/>
        </w:rPr>
      </w:pPr>
    </w:p>
    <w:p w14:paraId="72F1E3BB" w14:textId="77777777" w:rsidR="005E317A" w:rsidRPr="00167B6B" w:rsidRDefault="005E317A" w:rsidP="00EE5EEA">
      <w:pPr>
        <w:pStyle w:val="Body"/>
        <w:rPr>
          <w:rFonts w:ascii="Courier New" w:hAnsi="Courier New" w:cs="Courier New"/>
          <w:b/>
          <w:bCs/>
          <w:sz w:val="24"/>
          <w:szCs w:val="24"/>
        </w:rPr>
      </w:pPr>
    </w:p>
    <w:p w14:paraId="41EF32FF" w14:textId="77777777" w:rsidR="005E317A" w:rsidRPr="00167B6B" w:rsidRDefault="005E317A" w:rsidP="00EE5EEA">
      <w:pPr>
        <w:pStyle w:val="Body"/>
        <w:rPr>
          <w:rFonts w:ascii="Courier New" w:hAnsi="Courier New" w:cs="Courier New"/>
          <w:b/>
          <w:bCs/>
          <w:sz w:val="24"/>
          <w:szCs w:val="24"/>
        </w:rPr>
      </w:pPr>
    </w:p>
    <w:p w14:paraId="3A9C1950" w14:textId="77777777" w:rsidR="005E317A" w:rsidRPr="00167B6B" w:rsidRDefault="005E317A" w:rsidP="00EE5EEA">
      <w:pPr>
        <w:pStyle w:val="Body"/>
        <w:rPr>
          <w:rFonts w:ascii="Courier New" w:hAnsi="Courier New" w:cs="Courier New"/>
          <w:b/>
          <w:bCs/>
          <w:sz w:val="24"/>
          <w:szCs w:val="24"/>
        </w:rPr>
      </w:pPr>
    </w:p>
    <w:p w14:paraId="0D4B6B1A" w14:textId="77777777" w:rsidR="005E317A" w:rsidRPr="00167B6B" w:rsidRDefault="005E317A" w:rsidP="00EE5EEA">
      <w:pPr>
        <w:pStyle w:val="Body"/>
        <w:rPr>
          <w:rFonts w:ascii="Courier New" w:hAnsi="Courier New" w:cs="Courier New"/>
          <w:b/>
          <w:bCs/>
          <w:sz w:val="24"/>
          <w:szCs w:val="24"/>
        </w:rPr>
      </w:pPr>
    </w:p>
    <w:p w14:paraId="5A7EC496" w14:textId="77777777" w:rsidR="005E317A" w:rsidRPr="00167B6B" w:rsidRDefault="005E317A" w:rsidP="00EE5EEA">
      <w:pPr>
        <w:pStyle w:val="Body"/>
        <w:rPr>
          <w:rFonts w:ascii="Courier New" w:hAnsi="Courier New" w:cs="Courier New"/>
          <w:b/>
          <w:bCs/>
          <w:sz w:val="24"/>
          <w:szCs w:val="24"/>
        </w:rPr>
      </w:pPr>
    </w:p>
    <w:p w14:paraId="16860C56" w14:textId="77777777" w:rsidR="005E317A" w:rsidRPr="00167B6B" w:rsidRDefault="005E317A" w:rsidP="00EE5EEA">
      <w:pPr>
        <w:pStyle w:val="Body"/>
        <w:rPr>
          <w:rFonts w:ascii="Courier New" w:hAnsi="Courier New" w:cs="Courier New"/>
          <w:b/>
          <w:bCs/>
          <w:sz w:val="24"/>
          <w:szCs w:val="24"/>
        </w:rPr>
      </w:pPr>
    </w:p>
    <w:p w14:paraId="5CB60D47" w14:textId="77777777" w:rsidR="005E317A" w:rsidRPr="00167B6B" w:rsidRDefault="005E317A" w:rsidP="00EE5EEA">
      <w:pPr>
        <w:pStyle w:val="Body"/>
        <w:rPr>
          <w:rFonts w:ascii="Courier New" w:hAnsi="Courier New" w:cs="Courier New"/>
          <w:b/>
          <w:bCs/>
          <w:sz w:val="24"/>
          <w:szCs w:val="24"/>
        </w:rPr>
      </w:pPr>
    </w:p>
    <w:p w14:paraId="56F53D4E" w14:textId="77777777" w:rsidR="005E317A" w:rsidRPr="00167B6B" w:rsidRDefault="005E317A" w:rsidP="00EE5EEA">
      <w:pPr>
        <w:pStyle w:val="Body"/>
        <w:rPr>
          <w:rFonts w:ascii="Courier New" w:hAnsi="Courier New" w:cs="Courier New"/>
          <w:b/>
          <w:bCs/>
          <w:sz w:val="24"/>
          <w:szCs w:val="24"/>
        </w:rPr>
      </w:pPr>
    </w:p>
    <w:p w14:paraId="6F4BF44D" w14:textId="2A93ED52" w:rsidR="005E317A" w:rsidRPr="00167B6B" w:rsidRDefault="001A172B" w:rsidP="00EE5EEA">
      <w:pPr>
        <w:pStyle w:val="Body"/>
        <w:rPr>
          <w:rFonts w:ascii="Courier New" w:hAnsi="Courier New" w:cs="Courier New"/>
          <w:b/>
          <w:bCs/>
          <w:sz w:val="24"/>
          <w:szCs w:val="24"/>
        </w:rPr>
      </w:pP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t>List of Tables</w:t>
      </w:r>
    </w:p>
    <w:p w14:paraId="7AD666FF" w14:textId="77777777" w:rsidR="001A172B" w:rsidRPr="00167B6B" w:rsidRDefault="001A172B" w:rsidP="00EE5EEA">
      <w:pPr>
        <w:pStyle w:val="Body"/>
        <w:rPr>
          <w:rFonts w:ascii="Courier New" w:hAnsi="Courier New" w:cs="Courier New"/>
          <w:b/>
          <w:bCs/>
          <w:sz w:val="24"/>
          <w:szCs w:val="24"/>
        </w:rPr>
      </w:pPr>
    </w:p>
    <w:p w14:paraId="2274C23F" w14:textId="0957E6DF" w:rsidR="001A172B" w:rsidRPr="00167B6B" w:rsidRDefault="001A172B" w:rsidP="00EE5EEA">
      <w:pPr>
        <w:pStyle w:val="Body"/>
        <w:rPr>
          <w:rFonts w:ascii="Courier New" w:hAnsi="Courier New" w:cs="Courier New"/>
          <w:sz w:val="24"/>
          <w:szCs w:val="24"/>
        </w:rPr>
      </w:pPr>
      <w:r w:rsidRPr="00167B6B">
        <w:rPr>
          <w:rFonts w:ascii="Courier New" w:hAnsi="Courier New" w:cs="Courier New"/>
          <w:sz w:val="24"/>
          <w:szCs w:val="24"/>
        </w:rPr>
        <w:t>Table 1 The title of your first table</w:t>
      </w:r>
    </w:p>
    <w:p w14:paraId="0D96327C" w14:textId="77777777" w:rsidR="005E317A" w:rsidRPr="00167B6B" w:rsidRDefault="005E317A" w:rsidP="00EE5EEA">
      <w:pPr>
        <w:pStyle w:val="Body"/>
        <w:rPr>
          <w:rFonts w:ascii="Courier New" w:hAnsi="Courier New" w:cs="Courier New"/>
          <w:sz w:val="24"/>
          <w:szCs w:val="24"/>
        </w:rPr>
      </w:pPr>
    </w:p>
    <w:p w14:paraId="5C3204E3" w14:textId="77777777" w:rsidR="001A172B" w:rsidRPr="00167B6B" w:rsidRDefault="001A172B" w:rsidP="00EE5EEA">
      <w:pPr>
        <w:pStyle w:val="Body"/>
        <w:rPr>
          <w:rFonts w:ascii="Courier New" w:hAnsi="Courier New" w:cs="Courier New"/>
          <w:b/>
          <w:bCs/>
          <w:sz w:val="24"/>
          <w:szCs w:val="24"/>
        </w:rPr>
      </w:pPr>
    </w:p>
    <w:p w14:paraId="3F93A63F" w14:textId="77777777" w:rsidR="001A172B" w:rsidRPr="00167B6B" w:rsidRDefault="001A172B" w:rsidP="00EE5EEA">
      <w:pPr>
        <w:pStyle w:val="Body"/>
        <w:rPr>
          <w:rFonts w:ascii="Courier New" w:hAnsi="Courier New" w:cs="Courier New"/>
          <w:b/>
          <w:bCs/>
          <w:sz w:val="24"/>
          <w:szCs w:val="24"/>
        </w:rPr>
      </w:pPr>
    </w:p>
    <w:p w14:paraId="058B4256" w14:textId="77777777" w:rsidR="001A172B" w:rsidRPr="00167B6B" w:rsidRDefault="001A172B" w:rsidP="00EE5EEA">
      <w:pPr>
        <w:pStyle w:val="Body"/>
        <w:rPr>
          <w:rFonts w:ascii="Courier New" w:hAnsi="Courier New" w:cs="Courier New"/>
          <w:b/>
          <w:bCs/>
          <w:sz w:val="24"/>
          <w:szCs w:val="24"/>
        </w:rPr>
      </w:pPr>
    </w:p>
    <w:p w14:paraId="26CBBFE6" w14:textId="77777777" w:rsidR="001A172B" w:rsidRPr="00167B6B" w:rsidRDefault="001A172B" w:rsidP="00EE5EEA">
      <w:pPr>
        <w:pStyle w:val="Body"/>
        <w:rPr>
          <w:rFonts w:ascii="Courier New" w:hAnsi="Courier New" w:cs="Courier New"/>
          <w:b/>
          <w:bCs/>
          <w:sz w:val="24"/>
          <w:szCs w:val="24"/>
        </w:rPr>
      </w:pPr>
    </w:p>
    <w:p w14:paraId="61183D59" w14:textId="77777777" w:rsidR="001A172B" w:rsidRPr="00167B6B" w:rsidRDefault="001A172B" w:rsidP="00EE5EEA">
      <w:pPr>
        <w:pStyle w:val="Body"/>
        <w:rPr>
          <w:rFonts w:ascii="Courier New" w:hAnsi="Courier New" w:cs="Courier New"/>
          <w:b/>
          <w:bCs/>
          <w:sz w:val="24"/>
          <w:szCs w:val="24"/>
        </w:rPr>
      </w:pPr>
    </w:p>
    <w:p w14:paraId="7EDE0F94" w14:textId="77777777" w:rsidR="001A172B" w:rsidRPr="00167B6B" w:rsidRDefault="001A172B" w:rsidP="00EE5EEA">
      <w:pPr>
        <w:pStyle w:val="Body"/>
        <w:rPr>
          <w:rFonts w:ascii="Courier New" w:hAnsi="Courier New" w:cs="Courier New"/>
          <w:b/>
          <w:bCs/>
          <w:sz w:val="24"/>
          <w:szCs w:val="24"/>
        </w:rPr>
      </w:pPr>
    </w:p>
    <w:p w14:paraId="6D732315" w14:textId="77777777" w:rsidR="001A172B" w:rsidRPr="00167B6B" w:rsidRDefault="001A172B" w:rsidP="00EE5EEA">
      <w:pPr>
        <w:pStyle w:val="Body"/>
        <w:rPr>
          <w:rFonts w:ascii="Courier New" w:hAnsi="Courier New" w:cs="Courier New"/>
          <w:b/>
          <w:bCs/>
          <w:sz w:val="24"/>
          <w:szCs w:val="24"/>
        </w:rPr>
      </w:pPr>
    </w:p>
    <w:p w14:paraId="5E16FF21" w14:textId="77777777" w:rsidR="001A172B" w:rsidRPr="00167B6B" w:rsidRDefault="001A172B" w:rsidP="00EE5EEA">
      <w:pPr>
        <w:pStyle w:val="Body"/>
        <w:rPr>
          <w:rFonts w:ascii="Courier New" w:hAnsi="Courier New" w:cs="Courier New"/>
          <w:b/>
          <w:bCs/>
          <w:sz w:val="24"/>
          <w:szCs w:val="24"/>
        </w:rPr>
      </w:pPr>
    </w:p>
    <w:p w14:paraId="30F102DC" w14:textId="77777777" w:rsidR="001A172B" w:rsidRPr="00167B6B" w:rsidRDefault="001A172B" w:rsidP="00EE5EEA">
      <w:pPr>
        <w:pStyle w:val="Body"/>
        <w:rPr>
          <w:rFonts w:ascii="Courier New" w:hAnsi="Courier New" w:cs="Courier New"/>
          <w:b/>
          <w:bCs/>
          <w:sz w:val="24"/>
          <w:szCs w:val="24"/>
        </w:rPr>
      </w:pPr>
    </w:p>
    <w:p w14:paraId="2086D527" w14:textId="77777777" w:rsidR="001A172B" w:rsidRPr="00167B6B" w:rsidRDefault="001A172B" w:rsidP="00EE5EEA">
      <w:pPr>
        <w:pStyle w:val="Body"/>
        <w:rPr>
          <w:rFonts w:ascii="Courier New" w:hAnsi="Courier New" w:cs="Courier New"/>
          <w:b/>
          <w:bCs/>
          <w:sz w:val="24"/>
          <w:szCs w:val="24"/>
        </w:rPr>
      </w:pPr>
    </w:p>
    <w:p w14:paraId="35681C29" w14:textId="77777777" w:rsidR="001A172B" w:rsidRPr="00167B6B" w:rsidRDefault="001A172B" w:rsidP="00EE5EEA">
      <w:pPr>
        <w:pStyle w:val="Body"/>
        <w:rPr>
          <w:rFonts w:ascii="Courier New" w:hAnsi="Courier New" w:cs="Courier New"/>
          <w:b/>
          <w:bCs/>
          <w:sz w:val="24"/>
          <w:szCs w:val="24"/>
        </w:rPr>
      </w:pPr>
    </w:p>
    <w:p w14:paraId="7197C6B1" w14:textId="77777777" w:rsidR="001A172B" w:rsidRPr="00167B6B" w:rsidRDefault="001A172B" w:rsidP="00EE5EEA">
      <w:pPr>
        <w:pStyle w:val="Body"/>
        <w:rPr>
          <w:rFonts w:ascii="Courier New" w:hAnsi="Courier New" w:cs="Courier New"/>
          <w:b/>
          <w:bCs/>
          <w:sz w:val="24"/>
          <w:szCs w:val="24"/>
        </w:rPr>
      </w:pPr>
    </w:p>
    <w:p w14:paraId="4B4B668B" w14:textId="77777777" w:rsidR="001A172B" w:rsidRPr="00167B6B" w:rsidRDefault="001A172B" w:rsidP="00EE5EEA">
      <w:pPr>
        <w:pStyle w:val="Body"/>
        <w:rPr>
          <w:rFonts w:ascii="Courier New" w:hAnsi="Courier New" w:cs="Courier New"/>
          <w:b/>
          <w:bCs/>
          <w:sz w:val="24"/>
          <w:szCs w:val="24"/>
        </w:rPr>
      </w:pPr>
    </w:p>
    <w:p w14:paraId="5AD00836" w14:textId="77777777" w:rsidR="001A172B" w:rsidRPr="00167B6B" w:rsidRDefault="001A172B" w:rsidP="00EE5EEA">
      <w:pPr>
        <w:pStyle w:val="Body"/>
        <w:rPr>
          <w:rFonts w:ascii="Courier New" w:hAnsi="Courier New" w:cs="Courier New"/>
          <w:b/>
          <w:bCs/>
          <w:sz w:val="24"/>
          <w:szCs w:val="24"/>
        </w:rPr>
      </w:pPr>
    </w:p>
    <w:p w14:paraId="6B72F002" w14:textId="77777777" w:rsidR="001A172B" w:rsidRPr="00167B6B" w:rsidRDefault="001A172B" w:rsidP="00EE5EEA">
      <w:pPr>
        <w:pStyle w:val="Body"/>
        <w:rPr>
          <w:rFonts w:ascii="Courier New" w:hAnsi="Courier New" w:cs="Courier New"/>
          <w:b/>
          <w:bCs/>
          <w:sz w:val="24"/>
          <w:szCs w:val="24"/>
        </w:rPr>
      </w:pPr>
    </w:p>
    <w:p w14:paraId="2B9143B3" w14:textId="77777777" w:rsidR="001A172B" w:rsidRPr="00167B6B" w:rsidRDefault="001A172B" w:rsidP="00EE5EEA">
      <w:pPr>
        <w:pStyle w:val="Body"/>
        <w:rPr>
          <w:rFonts w:ascii="Courier New" w:hAnsi="Courier New" w:cs="Courier New"/>
          <w:b/>
          <w:bCs/>
          <w:sz w:val="24"/>
          <w:szCs w:val="24"/>
        </w:rPr>
      </w:pPr>
    </w:p>
    <w:p w14:paraId="4A3FE8DE" w14:textId="77777777" w:rsidR="001A172B" w:rsidRPr="00167B6B" w:rsidRDefault="001A172B" w:rsidP="00EE5EEA">
      <w:pPr>
        <w:pStyle w:val="Body"/>
        <w:rPr>
          <w:rFonts w:ascii="Courier New" w:hAnsi="Courier New" w:cs="Courier New"/>
          <w:b/>
          <w:bCs/>
          <w:sz w:val="24"/>
          <w:szCs w:val="24"/>
        </w:rPr>
      </w:pPr>
    </w:p>
    <w:p w14:paraId="650BE39E" w14:textId="77777777" w:rsidR="001A172B" w:rsidRPr="00167B6B" w:rsidRDefault="001A172B" w:rsidP="00EE5EEA">
      <w:pPr>
        <w:pStyle w:val="Body"/>
        <w:rPr>
          <w:rFonts w:ascii="Courier New" w:hAnsi="Courier New" w:cs="Courier New"/>
          <w:b/>
          <w:bCs/>
          <w:sz w:val="24"/>
          <w:szCs w:val="24"/>
        </w:rPr>
      </w:pPr>
    </w:p>
    <w:p w14:paraId="5DC436A8" w14:textId="77777777" w:rsidR="001A172B" w:rsidRPr="00167B6B" w:rsidRDefault="001A172B" w:rsidP="00EE5EEA">
      <w:pPr>
        <w:pStyle w:val="Body"/>
        <w:rPr>
          <w:rFonts w:ascii="Courier New" w:hAnsi="Courier New" w:cs="Courier New"/>
          <w:b/>
          <w:bCs/>
          <w:sz w:val="24"/>
          <w:szCs w:val="24"/>
        </w:rPr>
      </w:pPr>
    </w:p>
    <w:p w14:paraId="65C862E6" w14:textId="77777777" w:rsidR="001A172B" w:rsidRPr="00167B6B" w:rsidRDefault="001A172B" w:rsidP="00EE5EEA">
      <w:pPr>
        <w:pStyle w:val="Body"/>
        <w:rPr>
          <w:rFonts w:ascii="Courier New" w:hAnsi="Courier New" w:cs="Courier New"/>
          <w:b/>
          <w:bCs/>
          <w:sz w:val="24"/>
          <w:szCs w:val="24"/>
        </w:rPr>
      </w:pPr>
    </w:p>
    <w:p w14:paraId="7F8793BB" w14:textId="77777777" w:rsidR="001A172B" w:rsidRPr="00167B6B" w:rsidRDefault="001A172B" w:rsidP="00EE5EEA">
      <w:pPr>
        <w:pStyle w:val="Body"/>
        <w:rPr>
          <w:rFonts w:ascii="Courier New" w:hAnsi="Courier New" w:cs="Courier New"/>
          <w:b/>
          <w:bCs/>
          <w:sz w:val="24"/>
          <w:szCs w:val="24"/>
        </w:rPr>
      </w:pPr>
    </w:p>
    <w:p w14:paraId="769FE068" w14:textId="77777777" w:rsidR="001A172B" w:rsidRPr="00167B6B" w:rsidRDefault="001A172B" w:rsidP="00EE5EEA">
      <w:pPr>
        <w:pStyle w:val="Body"/>
        <w:rPr>
          <w:rFonts w:ascii="Courier New" w:hAnsi="Courier New" w:cs="Courier New"/>
          <w:b/>
          <w:bCs/>
          <w:sz w:val="24"/>
          <w:szCs w:val="24"/>
        </w:rPr>
      </w:pPr>
    </w:p>
    <w:p w14:paraId="7C970D5D" w14:textId="77777777" w:rsidR="001A172B" w:rsidRPr="00167B6B" w:rsidRDefault="001A172B" w:rsidP="00EE5EEA">
      <w:pPr>
        <w:pStyle w:val="Body"/>
        <w:rPr>
          <w:rFonts w:ascii="Courier New" w:hAnsi="Courier New" w:cs="Courier New"/>
          <w:b/>
          <w:bCs/>
          <w:sz w:val="24"/>
          <w:szCs w:val="24"/>
        </w:rPr>
      </w:pPr>
    </w:p>
    <w:p w14:paraId="7EE9B52B" w14:textId="77777777" w:rsidR="001A172B" w:rsidRPr="00167B6B" w:rsidRDefault="001A172B" w:rsidP="00EE5EEA">
      <w:pPr>
        <w:pStyle w:val="Body"/>
        <w:rPr>
          <w:rFonts w:ascii="Courier New" w:hAnsi="Courier New" w:cs="Courier New"/>
          <w:b/>
          <w:bCs/>
          <w:sz w:val="24"/>
          <w:szCs w:val="24"/>
        </w:rPr>
      </w:pPr>
    </w:p>
    <w:p w14:paraId="0FEEB14C" w14:textId="77777777" w:rsidR="001A172B" w:rsidRPr="00167B6B" w:rsidRDefault="001A172B" w:rsidP="00EE5EEA">
      <w:pPr>
        <w:pStyle w:val="Body"/>
        <w:rPr>
          <w:rFonts w:ascii="Courier New" w:hAnsi="Courier New" w:cs="Courier New"/>
          <w:b/>
          <w:bCs/>
          <w:sz w:val="24"/>
          <w:szCs w:val="24"/>
        </w:rPr>
      </w:pPr>
    </w:p>
    <w:p w14:paraId="4EBB23E6" w14:textId="77777777" w:rsidR="001A172B" w:rsidRPr="00167B6B" w:rsidRDefault="001A172B" w:rsidP="00EE5EEA">
      <w:pPr>
        <w:pStyle w:val="Body"/>
        <w:rPr>
          <w:rFonts w:ascii="Courier New" w:hAnsi="Courier New" w:cs="Courier New"/>
          <w:b/>
          <w:bCs/>
          <w:sz w:val="24"/>
          <w:szCs w:val="24"/>
        </w:rPr>
      </w:pPr>
    </w:p>
    <w:p w14:paraId="18DE3371" w14:textId="77777777" w:rsidR="001A172B" w:rsidRPr="00167B6B" w:rsidRDefault="001A172B" w:rsidP="00EE5EEA">
      <w:pPr>
        <w:pStyle w:val="Body"/>
        <w:rPr>
          <w:rFonts w:ascii="Courier New" w:hAnsi="Courier New" w:cs="Courier New"/>
          <w:b/>
          <w:bCs/>
          <w:sz w:val="24"/>
          <w:szCs w:val="24"/>
        </w:rPr>
      </w:pPr>
    </w:p>
    <w:p w14:paraId="7D60CB6E" w14:textId="77777777" w:rsidR="001A172B" w:rsidRPr="00167B6B" w:rsidRDefault="001A172B" w:rsidP="00EE5EEA">
      <w:pPr>
        <w:pStyle w:val="Body"/>
        <w:rPr>
          <w:rFonts w:ascii="Courier New" w:hAnsi="Courier New" w:cs="Courier New"/>
          <w:b/>
          <w:bCs/>
          <w:sz w:val="24"/>
          <w:szCs w:val="24"/>
        </w:rPr>
      </w:pPr>
    </w:p>
    <w:p w14:paraId="32293F55" w14:textId="77777777" w:rsidR="001A172B" w:rsidRPr="00167B6B" w:rsidRDefault="001A172B" w:rsidP="00EE5EEA">
      <w:pPr>
        <w:pStyle w:val="Body"/>
        <w:rPr>
          <w:rFonts w:ascii="Courier New" w:hAnsi="Courier New" w:cs="Courier New"/>
          <w:b/>
          <w:bCs/>
          <w:sz w:val="24"/>
          <w:szCs w:val="24"/>
        </w:rPr>
      </w:pPr>
    </w:p>
    <w:p w14:paraId="148F512F" w14:textId="77777777" w:rsidR="001A172B" w:rsidRPr="00167B6B" w:rsidRDefault="001A172B" w:rsidP="00EE5EEA">
      <w:pPr>
        <w:pStyle w:val="Body"/>
        <w:rPr>
          <w:rFonts w:ascii="Courier New" w:hAnsi="Courier New" w:cs="Courier New"/>
          <w:b/>
          <w:bCs/>
          <w:sz w:val="24"/>
          <w:szCs w:val="24"/>
        </w:rPr>
      </w:pPr>
    </w:p>
    <w:p w14:paraId="458FE6F5" w14:textId="77777777" w:rsidR="001A172B" w:rsidRPr="00167B6B" w:rsidRDefault="001A172B" w:rsidP="00EE5EEA">
      <w:pPr>
        <w:pStyle w:val="Body"/>
        <w:rPr>
          <w:rFonts w:ascii="Courier New" w:hAnsi="Courier New" w:cs="Courier New"/>
          <w:b/>
          <w:bCs/>
          <w:sz w:val="24"/>
          <w:szCs w:val="24"/>
        </w:rPr>
      </w:pPr>
    </w:p>
    <w:p w14:paraId="4E3540AC" w14:textId="77777777" w:rsidR="001A172B" w:rsidRPr="00167B6B" w:rsidRDefault="001A172B" w:rsidP="00EE5EEA">
      <w:pPr>
        <w:pStyle w:val="Body"/>
        <w:rPr>
          <w:rFonts w:ascii="Courier New" w:hAnsi="Courier New" w:cs="Courier New"/>
          <w:b/>
          <w:bCs/>
          <w:sz w:val="24"/>
          <w:szCs w:val="24"/>
        </w:rPr>
      </w:pPr>
    </w:p>
    <w:p w14:paraId="2CD6977B" w14:textId="77777777" w:rsidR="001A172B" w:rsidRPr="00167B6B" w:rsidRDefault="001A172B" w:rsidP="00EE5EEA">
      <w:pPr>
        <w:pStyle w:val="Body"/>
        <w:rPr>
          <w:rFonts w:ascii="Courier New" w:hAnsi="Courier New" w:cs="Courier New"/>
          <w:b/>
          <w:bCs/>
          <w:sz w:val="24"/>
          <w:szCs w:val="24"/>
        </w:rPr>
      </w:pPr>
    </w:p>
    <w:p w14:paraId="61B0452F" w14:textId="77777777" w:rsidR="001A172B" w:rsidRPr="00167B6B" w:rsidRDefault="001A172B" w:rsidP="00EE5EEA">
      <w:pPr>
        <w:pStyle w:val="Body"/>
        <w:rPr>
          <w:rFonts w:ascii="Courier New" w:hAnsi="Courier New" w:cs="Courier New"/>
          <w:b/>
          <w:bCs/>
          <w:sz w:val="24"/>
          <w:szCs w:val="24"/>
        </w:rPr>
      </w:pPr>
    </w:p>
    <w:p w14:paraId="37061EC4" w14:textId="77777777" w:rsidR="001A172B" w:rsidRPr="00167B6B" w:rsidRDefault="001A172B" w:rsidP="00EE5EEA">
      <w:pPr>
        <w:pStyle w:val="Body"/>
        <w:rPr>
          <w:rFonts w:ascii="Courier New" w:hAnsi="Courier New" w:cs="Courier New"/>
          <w:b/>
          <w:bCs/>
          <w:sz w:val="24"/>
          <w:szCs w:val="24"/>
        </w:rPr>
      </w:pPr>
    </w:p>
    <w:p w14:paraId="5744C0E0" w14:textId="77777777" w:rsidR="001A172B" w:rsidRPr="00167B6B" w:rsidRDefault="001A172B" w:rsidP="00EE5EEA">
      <w:pPr>
        <w:pStyle w:val="Body"/>
        <w:rPr>
          <w:rFonts w:ascii="Courier New" w:hAnsi="Courier New" w:cs="Courier New"/>
          <w:b/>
          <w:bCs/>
          <w:sz w:val="24"/>
          <w:szCs w:val="24"/>
        </w:rPr>
      </w:pPr>
    </w:p>
    <w:p w14:paraId="6663708B" w14:textId="77777777" w:rsidR="001A172B" w:rsidRPr="00167B6B" w:rsidRDefault="001A172B" w:rsidP="00EE5EEA">
      <w:pPr>
        <w:pStyle w:val="Body"/>
        <w:rPr>
          <w:rFonts w:ascii="Courier New" w:hAnsi="Courier New" w:cs="Courier New"/>
          <w:b/>
          <w:bCs/>
          <w:sz w:val="24"/>
          <w:szCs w:val="24"/>
        </w:rPr>
      </w:pPr>
    </w:p>
    <w:p w14:paraId="58B283F3" w14:textId="77777777" w:rsidR="001A172B" w:rsidRPr="00167B6B" w:rsidRDefault="001A172B" w:rsidP="00EE5EEA">
      <w:pPr>
        <w:pStyle w:val="Body"/>
        <w:rPr>
          <w:rFonts w:ascii="Courier New" w:hAnsi="Courier New" w:cs="Courier New"/>
          <w:b/>
          <w:bCs/>
          <w:sz w:val="24"/>
          <w:szCs w:val="24"/>
        </w:rPr>
      </w:pPr>
    </w:p>
    <w:p w14:paraId="79DA6974" w14:textId="77777777" w:rsidR="001A172B" w:rsidRPr="00167B6B" w:rsidRDefault="001A172B" w:rsidP="00EE5EEA">
      <w:pPr>
        <w:pStyle w:val="Body"/>
        <w:rPr>
          <w:rFonts w:ascii="Courier New" w:hAnsi="Courier New" w:cs="Courier New"/>
          <w:b/>
          <w:bCs/>
          <w:sz w:val="24"/>
          <w:szCs w:val="24"/>
        </w:rPr>
      </w:pPr>
    </w:p>
    <w:p w14:paraId="388085DC" w14:textId="77777777" w:rsidR="001A172B" w:rsidRPr="00167B6B" w:rsidRDefault="001A172B" w:rsidP="00EE5EEA">
      <w:pPr>
        <w:pStyle w:val="Body"/>
        <w:rPr>
          <w:rFonts w:ascii="Courier New" w:hAnsi="Courier New" w:cs="Courier New"/>
          <w:b/>
          <w:bCs/>
          <w:sz w:val="24"/>
          <w:szCs w:val="24"/>
        </w:rPr>
      </w:pPr>
    </w:p>
    <w:p w14:paraId="418F88C8" w14:textId="77777777" w:rsidR="001A172B" w:rsidRPr="00167B6B" w:rsidRDefault="001A172B" w:rsidP="00EE5EEA">
      <w:pPr>
        <w:pStyle w:val="Body"/>
        <w:rPr>
          <w:rFonts w:ascii="Courier New" w:hAnsi="Courier New" w:cs="Courier New"/>
          <w:b/>
          <w:bCs/>
          <w:sz w:val="24"/>
          <w:szCs w:val="24"/>
        </w:rPr>
      </w:pPr>
    </w:p>
    <w:p w14:paraId="3B44EAB8" w14:textId="77777777" w:rsidR="001A172B" w:rsidRPr="00167B6B" w:rsidRDefault="001A172B" w:rsidP="00EE5EEA">
      <w:pPr>
        <w:pStyle w:val="Body"/>
        <w:rPr>
          <w:rFonts w:ascii="Courier New" w:hAnsi="Courier New" w:cs="Courier New"/>
          <w:b/>
          <w:bCs/>
          <w:sz w:val="24"/>
          <w:szCs w:val="24"/>
        </w:rPr>
      </w:pPr>
    </w:p>
    <w:p w14:paraId="76CAB79E" w14:textId="77777777" w:rsidR="001A172B" w:rsidRPr="00167B6B" w:rsidRDefault="001A172B" w:rsidP="00EE5EEA">
      <w:pPr>
        <w:pStyle w:val="Body"/>
        <w:rPr>
          <w:rFonts w:ascii="Courier New" w:hAnsi="Courier New" w:cs="Courier New"/>
          <w:b/>
          <w:bCs/>
          <w:sz w:val="24"/>
          <w:szCs w:val="24"/>
        </w:rPr>
      </w:pPr>
    </w:p>
    <w:p w14:paraId="5DF3E9F0" w14:textId="3865801A" w:rsidR="001A172B" w:rsidRPr="00167B6B" w:rsidRDefault="005C79AE" w:rsidP="00EE5EEA">
      <w:pPr>
        <w:pStyle w:val="Body"/>
        <w:rPr>
          <w:rFonts w:ascii="Courier New" w:hAnsi="Courier New" w:cs="Courier New"/>
          <w:b/>
          <w:bCs/>
          <w:sz w:val="24"/>
          <w:szCs w:val="24"/>
        </w:rPr>
      </w:pP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t>List of Figures</w:t>
      </w:r>
    </w:p>
    <w:p w14:paraId="13C1B12B" w14:textId="5949E601" w:rsidR="00FF2A54" w:rsidRPr="00167B6B" w:rsidRDefault="00FF2A54" w:rsidP="00EE5EEA">
      <w:pPr>
        <w:pStyle w:val="Body"/>
        <w:rPr>
          <w:rFonts w:ascii="Courier New" w:hAnsi="Courier New" w:cs="Courier New"/>
          <w:b/>
          <w:bCs/>
          <w:sz w:val="24"/>
          <w:szCs w:val="24"/>
        </w:rPr>
      </w:pPr>
    </w:p>
    <w:p w14:paraId="130E541E" w14:textId="5353B88B" w:rsidR="00696873" w:rsidRPr="00167B6B" w:rsidRDefault="00696873" w:rsidP="00EE5EEA">
      <w:pPr>
        <w:pStyle w:val="Body"/>
        <w:rPr>
          <w:rFonts w:ascii="Courier New" w:hAnsi="Courier New" w:cs="Courier New"/>
          <w:sz w:val="24"/>
          <w:szCs w:val="24"/>
        </w:rPr>
      </w:pPr>
      <w:r w:rsidRPr="00167B6B">
        <w:rPr>
          <w:rFonts w:ascii="Courier New" w:hAnsi="Courier New" w:cs="Courier New"/>
          <w:sz w:val="24"/>
          <w:szCs w:val="24"/>
        </w:rPr>
        <w:t>Figure 1 Conceptual Fram</w:t>
      </w:r>
      <w:r w:rsidR="00FF2A54" w:rsidRPr="00167B6B">
        <w:rPr>
          <w:rFonts w:ascii="Courier New" w:hAnsi="Courier New" w:cs="Courier New"/>
          <w:sz w:val="24"/>
          <w:szCs w:val="24"/>
        </w:rPr>
        <w:t>ework of the study</w:t>
      </w:r>
    </w:p>
    <w:p w14:paraId="6C4ABA33" w14:textId="77777777" w:rsidR="001A172B" w:rsidRPr="00167B6B" w:rsidRDefault="001A172B" w:rsidP="00EE5EEA">
      <w:pPr>
        <w:pStyle w:val="Body"/>
        <w:rPr>
          <w:rFonts w:ascii="Courier New" w:hAnsi="Courier New" w:cs="Courier New"/>
          <w:sz w:val="24"/>
          <w:szCs w:val="24"/>
        </w:rPr>
      </w:pPr>
    </w:p>
    <w:p w14:paraId="1C6CCC13" w14:textId="77777777" w:rsidR="005C79AE" w:rsidRPr="00167B6B" w:rsidRDefault="005C79AE" w:rsidP="00EE5EEA">
      <w:pPr>
        <w:pStyle w:val="Body"/>
        <w:rPr>
          <w:rFonts w:ascii="Courier New" w:hAnsi="Courier New" w:cs="Courier New"/>
        </w:rPr>
      </w:pPr>
    </w:p>
    <w:p w14:paraId="1951A33A" w14:textId="77777777" w:rsidR="005C79AE" w:rsidRPr="00167B6B" w:rsidRDefault="005C79AE" w:rsidP="00EE5EEA">
      <w:pPr>
        <w:pStyle w:val="Body"/>
        <w:rPr>
          <w:rFonts w:ascii="Courier New" w:hAnsi="Courier New" w:cs="Courier New"/>
          <w:b/>
          <w:bCs/>
        </w:rPr>
      </w:pPr>
    </w:p>
    <w:p w14:paraId="66090F2C" w14:textId="77777777" w:rsidR="005C79AE" w:rsidRPr="00167B6B" w:rsidRDefault="005C79AE" w:rsidP="00EE5EEA">
      <w:pPr>
        <w:pStyle w:val="Body"/>
        <w:rPr>
          <w:rFonts w:ascii="Courier New" w:hAnsi="Courier New" w:cs="Courier New"/>
          <w:b/>
          <w:bCs/>
        </w:rPr>
      </w:pPr>
    </w:p>
    <w:p w14:paraId="5306FAC1" w14:textId="77777777" w:rsidR="005C79AE" w:rsidRPr="00167B6B" w:rsidRDefault="005C79AE" w:rsidP="00EE5EEA">
      <w:pPr>
        <w:pStyle w:val="Body"/>
        <w:rPr>
          <w:rFonts w:ascii="Courier New" w:hAnsi="Courier New" w:cs="Courier New"/>
          <w:b/>
          <w:bCs/>
        </w:rPr>
      </w:pPr>
    </w:p>
    <w:p w14:paraId="09E1BABB" w14:textId="77777777" w:rsidR="005C79AE" w:rsidRPr="00167B6B" w:rsidRDefault="005C79AE" w:rsidP="00EE5EEA">
      <w:pPr>
        <w:pStyle w:val="Body"/>
        <w:rPr>
          <w:rFonts w:ascii="Courier New" w:hAnsi="Courier New" w:cs="Courier New"/>
          <w:b/>
          <w:bCs/>
        </w:rPr>
      </w:pPr>
    </w:p>
    <w:p w14:paraId="31FF176C" w14:textId="77777777" w:rsidR="005C79AE" w:rsidRPr="00167B6B" w:rsidRDefault="005C79AE" w:rsidP="00EE5EEA">
      <w:pPr>
        <w:pStyle w:val="Body"/>
        <w:rPr>
          <w:rFonts w:ascii="Courier New" w:hAnsi="Courier New" w:cs="Courier New"/>
          <w:b/>
          <w:bCs/>
        </w:rPr>
      </w:pPr>
    </w:p>
    <w:p w14:paraId="010B0C07" w14:textId="77777777" w:rsidR="005C79AE" w:rsidRPr="00167B6B" w:rsidRDefault="005C79AE" w:rsidP="00EE5EEA">
      <w:pPr>
        <w:pStyle w:val="Body"/>
        <w:rPr>
          <w:rFonts w:ascii="Courier New" w:hAnsi="Courier New" w:cs="Courier New"/>
          <w:b/>
          <w:bCs/>
        </w:rPr>
      </w:pPr>
    </w:p>
    <w:p w14:paraId="680072E2" w14:textId="77777777" w:rsidR="005C79AE" w:rsidRPr="00167B6B" w:rsidRDefault="005C79AE" w:rsidP="00EE5EEA">
      <w:pPr>
        <w:pStyle w:val="Body"/>
        <w:rPr>
          <w:rFonts w:ascii="Courier New" w:hAnsi="Courier New" w:cs="Courier New"/>
          <w:b/>
          <w:bCs/>
        </w:rPr>
      </w:pPr>
    </w:p>
    <w:p w14:paraId="77989C82" w14:textId="77777777" w:rsidR="005C79AE" w:rsidRPr="00167B6B" w:rsidRDefault="005C79AE" w:rsidP="00EE5EEA">
      <w:pPr>
        <w:pStyle w:val="Body"/>
        <w:rPr>
          <w:rFonts w:ascii="Courier New" w:hAnsi="Courier New" w:cs="Courier New"/>
          <w:b/>
          <w:bCs/>
        </w:rPr>
      </w:pPr>
    </w:p>
    <w:p w14:paraId="3C810BD9" w14:textId="77777777" w:rsidR="005C79AE" w:rsidRPr="00167B6B" w:rsidRDefault="005C79AE" w:rsidP="00EE5EEA">
      <w:pPr>
        <w:pStyle w:val="Body"/>
        <w:rPr>
          <w:rFonts w:ascii="Courier New" w:hAnsi="Courier New" w:cs="Courier New"/>
          <w:b/>
          <w:bCs/>
        </w:rPr>
      </w:pPr>
    </w:p>
    <w:p w14:paraId="326AFCA2" w14:textId="77777777" w:rsidR="005C79AE" w:rsidRPr="00167B6B" w:rsidRDefault="005C79AE" w:rsidP="00EE5EEA">
      <w:pPr>
        <w:pStyle w:val="Body"/>
        <w:rPr>
          <w:rFonts w:ascii="Courier New" w:hAnsi="Courier New" w:cs="Courier New"/>
          <w:b/>
          <w:bCs/>
        </w:rPr>
      </w:pPr>
    </w:p>
    <w:p w14:paraId="0C00670F" w14:textId="77777777" w:rsidR="005C79AE" w:rsidRPr="00167B6B" w:rsidRDefault="005C79AE" w:rsidP="00EE5EEA">
      <w:pPr>
        <w:pStyle w:val="Body"/>
        <w:rPr>
          <w:rFonts w:ascii="Courier New" w:hAnsi="Courier New" w:cs="Courier New"/>
          <w:b/>
          <w:bCs/>
        </w:rPr>
      </w:pPr>
    </w:p>
    <w:p w14:paraId="3B5022F7" w14:textId="77777777" w:rsidR="005C79AE" w:rsidRPr="00167B6B" w:rsidRDefault="005C79AE" w:rsidP="00EE5EEA">
      <w:pPr>
        <w:pStyle w:val="Body"/>
        <w:rPr>
          <w:rFonts w:ascii="Courier New" w:hAnsi="Courier New" w:cs="Courier New"/>
          <w:b/>
          <w:bCs/>
        </w:rPr>
      </w:pPr>
    </w:p>
    <w:p w14:paraId="7B7494D2" w14:textId="77777777" w:rsidR="005C79AE" w:rsidRPr="00167B6B" w:rsidRDefault="005C79AE" w:rsidP="00EE5EEA">
      <w:pPr>
        <w:pStyle w:val="Body"/>
        <w:rPr>
          <w:rFonts w:ascii="Courier New" w:hAnsi="Courier New" w:cs="Courier New"/>
          <w:b/>
          <w:bCs/>
        </w:rPr>
      </w:pPr>
    </w:p>
    <w:p w14:paraId="7F4B2672" w14:textId="77777777" w:rsidR="005C79AE" w:rsidRPr="00167B6B" w:rsidRDefault="005C79AE" w:rsidP="00EE5EEA">
      <w:pPr>
        <w:pStyle w:val="Body"/>
        <w:rPr>
          <w:rFonts w:ascii="Courier New" w:hAnsi="Courier New" w:cs="Courier New"/>
          <w:b/>
          <w:bCs/>
        </w:rPr>
      </w:pPr>
    </w:p>
    <w:p w14:paraId="3381133F" w14:textId="77777777" w:rsidR="005C79AE" w:rsidRPr="00167B6B" w:rsidRDefault="005C79AE" w:rsidP="00EE5EEA">
      <w:pPr>
        <w:pStyle w:val="Body"/>
        <w:rPr>
          <w:rFonts w:ascii="Courier New" w:hAnsi="Courier New" w:cs="Courier New"/>
          <w:b/>
          <w:bCs/>
        </w:rPr>
      </w:pPr>
    </w:p>
    <w:p w14:paraId="28ED31A2" w14:textId="77777777" w:rsidR="005C79AE" w:rsidRPr="00167B6B" w:rsidRDefault="005C79AE" w:rsidP="00EE5EEA">
      <w:pPr>
        <w:pStyle w:val="Body"/>
        <w:rPr>
          <w:rFonts w:ascii="Courier New" w:hAnsi="Courier New" w:cs="Courier New"/>
          <w:b/>
          <w:bCs/>
        </w:rPr>
      </w:pPr>
    </w:p>
    <w:p w14:paraId="485F35E3" w14:textId="77777777" w:rsidR="005C79AE" w:rsidRPr="00167B6B" w:rsidRDefault="005C79AE" w:rsidP="00EE5EEA">
      <w:pPr>
        <w:pStyle w:val="Body"/>
        <w:rPr>
          <w:rFonts w:ascii="Courier New" w:hAnsi="Courier New" w:cs="Courier New"/>
          <w:b/>
          <w:bCs/>
        </w:rPr>
      </w:pPr>
    </w:p>
    <w:p w14:paraId="185C405B" w14:textId="77777777" w:rsidR="005C79AE" w:rsidRPr="00167B6B" w:rsidRDefault="005C79AE" w:rsidP="00EE5EEA">
      <w:pPr>
        <w:pStyle w:val="Body"/>
        <w:rPr>
          <w:rFonts w:ascii="Courier New" w:hAnsi="Courier New" w:cs="Courier New"/>
          <w:b/>
          <w:bCs/>
        </w:rPr>
      </w:pPr>
    </w:p>
    <w:p w14:paraId="58D70F6C" w14:textId="77777777" w:rsidR="005C79AE" w:rsidRPr="00167B6B" w:rsidRDefault="005C79AE" w:rsidP="00EE5EEA">
      <w:pPr>
        <w:pStyle w:val="Body"/>
        <w:rPr>
          <w:rFonts w:ascii="Courier New" w:hAnsi="Courier New" w:cs="Courier New"/>
          <w:b/>
          <w:bCs/>
        </w:rPr>
      </w:pPr>
    </w:p>
    <w:p w14:paraId="7DC2A0D8" w14:textId="77777777" w:rsidR="005C79AE" w:rsidRPr="00167B6B" w:rsidRDefault="005C79AE" w:rsidP="00EE5EEA">
      <w:pPr>
        <w:pStyle w:val="Body"/>
        <w:rPr>
          <w:rFonts w:ascii="Courier New" w:hAnsi="Courier New" w:cs="Courier New"/>
          <w:b/>
          <w:bCs/>
        </w:rPr>
      </w:pPr>
    </w:p>
    <w:p w14:paraId="042F221D" w14:textId="77777777" w:rsidR="005C79AE" w:rsidRPr="00167B6B" w:rsidRDefault="005C79AE" w:rsidP="00EE5EEA">
      <w:pPr>
        <w:pStyle w:val="Body"/>
        <w:rPr>
          <w:rFonts w:ascii="Courier New" w:hAnsi="Courier New" w:cs="Courier New"/>
          <w:b/>
          <w:bCs/>
        </w:rPr>
      </w:pPr>
    </w:p>
    <w:p w14:paraId="6D6418C4" w14:textId="77777777" w:rsidR="005C79AE" w:rsidRPr="00167B6B" w:rsidRDefault="005C79AE" w:rsidP="00EE5EEA">
      <w:pPr>
        <w:pStyle w:val="Body"/>
        <w:rPr>
          <w:rFonts w:ascii="Courier New" w:hAnsi="Courier New" w:cs="Courier New"/>
          <w:b/>
          <w:bCs/>
        </w:rPr>
      </w:pPr>
    </w:p>
    <w:p w14:paraId="71718A90" w14:textId="77777777" w:rsidR="005C79AE" w:rsidRPr="00167B6B" w:rsidRDefault="005C79AE" w:rsidP="00EE5EEA">
      <w:pPr>
        <w:pStyle w:val="Body"/>
        <w:rPr>
          <w:rFonts w:ascii="Courier New" w:hAnsi="Courier New" w:cs="Courier New"/>
          <w:b/>
          <w:bCs/>
        </w:rPr>
      </w:pPr>
    </w:p>
    <w:p w14:paraId="7111F5E8" w14:textId="77777777" w:rsidR="005C79AE" w:rsidRPr="00167B6B" w:rsidRDefault="005C79AE" w:rsidP="00EE5EEA">
      <w:pPr>
        <w:pStyle w:val="Body"/>
        <w:rPr>
          <w:rFonts w:ascii="Courier New" w:hAnsi="Courier New" w:cs="Courier New"/>
          <w:b/>
          <w:bCs/>
        </w:rPr>
      </w:pPr>
    </w:p>
    <w:p w14:paraId="62FCC0DD" w14:textId="77777777" w:rsidR="005C79AE" w:rsidRPr="00167B6B" w:rsidRDefault="005C79AE" w:rsidP="00EE5EEA">
      <w:pPr>
        <w:pStyle w:val="Body"/>
        <w:rPr>
          <w:rFonts w:ascii="Courier New" w:hAnsi="Courier New" w:cs="Courier New"/>
          <w:b/>
          <w:bCs/>
        </w:rPr>
      </w:pPr>
    </w:p>
    <w:p w14:paraId="621A7A86" w14:textId="77777777" w:rsidR="005C79AE" w:rsidRPr="00167B6B" w:rsidRDefault="005C79AE" w:rsidP="00EE5EEA">
      <w:pPr>
        <w:pStyle w:val="Body"/>
        <w:rPr>
          <w:rFonts w:ascii="Courier New" w:hAnsi="Courier New" w:cs="Courier New"/>
          <w:b/>
          <w:bCs/>
        </w:rPr>
      </w:pPr>
    </w:p>
    <w:p w14:paraId="7699AE32" w14:textId="77777777" w:rsidR="005C79AE" w:rsidRPr="00167B6B" w:rsidRDefault="005C79AE" w:rsidP="00EE5EEA">
      <w:pPr>
        <w:pStyle w:val="Body"/>
        <w:rPr>
          <w:rFonts w:ascii="Courier New" w:hAnsi="Courier New" w:cs="Courier New"/>
          <w:b/>
          <w:bCs/>
        </w:rPr>
      </w:pPr>
    </w:p>
    <w:p w14:paraId="60410469" w14:textId="77777777" w:rsidR="005C79AE" w:rsidRPr="00167B6B" w:rsidRDefault="005C79AE" w:rsidP="00EE5EEA">
      <w:pPr>
        <w:pStyle w:val="Body"/>
        <w:rPr>
          <w:rFonts w:ascii="Courier New" w:hAnsi="Courier New" w:cs="Courier New"/>
          <w:b/>
          <w:bCs/>
        </w:rPr>
      </w:pPr>
    </w:p>
    <w:p w14:paraId="4575DA5C" w14:textId="77777777" w:rsidR="005C79AE" w:rsidRPr="00167B6B" w:rsidRDefault="005C79AE" w:rsidP="00EE5EEA">
      <w:pPr>
        <w:pStyle w:val="Body"/>
        <w:rPr>
          <w:rFonts w:ascii="Courier New" w:hAnsi="Courier New" w:cs="Courier New"/>
          <w:b/>
          <w:bCs/>
        </w:rPr>
      </w:pPr>
    </w:p>
    <w:p w14:paraId="183F8AB9" w14:textId="77777777" w:rsidR="005C79AE" w:rsidRPr="00167B6B" w:rsidRDefault="005C79AE" w:rsidP="00EE5EEA">
      <w:pPr>
        <w:pStyle w:val="Body"/>
        <w:rPr>
          <w:rFonts w:ascii="Courier New" w:hAnsi="Courier New" w:cs="Courier New"/>
          <w:b/>
          <w:bCs/>
        </w:rPr>
      </w:pPr>
    </w:p>
    <w:p w14:paraId="63CB886A" w14:textId="77777777" w:rsidR="005C79AE" w:rsidRPr="00167B6B" w:rsidRDefault="005C79AE" w:rsidP="00EE5EEA">
      <w:pPr>
        <w:pStyle w:val="Body"/>
        <w:rPr>
          <w:rFonts w:ascii="Courier New" w:hAnsi="Courier New" w:cs="Courier New"/>
          <w:b/>
          <w:bCs/>
        </w:rPr>
      </w:pPr>
    </w:p>
    <w:p w14:paraId="50BEE3F3" w14:textId="77777777" w:rsidR="005C79AE" w:rsidRPr="00167B6B" w:rsidRDefault="005C79AE" w:rsidP="00EE5EEA">
      <w:pPr>
        <w:pStyle w:val="Body"/>
        <w:rPr>
          <w:rFonts w:ascii="Courier New" w:hAnsi="Courier New" w:cs="Courier New"/>
          <w:b/>
          <w:bCs/>
        </w:rPr>
      </w:pPr>
    </w:p>
    <w:p w14:paraId="7C91BF0D" w14:textId="77777777" w:rsidR="005C79AE" w:rsidRPr="00167B6B" w:rsidRDefault="005C79AE" w:rsidP="00EE5EEA">
      <w:pPr>
        <w:pStyle w:val="Body"/>
        <w:rPr>
          <w:rFonts w:ascii="Courier New" w:hAnsi="Courier New" w:cs="Courier New"/>
          <w:b/>
          <w:bCs/>
        </w:rPr>
      </w:pPr>
    </w:p>
    <w:p w14:paraId="0E729413" w14:textId="77777777" w:rsidR="005C79AE" w:rsidRPr="00167B6B" w:rsidRDefault="005C79AE" w:rsidP="00EE5EEA">
      <w:pPr>
        <w:pStyle w:val="Body"/>
        <w:rPr>
          <w:rFonts w:ascii="Courier New" w:hAnsi="Courier New" w:cs="Courier New"/>
          <w:b/>
          <w:bCs/>
        </w:rPr>
      </w:pPr>
    </w:p>
    <w:p w14:paraId="1C588D2B" w14:textId="77777777" w:rsidR="005C79AE" w:rsidRPr="00167B6B" w:rsidRDefault="005C79AE" w:rsidP="00EE5EEA">
      <w:pPr>
        <w:pStyle w:val="Body"/>
        <w:rPr>
          <w:rFonts w:ascii="Courier New" w:hAnsi="Courier New" w:cs="Courier New"/>
          <w:b/>
          <w:bCs/>
        </w:rPr>
      </w:pPr>
    </w:p>
    <w:p w14:paraId="1EC0A422" w14:textId="77777777" w:rsidR="005C79AE" w:rsidRPr="00167B6B" w:rsidRDefault="005C79AE" w:rsidP="00EE5EEA">
      <w:pPr>
        <w:pStyle w:val="Body"/>
        <w:rPr>
          <w:rFonts w:ascii="Courier New" w:hAnsi="Courier New" w:cs="Courier New"/>
          <w:b/>
          <w:bCs/>
        </w:rPr>
      </w:pPr>
    </w:p>
    <w:p w14:paraId="5216B749" w14:textId="77777777" w:rsidR="005C79AE" w:rsidRPr="00167B6B" w:rsidRDefault="005C79AE" w:rsidP="00EE5EEA">
      <w:pPr>
        <w:pStyle w:val="Body"/>
        <w:rPr>
          <w:rFonts w:ascii="Courier New" w:hAnsi="Courier New" w:cs="Courier New"/>
          <w:b/>
          <w:bCs/>
        </w:rPr>
      </w:pPr>
    </w:p>
    <w:p w14:paraId="3F0D10AD" w14:textId="77777777" w:rsidR="005C79AE" w:rsidRPr="00167B6B" w:rsidRDefault="005C79AE" w:rsidP="00EE5EEA">
      <w:pPr>
        <w:pStyle w:val="Body"/>
        <w:rPr>
          <w:rFonts w:ascii="Courier New" w:hAnsi="Courier New" w:cs="Courier New"/>
          <w:b/>
          <w:bCs/>
        </w:rPr>
      </w:pPr>
    </w:p>
    <w:p w14:paraId="50EEE162" w14:textId="77777777" w:rsidR="005C79AE" w:rsidRPr="00167B6B" w:rsidRDefault="005C79AE" w:rsidP="00EE5EEA">
      <w:pPr>
        <w:pStyle w:val="Body"/>
        <w:rPr>
          <w:rFonts w:ascii="Courier New" w:hAnsi="Courier New" w:cs="Courier New"/>
          <w:b/>
          <w:bCs/>
        </w:rPr>
      </w:pPr>
    </w:p>
    <w:p w14:paraId="521D2357" w14:textId="77777777" w:rsidR="005C79AE" w:rsidRPr="00167B6B" w:rsidRDefault="005C79AE" w:rsidP="00EE5EEA">
      <w:pPr>
        <w:pStyle w:val="Body"/>
        <w:rPr>
          <w:rFonts w:ascii="Courier New" w:hAnsi="Courier New" w:cs="Courier New"/>
          <w:b/>
          <w:bCs/>
        </w:rPr>
      </w:pPr>
    </w:p>
    <w:p w14:paraId="19C032ED" w14:textId="77777777" w:rsidR="005C79AE" w:rsidRPr="00167B6B" w:rsidRDefault="005C79AE" w:rsidP="00EE5EEA">
      <w:pPr>
        <w:pStyle w:val="Body"/>
        <w:rPr>
          <w:rFonts w:ascii="Courier New" w:hAnsi="Courier New" w:cs="Courier New"/>
          <w:b/>
          <w:bCs/>
        </w:rPr>
      </w:pPr>
    </w:p>
    <w:p w14:paraId="12C1069D" w14:textId="77777777" w:rsidR="005C79AE" w:rsidRPr="00167B6B" w:rsidRDefault="005C79AE" w:rsidP="00EE5EEA">
      <w:pPr>
        <w:pStyle w:val="Body"/>
        <w:rPr>
          <w:rFonts w:ascii="Courier New" w:hAnsi="Courier New" w:cs="Courier New"/>
          <w:b/>
          <w:bCs/>
        </w:rPr>
      </w:pPr>
    </w:p>
    <w:p w14:paraId="1022D5C3" w14:textId="77777777" w:rsidR="005C79AE" w:rsidRPr="00167B6B" w:rsidRDefault="005C79AE" w:rsidP="00EE5EEA">
      <w:pPr>
        <w:pStyle w:val="Body"/>
        <w:rPr>
          <w:rFonts w:ascii="Courier New" w:hAnsi="Courier New" w:cs="Courier New"/>
          <w:b/>
          <w:bCs/>
        </w:rPr>
      </w:pPr>
    </w:p>
    <w:p w14:paraId="7F0478F5" w14:textId="77777777" w:rsidR="005C79AE" w:rsidRPr="00167B6B" w:rsidRDefault="005C79AE" w:rsidP="00EE5EEA">
      <w:pPr>
        <w:pStyle w:val="Body"/>
        <w:rPr>
          <w:rFonts w:ascii="Courier New" w:hAnsi="Courier New" w:cs="Courier New"/>
          <w:b/>
          <w:bCs/>
        </w:rPr>
      </w:pPr>
    </w:p>
    <w:p w14:paraId="6C79B539" w14:textId="77777777" w:rsidR="005C79AE" w:rsidRPr="00167B6B" w:rsidRDefault="005C79AE" w:rsidP="00EE5EEA">
      <w:pPr>
        <w:pStyle w:val="Body"/>
        <w:rPr>
          <w:rFonts w:ascii="Courier New" w:hAnsi="Courier New" w:cs="Courier New"/>
          <w:b/>
          <w:bCs/>
        </w:rPr>
      </w:pPr>
    </w:p>
    <w:p w14:paraId="32F47ABE" w14:textId="77777777" w:rsidR="005C79AE" w:rsidRPr="00167B6B" w:rsidRDefault="005C79AE" w:rsidP="00EE5EEA">
      <w:pPr>
        <w:pStyle w:val="Body"/>
        <w:rPr>
          <w:rFonts w:ascii="Courier New" w:hAnsi="Courier New" w:cs="Courier New"/>
          <w:b/>
          <w:bCs/>
        </w:rPr>
      </w:pPr>
    </w:p>
    <w:p w14:paraId="21E99DE1" w14:textId="4B4737DE" w:rsidR="005C79AE" w:rsidRPr="00167B6B" w:rsidRDefault="00FF2A54" w:rsidP="00FF2A54">
      <w:pPr>
        <w:pStyle w:val="Body"/>
        <w:ind w:left="2880" w:firstLine="720"/>
        <w:rPr>
          <w:rFonts w:ascii="Courier New" w:hAnsi="Courier New" w:cs="Courier New"/>
          <w:b/>
          <w:bCs/>
        </w:rPr>
      </w:pPr>
      <w:r w:rsidRPr="00167B6B">
        <w:rPr>
          <w:rFonts w:ascii="Courier New" w:hAnsi="Courier New" w:cs="Courier New"/>
          <w:b/>
          <w:bCs/>
        </w:rPr>
        <w:t xml:space="preserve">CHAPTER </w:t>
      </w:r>
      <w:r w:rsidR="00ED01B1" w:rsidRPr="00167B6B">
        <w:rPr>
          <w:rFonts w:ascii="Courier New" w:hAnsi="Courier New" w:cs="Courier New"/>
          <w:b/>
          <w:bCs/>
        </w:rPr>
        <w:t>I</w:t>
      </w:r>
    </w:p>
    <w:p w14:paraId="65350B94" w14:textId="77777777" w:rsidR="00FF2A54" w:rsidRPr="00167B6B" w:rsidRDefault="00FF2A54" w:rsidP="00FF2A54">
      <w:pPr>
        <w:pStyle w:val="Body"/>
        <w:ind w:left="2880" w:firstLine="720"/>
        <w:rPr>
          <w:rFonts w:ascii="Courier New" w:hAnsi="Courier New" w:cs="Courier New"/>
          <w:b/>
          <w:bCs/>
        </w:rPr>
      </w:pPr>
    </w:p>
    <w:p w14:paraId="3ADE50B2" w14:textId="77777777" w:rsidR="008E05E7" w:rsidRPr="00167B6B" w:rsidRDefault="008E05E7" w:rsidP="00FF2A54">
      <w:pPr>
        <w:pStyle w:val="Body"/>
        <w:ind w:left="2880" w:firstLine="720"/>
        <w:rPr>
          <w:rFonts w:ascii="Courier New" w:hAnsi="Courier New" w:cs="Courier New"/>
          <w:b/>
          <w:bCs/>
        </w:rPr>
      </w:pPr>
    </w:p>
    <w:p w14:paraId="36CD7771" w14:textId="3640F4AC" w:rsidR="00AE58F2" w:rsidRPr="00167B6B" w:rsidRDefault="008E05E7" w:rsidP="008E05E7">
      <w:pPr>
        <w:pStyle w:val="Body"/>
        <w:ind w:left="2880"/>
        <w:rPr>
          <w:rFonts w:ascii="Courier New" w:hAnsi="Courier New" w:cs="Courier New"/>
          <w:b/>
          <w:bCs/>
        </w:rPr>
      </w:pPr>
      <w:r w:rsidRPr="00167B6B">
        <w:rPr>
          <w:rFonts w:ascii="Courier New" w:hAnsi="Courier New" w:cs="Courier New"/>
          <w:b/>
          <w:bCs/>
        </w:rPr>
        <w:t xml:space="preserve">    </w:t>
      </w:r>
      <w:r w:rsidR="00AE58F2" w:rsidRPr="00167B6B">
        <w:rPr>
          <w:rFonts w:ascii="Courier New" w:hAnsi="Courier New" w:cs="Courier New"/>
          <w:b/>
          <w:bCs/>
        </w:rPr>
        <w:t>INTRODUCTION</w:t>
      </w:r>
    </w:p>
    <w:p w14:paraId="583AA303" w14:textId="77777777" w:rsidR="00AE58F2" w:rsidRPr="00167B6B" w:rsidRDefault="00AE58F2" w:rsidP="00AE58F2">
      <w:pPr>
        <w:pStyle w:val="Body"/>
        <w:ind w:left="2880" w:firstLine="720"/>
        <w:rPr>
          <w:rFonts w:ascii="Courier New" w:hAnsi="Courier New" w:cs="Courier New"/>
          <w:b/>
          <w:bCs/>
        </w:rPr>
      </w:pPr>
    </w:p>
    <w:p w14:paraId="208FD573" w14:textId="77777777" w:rsidR="005C79AE" w:rsidRPr="00167B6B" w:rsidRDefault="005C79AE" w:rsidP="00EE5EEA">
      <w:pPr>
        <w:pStyle w:val="Body"/>
        <w:rPr>
          <w:rFonts w:ascii="Courier New" w:hAnsi="Courier New" w:cs="Courier New"/>
          <w:b/>
          <w:bCs/>
        </w:rPr>
      </w:pPr>
    </w:p>
    <w:p w14:paraId="5826C7BC" w14:textId="1A5A9842" w:rsidR="00EE5EEA" w:rsidRPr="00167B6B" w:rsidRDefault="00EE5EEA" w:rsidP="00EE5EEA">
      <w:pPr>
        <w:pStyle w:val="Body"/>
        <w:rPr>
          <w:rFonts w:ascii="Courier New" w:hAnsi="Courier New" w:cs="Courier New"/>
          <w:b/>
          <w:bCs/>
        </w:rPr>
      </w:pPr>
      <w:r w:rsidRPr="00167B6B">
        <w:rPr>
          <w:rFonts w:ascii="Courier New" w:hAnsi="Courier New" w:cs="Courier New"/>
          <w:b/>
          <w:bCs/>
        </w:rPr>
        <w:t>Background of the Study</w:t>
      </w:r>
    </w:p>
    <w:p w14:paraId="62C9575A"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7FBD6D47" w14:textId="18BC81F0" w:rsidR="00EE5EEA" w:rsidRPr="00167B6B" w:rsidRDefault="00A173BA" w:rsidP="00EE5EEA">
      <w:pPr>
        <w:pStyle w:val="Body"/>
        <w:rPr>
          <w:rFonts w:ascii="Courier New" w:hAnsi="Courier New" w:cs="Courier New"/>
        </w:rPr>
      </w:pPr>
      <w:r w:rsidRPr="00167B6B">
        <w:rPr>
          <w:rFonts w:ascii="Courier New" w:hAnsi="Courier New" w:cs="Courier New"/>
        </w:rPr>
        <w:t>Hybrid learning has emerged as an influential approach in education, that combines the best of both traditional face-to-face and online activities. This approach supports variability in both teaching and learning styles. But in a blended environment that's not the end all and be all because it’s important to make sure each lesson, activity, or assessment still aligns with the big picture: your course syllabus.</w:t>
      </w:r>
    </w:p>
    <w:p w14:paraId="72EFF519" w14:textId="77777777" w:rsidR="00A173BA" w:rsidRPr="00167B6B" w:rsidRDefault="00A173BA" w:rsidP="00EE5EEA">
      <w:pPr>
        <w:pStyle w:val="Body"/>
        <w:rPr>
          <w:rFonts w:ascii="Courier New" w:hAnsi="Courier New" w:cs="Courier New"/>
        </w:rPr>
      </w:pPr>
    </w:p>
    <w:p w14:paraId="6A5A74F9" w14:textId="20EED022" w:rsidR="00EE5EEA" w:rsidRPr="00167B6B" w:rsidRDefault="00BD0581" w:rsidP="00EE5EEA">
      <w:pPr>
        <w:pStyle w:val="Body"/>
        <w:rPr>
          <w:rFonts w:ascii="Courier New" w:hAnsi="Courier New" w:cs="Courier New"/>
        </w:rPr>
      </w:pPr>
      <w:r w:rsidRPr="00167B6B">
        <w:rPr>
          <w:rFonts w:ascii="Courier New" w:hAnsi="Courier New" w:cs="Courier New"/>
        </w:rPr>
        <w:t>Many schools and universities teachers have the need to manage their course content (such as lesson plans, online materials or classroom activities), through various disparate tools/algorithms. This sometimes results in contradictions, omissions and inability to handle whether or not the content is covered completely. And students may have difficulty in seeing how online activities and their face-to-face equivalents help to satisfy course requirements.</w:t>
      </w:r>
    </w:p>
    <w:p w14:paraId="2DF211E4" w14:textId="77777777" w:rsidR="008419C2" w:rsidRPr="00167B6B" w:rsidRDefault="008419C2" w:rsidP="00EE5EEA">
      <w:pPr>
        <w:pStyle w:val="Body"/>
        <w:rPr>
          <w:rFonts w:ascii="Courier New" w:hAnsi="Courier New" w:cs="Courier New"/>
        </w:rPr>
      </w:pPr>
    </w:p>
    <w:p w14:paraId="7D024921" w14:textId="3F52E68D" w:rsidR="00EE5EEA" w:rsidRPr="00167B6B" w:rsidRDefault="00EE5EEA" w:rsidP="00EE5EEA">
      <w:pPr>
        <w:pStyle w:val="Body"/>
        <w:rPr>
          <w:rFonts w:ascii="Courier New" w:hAnsi="Courier New" w:cs="Courier New"/>
        </w:rPr>
      </w:pPr>
    </w:p>
    <w:p w14:paraId="5BBC66DB" w14:textId="18DBC702" w:rsidR="00EE5EEA" w:rsidRPr="00167B6B" w:rsidRDefault="0004681C" w:rsidP="00EE5EEA">
      <w:pPr>
        <w:pStyle w:val="Body"/>
        <w:rPr>
          <w:rFonts w:ascii="Courier New" w:hAnsi="Courier New" w:cs="Courier New"/>
        </w:rPr>
      </w:pPr>
      <w:r w:rsidRPr="00167B6B">
        <w:rPr>
          <w:rFonts w:ascii="Courier New" w:hAnsi="Courier New" w:cs="Courier New"/>
        </w:rPr>
        <w:t>The proposed blended learning system with syllabus mapping is to solve these issues by allowing the lesson, learning activity, and assessment to be centralized with the syllabus content as a reference. The system assists the instructor in tracking lesson progress, completed and incomplete progress and the relationship between teaching strategies and outcomes. It also gives students an overview of what they are going to learn, and how each activity fits within the whole course.</w:t>
      </w:r>
    </w:p>
    <w:p w14:paraId="65C2C0B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9F7CB68" w14:textId="3210F843" w:rsidR="0057132D" w:rsidRPr="00167B6B" w:rsidRDefault="0057132D" w:rsidP="00EE5EEA">
      <w:pPr>
        <w:pStyle w:val="Body"/>
        <w:rPr>
          <w:rFonts w:ascii="Courier New" w:hAnsi="Courier New" w:cs="Courier New"/>
        </w:rPr>
      </w:pPr>
      <w:r w:rsidRPr="00167B6B">
        <w:rPr>
          <w:rFonts w:ascii="Courier New" w:hAnsi="Courier New" w:cs="Courier New"/>
        </w:rPr>
        <w:t>By implementing a blended learning system with syllabus mapping, educational institutions can improve lesson organization, transparency, and instructional effectiveness, leading to better learning experiences and academic outcomes.</w:t>
      </w:r>
    </w:p>
    <w:p w14:paraId="3EA5BEAA" w14:textId="77777777" w:rsidR="0057132D" w:rsidRPr="00167B6B" w:rsidRDefault="0057132D" w:rsidP="00EE5EEA">
      <w:pPr>
        <w:pStyle w:val="Body"/>
        <w:rPr>
          <w:rFonts w:ascii="Courier New" w:hAnsi="Courier New" w:cs="Courier New"/>
        </w:rPr>
      </w:pPr>
    </w:p>
    <w:p w14:paraId="7B69030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A6F540"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4E1B3E8A"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3B0702"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1888729"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DB5E28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15C0E69C"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45BA8AB"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6B627239"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3AC4E733"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EE657FC"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55CA2AD3" w14:textId="77777777" w:rsidR="00EE5EEA" w:rsidRPr="00167B6B" w:rsidRDefault="00EE5EEA" w:rsidP="00EE5EEA">
      <w:pPr>
        <w:pStyle w:val="Body"/>
        <w:rPr>
          <w:rFonts w:ascii="Courier New" w:hAnsi="Courier New" w:cs="Courier New"/>
        </w:rPr>
      </w:pPr>
      <w:r w:rsidRPr="00167B6B">
        <w:rPr>
          <w:rFonts w:ascii="Courier New" w:hAnsi="Courier New" w:cs="Courier New"/>
        </w:rPr>
        <w:lastRenderedPageBreak/>
        <w:t xml:space="preserve"> </w:t>
      </w:r>
    </w:p>
    <w:p w14:paraId="47D9B70B"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500B66" w14:textId="77777777" w:rsidR="00EE5EEA" w:rsidRPr="00167B6B" w:rsidRDefault="00EE5EEA" w:rsidP="00EE5EEA">
      <w:pPr>
        <w:pStyle w:val="Body"/>
        <w:rPr>
          <w:rFonts w:ascii="Courier New" w:hAnsi="Courier New" w:cs="Courier New"/>
          <w:sz w:val="24"/>
          <w:szCs w:val="24"/>
        </w:rPr>
      </w:pPr>
      <w:r w:rsidRPr="00167B6B">
        <w:rPr>
          <w:rFonts w:ascii="Courier New" w:hAnsi="Courier New" w:cs="Courier New"/>
          <w:sz w:val="24"/>
          <w:szCs w:val="24"/>
        </w:rPr>
        <w:t xml:space="preserve"> </w:t>
      </w:r>
    </w:p>
    <w:p w14:paraId="0B18D0FB" w14:textId="77777777" w:rsidR="0006343A" w:rsidRPr="00167B6B" w:rsidRDefault="0006343A" w:rsidP="0006343A">
      <w:pPr>
        <w:pStyle w:val="Body"/>
        <w:rPr>
          <w:rFonts w:ascii="Courier New" w:hAnsi="Courier New" w:cs="Courier New"/>
          <w:b/>
          <w:bCs/>
        </w:rPr>
      </w:pPr>
      <w:r w:rsidRPr="00167B6B">
        <w:rPr>
          <w:rFonts w:ascii="Courier New" w:hAnsi="Courier New" w:cs="Courier New"/>
          <w:b/>
          <w:bCs/>
        </w:rPr>
        <w:t>Objectives of the Study</w:t>
      </w:r>
    </w:p>
    <w:p w14:paraId="5215DBC0" w14:textId="77777777" w:rsidR="0006343A" w:rsidRPr="00167B6B" w:rsidRDefault="0006343A" w:rsidP="0006343A">
      <w:pPr>
        <w:pStyle w:val="Body"/>
        <w:rPr>
          <w:rFonts w:ascii="Courier New" w:hAnsi="Courier New" w:cs="Courier New"/>
        </w:rPr>
      </w:pPr>
    </w:p>
    <w:p w14:paraId="2B9C3D8A" w14:textId="77777777" w:rsidR="0006343A" w:rsidRPr="00167B6B" w:rsidRDefault="0006343A" w:rsidP="0006343A">
      <w:pPr>
        <w:pStyle w:val="Body"/>
        <w:rPr>
          <w:rFonts w:ascii="Courier New" w:hAnsi="Courier New" w:cs="Courier New"/>
        </w:rPr>
      </w:pPr>
      <w:r w:rsidRPr="00167B6B">
        <w:rPr>
          <w:rFonts w:ascii="Courier New" w:hAnsi="Courier New" w:cs="Courier New"/>
        </w:rPr>
        <w:t>This study aims to develop a blended learning system with syllabus mapping that supports effective lesson tracking and alignment of learning activities.</w:t>
      </w:r>
    </w:p>
    <w:p w14:paraId="23F19EC4" w14:textId="77777777" w:rsidR="0006343A" w:rsidRPr="00167B6B" w:rsidRDefault="0006343A" w:rsidP="0006343A">
      <w:pPr>
        <w:pStyle w:val="Body"/>
        <w:rPr>
          <w:rFonts w:ascii="Courier New" w:hAnsi="Courier New" w:cs="Courier New"/>
        </w:rPr>
      </w:pPr>
    </w:p>
    <w:p w14:paraId="0764918F" w14:textId="77777777" w:rsidR="0006343A" w:rsidRPr="00167B6B" w:rsidRDefault="0006343A" w:rsidP="0006343A">
      <w:pPr>
        <w:pStyle w:val="Body"/>
        <w:rPr>
          <w:rFonts w:ascii="Courier New" w:hAnsi="Courier New" w:cs="Courier New"/>
        </w:rPr>
      </w:pPr>
      <w:r w:rsidRPr="00167B6B">
        <w:rPr>
          <w:rFonts w:ascii="Courier New" w:hAnsi="Courier New" w:cs="Courier New"/>
        </w:rPr>
        <w:t>Specifically, the study aims to:</w:t>
      </w:r>
    </w:p>
    <w:p w14:paraId="3830D1F3" w14:textId="77777777" w:rsidR="0006343A" w:rsidRPr="00167B6B" w:rsidRDefault="0006343A" w:rsidP="0006343A">
      <w:pPr>
        <w:pStyle w:val="Body"/>
        <w:rPr>
          <w:rFonts w:ascii="Courier New" w:hAnsi="Courier New" w:cs="Courier New"/>
        </w:rPr>
      </w:pPr>
    </w:p>
    <w:p w14:paraId="43F31731" w14:textId="77777777" w:rsidR="0006343A" w:rsidRPr="00167B6B" w:rsidRDefault="0006343A" w:rsidP="0006343A">
      <w:pPr>
        <w:pStyle w:val="Body"/>
        <w:rPr>
          <w:rFonts w:ascii="Courier New" w:hAnsi="Courier New" w:cs="Courier New"/>
        </w:rPr>
      </w:pPr>
      <w:r w:rsidRPr="00167B6B">
        <w:rPr>
          <w:rFonts w:ascii="Courier New" w:hAnsi="Courier New" w:cs="Courier New"/>
        </w:rPr>
        <w:t>1. Develop a system that maps lessons, activities, and assessments directly to syllabus objectives.</w:t>
      </w:r>
    </w:p>
    <w:p w14:paraId="5FCD8A51" w14:textId="77777777" w:rsidR="0006343A" w:rsidRPr="00167B6B" w:rsidRDefault="0006343A" w:rsidP="0006343A">
      <w:pPr>
        <w:pStyle w:val="Body"/>
        <w:rPr>
          <w:rFonts w:ascii="Courier New" w:hAnsi="Courier New" w:cs="Courier New"/>
        </w:rPr>
      </w:pPr>
      <w:r w:rsidRPr="00167B6B">
        <w:rPr>
          <w:rFonts w:ascii="Courier New" w:hAnsi="Courier New" w:cs="Courier New"/>
        </w:rPr>
        <w:t>2. Provide instructors with tools to monitor lesson progress and syllabus coverage in a blended learning environment.</w:t>
      </w:r>
    </w:p>
    <w:p w14:paraId="6B402542" w14:textId="77777777" w:rsidR="0006343A" w:rsidRPr="00167B6B" w:rsidRDefault="0006343A" w:rsidP="0006343A">
      <w:pPr>
        <w:pStyle w:val="Body"/>
        <w:rPr>
          <w:rFonts w:ascii="Courier New" w:hAnsi="Courier New" w:cs="Courier New"/>
        </w:rPr>
      </w:pPr>
      <w:r w:rsidRPr="00167B6B">
        <w:rPr>
          <w:rFonts w:ascii="Courier New" w:hAnsi="Courier New" w:cs="Courier New"/>
        </w:rPr>
        <w:t>3. Enable students to track their learning activities and understand their progress in the course.</w:t>
      </w:r>
    </w:p>
    <w:p w14:paraId="16E23B08" w14:textId="77777777" w:rsidR="0006343A" w:rsidRPr="00167B6B" w:rsidRDefault="0006343A" w:rsidP="0006343A">
      <w:pPr>
        <w:pStyle w:val="Body"/>
        <w:rPr>
          <w:rFonts w:ascii="Courier New" w:hAnsi="Courier New" w:cs="Courier New"/>
        </w:rPr>
      </w:pPr>
      <w:r w:rsidRPr="00167B6B">
        <w:rPr>
          <w:rFonts w:ascii="Courier New" w:hAnsi="Courier New" w:cs="Courier New"/>
        </w:rPr>
        <w:t>4. Improve lesson organization and reduce missed or duplicated topics in blended learning.</w:t>
      </w:r>
    </w:p>
    <w:p w14:paraId="164D2C5E" w14:textId="7FFF64AA" w:rsidR="00B25A1F" w:rsidRPr="00167B6B" w:rsidRDefault="0006343A" w:rsidP="0006343A">
      <w:pPr>
        <w:pStyle w:val="Body"/>
        <w:rPr>
          <w:rFonts w:ascii="Courier New" w:hAnsi="Courier New" w:cs="Courier New"/>
        </w:rPr>
      </w:pPr>
      <w:r w:rsidRPr="00167B6B">
        <w:rPr>
          <w:rFonts w:ascii="Courier New" w:hAnsi="Courier New" w:cs="Courier New"/>
        </w:rPr>
        <w:t>5. Support effective teaching and learning through a centralized and organized learning system.</w:t>
      </w:r>
    </w:p>
    <w:p w14:paraId="3DAC9E17" w14:textId="77777777" w:rsidR="00B25A1F" w:rsidRPr="00167B6B" w:rsidRDefault="00B25A1F" w:rsidP="00EE5EEA">
      <w:pPr>
        <w:pStyle w:val="Body"/>
        <w:rPr>
          <w:rFonts w:ascii="Courier New" w:hAnsi="Courier New" w:cs="Courier New"/>
        </w:rPr>
      </w:pPr>
    </w:p>
    <w:p w14:paraId="1AD1F5B3" w14:textId="77777777" w:rsidR="00B25A1F" w:rsidRPr="00167B6B" w:rsidRDefault="00B25A1F" w:rsidP="00EE5EEA">
      <w:pPr>
        <w:pStyle w:val="Body"/>
        <w:rPr>
          <w:rFonts w:ascii="Courier New" w:hAnsi="Courier New" w:cs="Courier New"/>
        </w:rPr>
      </w:pPr>
    </w:p>
    <w:p w14:paraId="3544CD11" w14:textId="77777777" w:rsidR="00B25A1F" w:rsidRPr="00167B6B" w:rsidRDefault="00B25A1F" w:rsidP="00EE5EEA">
      <w:pPr>
        <w:pStyle w:val="Body"/>
        <w:rPr>
          <w:rFonts w:ascii="Courier New" w:hAnsi="Courier New" w:cs="Courier New"/>
          <w:sz w:val="24"/>
          <w:szCs w:val="24"/>
        </w:rPr>
      </w:pPr>
    </w:p>
    <w:p w14:paraId="4867024D" w14:textId="77777777" w:rsidR="00B25A1F" w:rsidRPr="00167B6B" w:rsidRDefault="00B25A1F" w:rsidP="00EE5EEA">
      <w:pPr>
        <w:pStyle w:val="Body"/>
        <w:rPr>
          <w:rFonts w:ascii="Courier New" w:hAnsi="Courier New" w:cs="Courier New"/>
          <w:sz w:val="24"/>
          <w:szCs w:val="24"/>
        </w:rPr>
      </w:pPr>
    </w:p>
    <w:p w14:paraId="739ED70B" w14:textId="77777777" w:rsidR="00B25A1F" w:rsidRPr="00167B6B" w:rsidRDefault="00B25A1F" w:rsidP="00EE5EEA">
      <w:pPr>
        <w:pStyle w:val="Body"/>
        <w:rPr>
          <w:rFonts w:ascii="Courier New" w:hAnsi="Courier New" w:cs="Courier New"/>
          <w:sz w:val="24"/>
          <w:szCs w:val="24"/>
        </w:rPr>
      </w:pPr>
    </w:p>
    <w:p w14:paraId="11379662" w14:textId="77777777" w:rsidR="00B25A1F" w:rsidRPr="00167B6B" w:rsidRDefault="00B25A1F" w:rsidP="00EE5EEA">
      <w:pPr>
        <w:pStyle w:val="Body"/>
        <w:rPr>
          <w:rFonts w:ascii="Courier New" w:hAnsi="Courier New" w:cs="Courier New"/>
          <w:sz w:val="24"/>
          <w:szCs w:val="24"/>
        </w:rPr>
      </w:pPr>
    </w:p>
    <w:p w14:paraId="7BA4BE9E" w14:textId="77777777" w:rsidR="00B25A1F" w:rsidRPr="00167B6B" w:rsidRDefault="00B25A1F" w:rsidP="00EE5EEA">
      <w:pPr>
        <w:pStyle w:val="Body"/>
        <w:rPr>
          <w:rFonts w:ascii="Courier New" w:hAnsi="Courier New" w:cs="Courier New"/>
          <w:sz w:val="24"/>
          <w:szCs w:val="24"/>
        </w:rPr>
      </w:pPr>
    </w:p>
    <w:p w14:paraId="5EE0D6D5" w14:textId="77777777" w:rsidR="00B25A1F" w:rsidRPr="00167B6B" w:rsidRDefault="00B25A1F" w:rsidP="00EE5EEA">
      <w:pPr>
        <w:pStyle w:val="Body"/>
        <w:rPr>
          <w:rFonts w:ascii="Courier New" w:hAnsi="Courier New" w:cs="Courier New"/>
          <w:sz w:val="24"/>
          <w:szCs w:val="24"/>
        </w:rPr>
      </w:pPr>
    </w:p>
    <w:p w14:paraId="48DA2D76" w14:textId="77777777" w:rsidR="00B25A1F" w:rsidRPr="00167B6B" w:rsidRDefault="00B25A1F" w:rsidP="00EE5EEA">
      <w:pPr>
        <w:pStyle w:val="Body"/>
        <w:rPr>
          <w:rFonts w:ascii="Courier New" w:hAnsi="Courier New" w:cs="Courier New"/>
          <w:sz w:val="24"/>
          <w:szCs w:val="24"/>
        </w:rPr>
      </w:pPr>
    </w:p>
    <w:p w14:paraId="55B3BCE9" w14:textId="77777777" w:rsidR="00B25A1F" w:rsidRPr="00167B6B" w:rsidRDefault="00B25A1F" w:rsidP="00EE5EEA">
      <w:pPr>
        <w:pStyle w:val="Body"/>
        <w:rPr>
          <w:rFonts w:ascii="Courier New" w:hAnsi="Courier New" w:cs="Courier New"/>
          <w:sz w:val="24"/>
          <w:szCs w:val="24"/>
        </w:rPr>
      </w:pPr>
    </w:p>
    <w:p w14:paraId="529EB52A" w14:textId="77777777" w:rsidR="00B25A1F" w:rsidRPr="00167B6B" w:rsidRDefault="00B25A1F" w:rsidP="00EE5EEA">
      <w:pPr>
        <w:pStyle w:val="Body"/>
        <w:rPr>
          <w:rFonts w:ascii="Courier New" w:hAnsi="Courier New" w:cs="Courier New"/>
          <w:sz w:val="24"/>
          <w:szCs w:val="24"/>
        </w:rPr>
      </w:pPr>
    </w:p>
    <w:p w14:paraId="61CAF032" w14:textId="77777777" w:rsidR="00B25A1F" w:rsidRPr="00167B6B" w:rsidRDefault="00B25A1F" w:rsidP="00EE5EEA">
      <w:pPr>
        <w:pStyle w:val="Body"/>
        <w:rPr>
          <w:rFonts w:ascii="Courier New" w:hAnsi="Courier New" w:cs="Courier New"/>
          <w:sz w:val="24"/>
          <w:szCs w:val="24"/>
        </w:rPr>
      </w:pPr>
    </w:p>
    <w:p w14:paraId="23D90B16" w14:textId="77777777" w:rsidR="00B25A1F" w:rsidRPr="00167B6B" w:rsidRDefault="00B25A1F" w:rsidP="00EE5EEA">
      <w:pPr>
        <w:pStyle w:val="Body"/>
        <w:rPr>
          <w:rFonts w:ascii="Courier New" w:hAnsi="Courier New" w:cs="Courier New"/>
          <w:sz w:val="24"/>
          <w:szCs w:val="24"/>
        </w:rPr>
      </w:pPr>
    </w:p>
    <w:p w14:paraId="6AAF6C77" w14:textId="77777777" w:rsidR="00B25A1F" w:rsidRPr="00167B6B" w:rsidRDefault="00B25A1F" w:rsidP="00EE5EEA">
      <w:pPr>
        <w:pStyle w:val="Body"/>
        <w:rPr>
          <w:rFonts w:ascii="Courier New" w:hAnsi="Courier New" w:cs="Courier New"/>
          <w:sz w:val="24"/>
          <w:szCs w:val="24"/>
        </w:rPr>
      </w:pPr>
    </w:p>
    <w:p w14:paraId="6207F0C6" w14:textId="77777777" w:rsidR="00B25A1F" w:rsidRPr="00167B6B" w:rsidRDefault="00B25A1F" w:rsidP="00EE5EEA">
      <w:pPr>
        <w:pStyle w:val="Body"/>
        <w:rPr>
          <w:rFonts w:ascii="Courier New" w:hAnsi="Courier New" w:cs="Courier New"/>
          <w:sz w:val="24"/>
          <w:szCs w:val="24"/>
        </w:rPr>
      </w:pPr>
    </w:p>
    <w:p w14:paraId="2E501208" w14:textId="77777777" w:rsidR="00B25A1F" w:rsidRPr="00167B6B" w:rsidRDefault="00B25A1F" w:rsidP="00EE5EEA">
      <w:pPr>
        <w:pStyle w:val="Body"/>
        <w:rPr>
          <w:rFonts w:ascii="Courier New" w:hAnsi="Courier New" w:cs="Courier New"/>
          <w:sz w:val="24"/>
          <w:szCs w:val="24"/>
        </w:rPr>
      </w:pPr>
    </w:p>
    <w:p w14:paraId="6C3CBA2E" w14:textId="77777777" w:rsidR="00B25A1F" w:rsidRPr="00167B6B" w:rsidRDefault="00B25A1F" w:rsidP="00EE5EEA">
      <w:pPr>
        <w:pStyle w:val="Body"/>
        <w:rPr>
          <w:rFonts w:ascii="Courier New" w:hAnsi="Courier New" w:cs="Courier New"/>
          <w:sz w:val="24"/>
          <w:szCs w:val="24"/>
        </w:rPr>
      </w:pPr>
    </w:p>
    <w:p w14:paraId="77CF73F7" w14:textId="77777777" w:rsidR="00B25A1F" w:rsidRPr="00167B6B" w:rsidRDefault="00B25A1F" w:rsidP="00EE5EEA">
      <w:pPr>
        <w:pStyle w:val="Body"/>
        <w:rPr>
          <w:rFonts w:ascii="Courier New" w:hAnsi="Courier New" w:cs="Courier New"/>
          <w:sz w:val="24"/>
          <w:szCs w:val="24"/>
        </w:rPr>
      </w:pPr>
    </w:p>
    <w:p w14:paraId="6DEC97B5" w14:textId="77777777" w:rsidR="00B25A1F" w:rsidRPr="00167B6B" w:rsidRDefault="00B25A1F" w:rsidP="00EE5EEA">
      <w:pPr>
        <w:pStyle w:val="Body"/>
        <w:rPr>
          <w:rFonts w:ascii="Courier New" w:hAnsi="Courier New" w:cs="Courier New"/>
          <w:sz w:val="24"/>
          <w:szCs w:val="24"/>
        </w:rPr>
      </w:pPr>
    </w:p>
    <w:p w14:paraId="1103D619" w14:textId="77777777" w:rsidR="00B25A1F" w:rsidRPr="00167B6B" w:rsidRDefault="00B25A1F" w:rsidP="00EE5EEA">
      <w:pPr>
        <w:pStyle w:val="Body"/>
        <w:rPr>
          <w:rFonts w:ascii="Courier New" w:hAnsi="Courier New" w:cs="Courier New"/>
          <w:sz w:val="24"/>
          <w:szCs w:val="24"/>
        </w:rPr>
      </w:pPr>
    </w:p>
    <w:p w14:paraId="3DC63B93" w14:textId="77777777" w:rsidR="00B25A1F" w:rsidRPr="00167B6B" w:rsidRDefault="00B25A1F" w:rsidP="00EE5EEA">
      <w:pPr>
        <w:pStyle w:val="Body"/>
        <w:rPr>
          <w:rFonts w:ascii="Courier New" w:hAnsi="Courier New" w:cs="Courier New"/>
          <w:sz w:val="24"/>
          <w:szCs w:val="24"/>
        </w:rPr>
      </w:pPr>
    </w:p>
    <w:p w14:paraId="054C75D3" w14:textId="77777777" w:rsidR="00B25A1F" w:rsidRPr="00167B6B" w:rsidRDefault="00B25A1F" w:rsidP="00EE5EEA">
      <w:pPr>
        <w:pStyle w:val="Body"/>
        <w:rPr>
          <w:rFonts w:ascii="Courier New" w:hAnsi="Courier New" w:cs="Courier New"/>
          <w:sz w:val="24"/>
          <w:szCs w:val="24"/>
        </w:rPr>
      </w:pPr>
    </w:p>
    <w:p w14:paraId="77164FC2" w14:textId="77777777" w:rsidR="00B25A1F" w:rsidRPr="00167B6B" w:rsidRDefault="00B25A1F" w:rsidP="00EE5EEA">
      <w:pPr>
        <w:pStyle w:val="Body"/>
        <w:rPr>
          <w:rFonts w:ascii="Courier New" w:hAnsi="Courier New" w:cs="Courier New"/>
          <w:sz w:val="24"/>
          <w:szCs w:val="24"/>
        </w:rPr>
      </w:pPr>
    </w:p>
    <w:p w14:paraId="1FE74D7F" w14:textId="77777777" w:rsidR="00B25A1F" w:rsidRPr="00167B6B" w:rsidRDefault="00B25A1F" w:rsidP="00EE5EEA">
      <w:pPr>
        <w:pStyle w:val="Body"/>
        <w:rPr>
          <w:rFonts w:ascii="Courier New" w:hAnsi="Courier New" w:cs="Courier New"/>
          <w:sz w:val="24"/>
          <w:szCs w:val="24"/>
        </w:rPr>
      </w:pPr>
    </w:p>
    <w:p w14:paraId="38B04975" w14:textId="77777777" w:rsidR="0006343A" w:rsidRPr="00167B6B" w:rsidRDefault="0006343A" w:rsidP="00951102">
      <w:pPr>
        <w:pStyle w:val="Body"/>
        <w:rPr>
          <w:rFonts w:ascii="Courier New" w:hAnsi="Courier New" w:cs="Courier New"/>
          <w:sz w:val="24"/>
          <w:szCs w:val="24"/>
        </w:rPr>
      </w:pPr>
    </w:p>
    <w:p w14:paraId="56621210" w14:textId="77777777" w:rsidR="007820E4" w:rsidRPr="00167B6B" w:rsidRDefault="007820E4" w:rsidP="00951102">
      <w:pPr>
        <w:pStyle w:val="Body"/>
        <w:rPr>
          <w:rFonts w:ascii="Courier New" w:hAnsi="Courier New" w:cs="Courier New"/>
          <w:b/>
          <w:bCs/>
        </w:rPr>
      </w:pPr>
    </w:p>
    <w:p w14:paraId="3BBAF94D" w14:textId="3E4F61D2" w:rsidR="00F50A1A" w:rsidRPr="00167B6B" w:rsidRDefault="000D7527" w:rsidP="00951102">
      <w:pPr>
        <w:pStyle w:val="Body"/>
        <w:rPr>
          <w:rFonts w:ascii="Courier New" w:hAnsi="Courier New" w:cs="Courier New"/>
          <w:b/>
          <w:bCs/>
        </w:rPr>
      </w:pPr>
      <w:r w:rsidRPr="00167B6B">
        <w:rPr>
          <w:rFonts w:ascii="Courier New" w:hAnsi="Courier New" w:cs="Courier New"/>
          <w:b/>
          <w:bCs/>
        </w:rPr>
        <w:t xml:space="preserve">             </w:t>
      </w:r>
      <w:r w:rsidR="00787987" w:rsidRPr="00167B6B">
        <w:rPr>
          <w:rFonts w:ascii="Courier New" w:hAnsi="Courier New" w:cs="Courier New"/>
          <w:b/>
          <w:bCs/>
        </w:rPr>
        <w:t>Conceptual Framework of the study</w:t>
      </w:r>
    </w:p>
    <w:p w14:paraId="0836C804" w14:textId="11514273" w:rsidR="00787987" w:rsidRPr="00167B6B" w:rsidRDefault="00787987" w:rsidP="00951102">
      <w:pPr>
        <w:pStyle w:val="Body"/>
        <w:rPr>
          <w:rFonts w:ascii="Courier New" w:hAnsi="Courier New" w:cs="Courier New"/>
          <w:b/>
          <w:bCs/>
        </w:rPr>
      </w:pPr>
    </w:p>
    <w:p w14:paraId="6E741422" w14:textId="0BA3D755" w:rsidR="002F4E90" w:rsidRPr="00167B6B" w:rsidRDefault="002F4E90" w:rsidP="00951102">
      <w:pPr>
        <w:pStyle w:val="Body"/>
        <w:rPr>
          <w:rFonts w:ascii="Courier New" w:hAnsi="Courier New" w:cs="Courier New"/>
          <w:b/>
          <w:bCs/>
        </w:rPr>
      </w:pPr>
    </w:p>
    <w:p w14:paraId="45A4D488" w14:textId="5AC0373D" w:rsidR="00F50A1A" w:rsidRPr="00167B6B" w:rsidRDefault="00AA2F39"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59264" behindDoc="0" locked="0" layoutInCell="1" allowOverlap="1" wp14:anchorId="1BFFF592" wp14:editId="43AE7ED7">
                <wp:simplePos x="0" y="0"/>
                <wp:positionH relativeFrom="column">
                  <wp:posOffset>-667910</wp:posOffset>
                </wp:positionH>
                <wp:positionV relativeFrom="paragraph">
                  <wp:posOffset>154857</wp:posOffset>
                </wp:positionV>
                <wp:extent cx="1120775" cy="373711"/>
                <wp:effectExtent l="0" t="0" r="22225" b="26670"/>
                <wp:wrapNone/>
                <wp:docPr id="799222402" name="Rectangle: Rounded Corners 1"/>
                <wp:cNvGraphicFramePr/>
                <a:graphic xmlns:a="http://schemas.openxmlformats.org/drawingml/2006/main">
                  <a:graphicData uri="http://schemas.microsoft.com/office/word/2010/wordprocessingShape">
                    <wps:wsp>
                      <wps:cNvSpPr/>
                      <wps:spPr>
                        <a:xfrm>
                          <a:off x="0" y="0"/>
                          <a:ext cx="1120775" cy="3737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B78B74" w14:textId="0902D07B" w:rsidR="00052EF9" w:rsidRPr="00052EF9" w:rsidRDefault="00052EF9" w:rsidP="00052EF9">
                            <w:pPr>
                              <w:ind w:firstLine="0"/>
                              <w:rPr>
                                <w:b/>
                                <w:bCs/>
                              </w:rPr>
                            </w:pPr>
                            <w:r>
                              <w:rPr>
                                <w:b/>
                                <w:bCs/>
                              </w:rPr>
                              <w:t xml:space="preserve">     </w:t>
                            </w:r>
                            <w:r w:rsidRPr="00052EF9">
                              <w:rPr>
                                <w:b/>
                                <w:bC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FFF592" id="Rectangle: Rounded Corners 1" o:spid="_x0000_s1026" style="position:absolute;margin-left:-52.6pt;margin-top:12.2pt;width:88.25pt;height:2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" fillcolor="white [3201]" strokecolor="#70ad47 [3209]" strokeweight="1pt">
                <v:stroke joinstyle="miter"/>
                <v:textbox>
                  <w:txbxContent>
                    <w:p w14:paraId="1BB78B74" w14:textId="0902D07B" w:rsidR="00052EF9" w:rsidRPr="00052EF9" w:rsidRDefault="00052EF9" w:rsidP="00052EF9">
                      <w:pPr>
                        <w:ind w:firstLine="0"/>
                        <w:rPr>
                          <w:b/>
                          <w:bCs/>
                        </w:rPr>
                      </w:pPr>
                      <w:r>
                        <w:rPr>
                          <w:b/>
                          <w:bCs/>
                        </w:rPr>
                        <w:t xml:space="preserve">     </w:t>
                      </w:r>
                      <w:r w:rsidRPr="00052EF9">
                        <w:rPr>
                          <w:b/>
                          <w:bCs/>
                        </w:rPr>
                        <w:t>INPUT</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9504" behindDoc="0" locked="0" layoutInCell="1" allowOverlap="1" wp14:anchorId="7F3A5DFA" wp14:editId="4BAC4874">
                <wp:simplePos x="0" y="0"/>
                <wp:positionH relativeFrom="margin">
                  <wp:posOffset>1152331</wp:posOffset>
                </wp:positionH>
                <wp:positionV relativeFrom="paragraph">
                  <wp:posOffset>146381</wp:posOffset>
                </wp:positionV>
                <wp:extent cx="1120775" cy="421419"/>
                <wp:effectExtent l="0" t="0" r="22225" b="17145"/>
                <wp:wrapNone/>
                <wp:docPr id="473290879" name="Rectangle: Rounded Corners 1"/>
                <wp:cNvGraphicFramePr/>
                <a:graphic xmlns:a="http://schemas.openxmlformats.org/drawingml/2006/main">
                  <a:graphicData uri="http://schemas.microsoft.com/office/word/2010/wordprocessingShape">
                    <wps:wsp>
                      <wps:cNvSpPr/>
                      <wps:spPr>
                        <a:xfrm>
                          <a:off x="0" y="0"/>
                          <a:ext cx="1120775" cy="42141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B4CEB71" w14:textId="0089EA3E" w:rsidR="00052EF9" w:rsidRPr="00052EF9" w:rsidRDefault="00052EF9" w:rsidP="00052EF9">
                            <w:pPr>
                              <w:ind w:firstLine="0"/>
                              <w:rPr>
                                <w:b/>
                                <w:bCs/>
                              </w:rPr>
                            </w:pPr>
                            <w:r>
                              <w:rPr>
                                <w:b/>
                                <w:bCs/>
                              </w:rPr>
                              <w:t xml:space="preserve">    </w:t>
                            </w:r>
                            <w:r w:rsidRPr="00052EF9">
                              <w:rPr>
                                <w:b/>
                                <w:bCs/>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3A5DFA" id="_x0000_s1027" style="position:absolute;margin-left:90.75pt;margin-top:11.55pt;width:88.25pt;height:33.2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" fillcolor="white [3201]" strokecolor="#70ad47 [3209]" strokeweight="1pt">
                <v:stroke joinstyle="miter"/>
                <v:textbox>
                  <w:txbxContent>
                    <w:p w14:paraId="7B4CEB71" w14:textId="0089EA3E" w:rsidR="00052EF9" w:rsidRPr="00052EF9" w:rsidRDefault="00052EF9" w:rsidP="00052EF9">
                      <w:pPr>
                        <w:ind w:firstLine="0"/>
                        <w:rPr>
                          <w:b/>
                          <w:bCs/>
                        </w:rPr>
                      </w:pPr>
                      <w:r>
                        <w:rPr>
                          <w:b/>
                          <w:bCs/>
                        </w:rPr>
                        <w:t xml:space="preserve">    </w:t>
                      </w:r>
                      <w:r w:rsidRPr="00052EF9">
                        <w:rPr>
                          <w:b/>
                          <w:bCs/>
                        </w:rPr>
                        <w:t>PROCESS</w:t>
                      </w:r>
                    </w:p>
                  </w:txbxContent>
                </v:textbox>
                <w10:wrap anchorx="margin"/>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71552" behindDoc="0" locked="0" layoutInCell="1" allowOverlap="1" wp14:anchorId="594FF2BD" wp14:editId="281CED5A">
                <wp:simplePos x="0" y="0"/>
                <wp:positionH relativeFrom="margin">
                  <wp:posOffset>3037232</wp:posOffset>
                </wp:positionH>
                <wp:positionV relativeFrom="paragraph">
                  <wp:posOffset>154609</wp:posOffset>
                </wp:positionV>
                <wp:extent cx="1120775" cy="389614"/>
                <wp:effectExtent l="0" t="0" r="22225" b="10795"/>
                <wp:wrapNone/>
                <wp:docPr id="864407466" name="Rectangle: Rounded Corners 1"/>
                <wp:cNvGraphicFramePr/>
                <a:graphic xmlns:a="http://schemas.openxmlformats.org/drawingml/2006/main">
                  <a:graphicData uri="http://schemas.microsoft.com/office/word/2010/wordprocessingShape">
                    <wps:wsp>
                      <wps:cNvSpPr/>
                      <wps:spPr>
                        <a:xfrm>
                          <a:off x="0" y="0"/>
                          <a:ext cx="1120775" cy="38961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DA936E" w14:textId="1B5C0C86" w:rsidR="00052EF9" w:rsidRPr="00052EF9" w:rsidRDefault="00052EF9" w:rsidP="00052EF9">
                            <w:pPr>
                              <w:ind w:firstLine="0"/>
                              <w:rPr>
                                <w:b/>
                                <w:bCs/>
                              </w:rPr>
                            </w:pPr>
                            <w:r>
                              <w:rPr>
                                <w:b/>
                                <w:bCs/>
                              </w:rPr>
                              <w:t xml:space="preserve">    </w:t>
                            </w:r>
                            <w:r w:rsidRPr="00052EF9">
                              <w:rPr>
                                <w:b/>
                                <w:bC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4FF2BD" id="_x0000_s1028" style="position:absolute;margin-left:239.15pt;margin-top:12.15pt;width:88.25pt;height:30.7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" fillcolor="white [3201]" strokecolor="#70ad47 [3209]" strokeweight="1pt">
                <v:stroke joinstyle="miter"/>
                <v:textbox>
                  <w:txbxContent>
                    <w:p w14:paraId="06DA936E" w14:textId="1B5C0C86" w:rsidR="00052EF9" w:rsidRPr="00052EF9" w:rsidRDefault="00052EF9" w:rsidP="00052EF9">
                      <w:pPr>
                        <w:ind w:firstLine="0"/>
                        <w:rPr>
                          <w:b/>
                          <w:bCs/>
                        </w:rPr>
                      </w:pPr>
                      <w:r>
                        <w:rPr>
                          <w:b/>
                          <w:bCs/>
                        </w:rPr>
                        <w:t xml:space="preserve">    </w:t>
                      </w:r>
                      <w:r w:rsidRPr="00052EF9">
                        <w:rPr>
                          <w:b/>
                          <w:bCs/>
                        </w:rPr>
                        <w:t>OUTPUT</w:t>
                      </w:r>
                    </w:p>
                  </w:txbxContent>
                </v:textbox>
                <w10:wrap anchorx="margin"/>
              </v:roundrect>
            </w:pict>
          </mc:Fallback>
        </mc:AlternateContent>
      </w:r>
    </w:p>
    <w:p w14:paraId="6FC22697" w14:textId="1D264C05" w:rsidR="00F50A1A" w:rsidRPr="00167B6B" w:rsidRDefault="005D66EB"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73600" behindDoc="0" locked="0" layoutInCell="1" allowOverlap="1" wp14:anchorId="5A983967" wp14:editId="0B252CD3">
                <wp:simplePos x="0" y="0"/>
                <wp:positionH relativeFrom="margin">
                  <wp:posOffset>5112330</wp:posOffset>
                </wp:positionH>
                <wp:positionV relativeFrom="paragraph">
                  <wp:posOffset>3478</wp:posOffset>
                </wp:positionV>
                <wp:extent cx="1120775" cy="429371"/>
                <wp:effectExtent l="0" t="0" r="22225" b="27940"/>
                <wp:wrapNone/>
                <wp:docPr id="860972898" name="Rectangle: Rounded Corners 1"/>
                <wp:cNvGraphicFramePr/>
                <a:graphic xmlns:a="http://schemas.openxmlformats.org/drawingml/2006/main">
                  <a:graphicData uri="http://schemas.microsoft.com/office/word/2010/wordprocessingShape">
                    <wps:wsp>
                      <wps:cNvSpPr/>
                      <wps:spPr>
                        <a:xfrm>
                          <a:off x="0" y="0"/>
                          <a:ext cx="1120775" cy="42937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509BBA" w14:textId="1E1850C5" w:rsidR="00052EF9" w:rsidRPr="00052EF9" w:rsidRDefault="00052EF9" w:rsidP="00052EF9">
                            <w:pPr>
                              <w:ind w:firstLine="0"/>
                              <w:rPr>
                                <w:b/>
                                <w:bCs/>
                              </w:rPr>
                            </w:pPr>
                            <w:r>
                              <w:t xml:space="preserve">   </w:t>
                            </w:r>
                            <w:r w:rsidRPr="00052EF9">
                              <w:rPr>
                                <w:b/>
                                <w:bCs/>
                              </w:rPr>
                              <w:t xml:space="preserve">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983967" id="_x0000_s1029" style="position:absolute;margin-left:402.55pt;margin-top:.25pt;width:88.25pt;height:33.8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" fillcolor="white [3201]" strokecolor="#70ad47 [3209]" strokeweight="1pt">
                <v:stroke joinstyle="miter"/>
                <v:textbox>
                  <w:txbxContent>
                    <w:p w14:paraId="3B509BBA" w14:textId="1E1850C5" w:rsidR="00052EF9" w:rsidRPr="00052EF9" w:rsidRDefault="00052EF9" w:rsidP="00052EF9">
                      <w:pPr>
                        <w:ind w:firstLine="0"/>
                        <w:rPr>
                          <w:b/>
                          <w:bCs/>
                        </w:rPr>
                      </w:pPr>
                      <w:r>
                        <w:t xml:space="preserve">   </w:t>
                      </w:r>
                      <w:r w:rsidRPr="00052EF9">
                        <w:rPr>
                          <w:b/>
                          <w:bCs/>
                        </w:rPr>
                        <w:t xml:space="preserve"> OUTCOME</w:t>
                      </w:r>
                    </w:p>
                  </w:txbxContent>
                </v:textbox>
                <w10:wrap anchorx="margin"/>
              </v:roundrect>
            </w:pict>
          </mc:Fallback>
        </mc:AlternateContent>
      </w:r>
    </w:p>
    <w:p w14:paraId="2F842E49" w14:textId="0D0EF7F8" w:rsidR="00F50A1A" w:rsidRPr="00167B6B" w:rsidRDefault="00F50A1A" w:rsidP="00951102">
      <w:pPr>
        <w:pStyle w:val="Body"/>
        <w:rPr>
          <w:rFonts w:ascii="Courier New" w:hAnsi="Courier New" w:cs="Courier New"/>
          <w:b/>
          <w:bCs/>
        </w:rPr>
      </w:pPr>
    </w:p>
    <w:p w14:paraId="2EE118F8" w14:textId="5C1D70BF" w:rsidR="00F50A1A" w:rsidRPr="00167B6B" w:rsidRDefault="00F50A1A" w:rsidP="00951102">
      <w:pPr>
        <w:pStyle w:val="Body"/>
        <w:rPr>
          <w:rFonts w:ascii="Courier New" w:hAnsi="Courier New" w:cs="Courier New"/>
          <w:b/>
          <w:bCs/>
        </w:rPr>
      </w:pPr>
    </w:p>
    <w:p w14:paraId="4D221E6E" w14:textId="65DFD0CB" w:rsidR="00F50A1A" w:rsidRPr="00167B6B" w:rsidRDefault="005D66EB"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65408" behindDoc="0" locked="0" layoutInCell="1" allowOverlap="1" wp14:anchorId="6051A38A" wp14:editId="293FE9F7">
                <wp:simplePos x="0" y="0"/>
                <wp:positionH relativeFrom="column">
                  <wp:posOffset>-842838</wp:posOffset>
                </wp:positionH>
                <wp:positionV relativeFrom="paragraph">
                  <wp:posOffset>165818</wp:posOffset>
                </wp:positionV>
                <wp:extent cx="1478942" cy="5367020"/>
                <wp:effectExtent l="0" t="0" r="26035" b="24130"/>
                <wp:wrapNone/>
                <wp:docPr id="689630047" name="Rectangle: Rounded Corners 1"/>
                <wp:cNvGraphicFramePr/>
                <a:graphic xmlns:a="http://schemas.openxmlformats.org/drawingml/2006/main">
                  <a:graphicData uri="http://schemas.microsoft.com/office/word/2010/wordprocessingShape">
                    <wps:wsp>
                      <wps:cNvSpPr/>
                      <wps:spPr>
                        <a:xfrm>
                          <a:off x="0" y="0"/>
                          <a:ext cx="1478942" cy="536702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DDC82" id="Rectangle: Rounded Corners 1" o:spid="_x0000_s1026" style="position:absolute;margin-left:-66.35pt;margin-top:13.05pt;width:116.45pt;height:42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" fillcolor="white [3201]" strokecolor="#70ad47 [3209]" strokeweight="1pt">
                <v:stroke joinstyle="miter"/>
              </v:roundrect>
            </w:pict>
          </mc:Fallback>
        </mc:AlternateContent>
      </w:r>
    </w:p>
    <w:p w14:paraId="6FD44AFD" w14:textId="01257858" w:rsidR="00F50A1A" w:rsidRPr="00167B6B" w:rsidRDefault="00235D5E"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61312" behindDoc="0" locked="0" layoutInCell="1" allowOverlap="1" wp14:anchorId="197F61BB" wp14:editId="22B4FA8A">
                <wp:simplePos x="0" y="0"/>
                <wp:positionH relativeFrom="column">
                  <wp:posOffset>954157</wp:posOffset>
                </wp:positionH>
                <wp:positionV relativeFrom="paragraph">
                  <wp:posOffset>7703</wp:posOffset>
                </wp:positionV>
                <wp:extent cx="1486893" cy="5367130"/>
                <wp:effectExtent l="0" t="0" r="18415" b="24130"/>
                <wp:wrapNone/>
                <wp:docPr id="1996561819" name="Rectangle: Rounded Corners 1"/>
                <wp:cNvGraphicFramePr/>
                <a:graphic xmlns:a="http://schemas.openxmlformats.org/drawingml/2006/main">
                  <a:graphicData uri="http://schemas.microsoft.com/office/word/2010/wordprocessingShape">
                    <wps:wsp>
                      <wps:cNvSpPr/>
                      <wps:spPr>
                        <a:xfrm>
                          <a:off x="0" y="0"/>
                          <a:ext cx="1486893" cy="53671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6B9468" w14:textId="77777777" w:rsidR="005C30E9" w:rsidRPr="005C30E9" w:rsidRDefault="007060A9" w:rsidP="005C30E9">
                            <w:pPr>
                              <w:ind w:firstLine="0"/>
                              <w:rPr>
                                <w:b/>
                                <w:bCs/>
                              </w:rPr>
                            </w:pPr>
                            <w:r w:rsidRPr="005C30E9">
                              <w:rPr>
                                <w:b/>
                                <w:bCs/>
                              </w:rPr>
                              <w:t xml:space="preserve">SDLC </w:t>
                            </w:r>
                          </w:p>
                          <w:p w14:paraId="679996C6" w14:textId="10ACD4C7" w:rsidR="007060A9" w:rsidRPr="005C30E9" w:rsidRDefault="007060A9" w:rsidP="005C30E9">
                            <w:pPr>
                              <w:ind w:firstLine="0"/>
                              <w:rPr>
                                <w:b/>
                                <w:bCs/>
                              </w:rPr>
                            </w:pPr>
                            <w:r w:rsidRPr="005C30E9">
                              <w:rPr>
                                <w:b/>
                                <w:bCs/>
                              </w:rPr>
                              <w:t>(AGILE)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F61BB" id="_x0000_s1030" style="position:absolute;margin-left:75.15pt;margin-top:.6pt;width:117.1pt;height:42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" fillcolor="white [3201]" strokecolor="#70ad47 [3209]" strokeweight="1pt">
                <v:stroke joinstyle="miter"/>
                <v:textbox>
                  <w:txbxContent>
                    <w:p w14:paraId="516B9468" w14:textId="77777777" w:rsidR="005C30E9" w:rsidRPr="005C30E9" w:rsidRDefault="007060A9" w:rsidP="005C30E9">
                      <w:pPr>
                        <w:ind w:firstLine="0"/>
                        <w:rPr>
                          <w:b/>
                          <w:bCs/>
                        </w:rPr>
                      </w:pPr>
                      <w:r w:rsidRPr="005C30E9">
                        <w:rPr>
                          <w:b/>
                          <w:bCs/>
                        </w:rPr>
                        <w:t xml:space="preserve">SDLC </w:t>
                      </w:r>
                    </w:p>
                    <w:p w14:paraId="679996C6" w14:textId="10ACD4C7" w:rsidR="007060A9" w:rsidRPr="005C30E9" w:rsidRDefault="007060A9" w:rsidP="005C30E9">
                      <w:pPr>
                        <w:ind w:firstLine="0"/>
                        <w:rPr>
                          <w:b/>
                          <w:bCs/>
                        </w:rPr>
                      </w:pPr>
                      <w:r w:rsidRPr="005C30E9">
                        <w:rPr>
                          <w:b/>
                          <w:bCs/>
                        </w:rPr>
                        <w:t>(AGILE)</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3360" behindDoc="0" locked="0" layoutInCell="1" allowOverlap="1" wp14:anchorId="6010B410" wp14:editId="7B37A63F">
                <wp:simplePos x="0" y="0"/>
                <wp:positionH relativeFrom="column">
                  <wp:posOffset>2782957</wp:posOffset>
                </wp:positionH>
                <wp:positionV relativeFrom="paragraph">
                  <wp:posOffset>7703</wp:posOffset>
                </wp:positionV>
                <wp:extent cx="1701579" cy="5327374"/>
                <wp:effectExtent l="0" t="0" r="13335" b="26035"/>
                <wp:wrapNone/>
                <wp:docPr id="1185293557" name="Rectangle: Rounded Corners 1"/>
                <wp:cNvGraphicFramePr/>
                <a:graphic xmlns:a="http://schemas.openxmlformats.org/drawingml/2006/main">
                  <a:graphicData uri="http://schemas.microsoft.com/office/word/2010/wordprocessingShape">
                    <wps:wsp>
                      <wps:cNvSpPr/>
                      <wps:spPr>
                        <a:xfrm>
                          <a:off x="0" y="0"/>
                          <a:ext cx="1701579" cy="532737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A3DE07" w14:textId="65F7DDBE" w:rsidR="000D7527" w:rsidRPr="00AD623C" w:rsidRDefault="000D7527" w:rsidP="000D7527">
                            <w:pPr>
                              <w:ind w:firstLine="0"/>
                              <w:rPr>
                                <w:b/>
                                <w:bCs/>
                              </w:rPr>
                            </w:pPr>
                            <w:r w:rsidRPr="00AD623C">
                              <w:rPr>
                                <w:b/>
                                <w:bCs/>
                              </w:rPr>
                              <w:t>BLENDED LEARNING SYSTEM WITH SYLLABUS</w:t>
                            </w:r>
                            <w:r w:rsidR="00AD623C" w:rsidRPr="00AD623C">
                              <w:rPr>
                                <w:b/>
                                <w:bCs/>
                              </w:rPr>
                              <w:t xml:space="preserve"> MAPPING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0B410" id="_x0000_s1031" style="position:absolute;margin-left:219.15pt;margin-top:.6pt;width:134pt;height:4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" fillcolor="white [3201]" strokecolor="#70ad47 [3209]" strokeweight="1pt">
                <v:stroke joinstyle="miter"/>
                <v:textbox>
                  <w:txbxContent>
                    <w:p w14:paraId="73A3DE07" w14:textId="65F7DDBE" w:rsidR="000D7527" w:rsidRPr="00AD623C" w:rsidRDefault="000D7527" w:rsidP="000D7527">
                      <w:pPr>
                        <w:ind w:firstLine="0"/>
                        <w:rPr>
                          <w:b/>
                          <w:bCs/>
                        </w:rPr>
                      </w:pPr>
                      <w:r w:rsidRPr="00AD623C">
                        <w:rPr>
                          <w:b/>
                          <w:bCs/>
                        </w:rPr>
                        <w:t>BLENDED LEARNING SYSTEM WITH SYLLABUS</w:t>
                      </w:r>
                      <w:r w:rsidR="00AD623C" w:rsidRPr="00AD623C">
                        <w:rPr>
                          <w:b/>
                          <w:bCs/>
                        </w:rPr>
                        <w:t xml:space="preserve"> MAPPING</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7456" behindDoc="0" locked="0" layoutInCell="1" allowOverlap="1" wp14:anchorId="05BFA858" wp14:editId="686EC2A4">
                <wp:simplePos x="0" y="0"/>
                <wp:positionH relativeFrom="margin">
                  <wp:posOffset>4794637</wp:posOffset>
                </wp:positionH>
                <wp:positionV relativeFrom="paragraph">
                  <wp:posOffset>7703</wp:posOffset>
                </wp:positionV>
                <wp:extent cx="1955082" cy="5287617"/>
                <wp:effectExtent l="0" t="0" r="26670" b="27940"/>
                <wp:wrapNone/>
                <wp:docPr id="1962606121" name="Rectangle: Rounded Corners 1"/>
                <wp:cNvGraphicFramePr/>
                <a:graphic xmlns:a="http://schemas.openxmlformats.org/drawingml/2006/main">
                  <a:graphicData uri="http://schemas.microsoft.com/office/word/2010/wordprocessingShape">
                    <wps:wsp>
                      <wps:cNvSpPr/>
                      <wps:spPr>
                        <a:xfrm>
                          <a:off x="0" y="0"/>
                          <a:ext cx="1955082" cy="528761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873C8E" w14:textId="77777777" w:rsidR="00A91C9D" w:rsidRDefault="00A91C9D" w:rsidP="00D359D5">
                            <w:pPr>
                              <w:pStyle w:val="ListParagraph"/>
                              <w:numPr>
                                <w:ilvl w:val="0"/>
                                <w:numId w:val="6"/>
                              </w:numPr>
                              <w:rPr>
                                <w:b/>
                                <w:bCs/>
                              </w:rPr>
                            </w:pPr>
                            <w:r>
                              <w:rPr>
                                <w:b/>
                                <w:bCs/>
                              </w:rPr>
                              <w:t>Map lessons to syllabus objectives</w:t>
                            </w:r>
                          </w:p>
                          <w:p w14:paraId="16586987" w14:textId="72FB90C4" w:rsidR="00D359D5" w:rsidRDefault="00A91C9D" w:rsidP="00D359D5">
                            <w:pPr>
                              <w:pStyle w:val="ListParagraph"/>
                              <w:numPr>
                                <w:ilvl w:val="0"/>
                                <w:numId w:val="6"/>
                              </w:numPr>
                              <w:rPr>
                                <w:b/>
                                <w:bCs/>
                              </w:rPr>
                            </w:pPr>
                            <w:r>
                              <w:rPr>
                                <w:b/>
                                <w:bCs/>
                              </w:rPr>
                              <w:t xml:space="preserve">Track student </w:t>
                            </w:r>
                            <w:r w:rsidR="004C67C9">
                              <w:rPr>
                                <w:b/>
                                <w:bCs/>
                              </w:rPr>
                              <w:t>progress</w:t>
                            </w:r>
                            <w:r w:rsidR="00A24772">
                              <w:rPr>
                                <w:b/>
                                <w:bCs/>
                              </w:rPr>
                              <w:t xml:space="preserve"> </w:t>
                            </w:r>
                            <w:r w:rsidR="004C67C9">
                              <w:rPr>
                                <w:b/>
                                <w:bCs/>
                              </w:rPr>
                              <w:t>in real-time</w:t>
                            </w:r>
                          </w:p>
                          <w:p w14:paraId="32C2ADE0" w14:textId="4037F774" w:rsidR="004C67C9" w:rsidRDefault="00FB0EAD" w:rsidP="00D359D5">
                            <w:pPr>
                              <w:pStyle w:val="ListParagraph"/>
                              <w:numPr>
                                <w:ilvl w:val="0"/>
                                <w:numId w:val="6"/>
                              </w:numPr>
                              <w:rPr>
                                <w:b/>
                                <w:bCs/>
                              </w:rPr>
                            </w:pPr>
                            <w:r>
                              <w:rPr>
                                <w:b/>
                                <w:bCs/>
                              </w:rPr>
                              <w:t>Detect duplicate topics</w:t>
                            </w:r>
                          </w:p>
                          <w:p w14:paraId="3CB84FB3" w14:textId="6B041083" w:rsidR="00AD3812" w:rsidRDefault="00AD3812" w:rsidP="00D359D5">
                            <w:pPr>
                              <w:pStyle w:val="ListParagraph"/>
                              <w:numPr>
                                <w:ilvl w:val="0"/>
                                <w:numId w:val="6"/>
                              </w:numPr>
                              <w:rPr>
                                <w:b/>
                                <w:bCs/>
                              </w:rPr>
                            </w:pPr>
                            <w:r>
                              <w:rPr>
                                <w:b/>
                                <w:bCs/>
                              </w:rPr>
                              <w:t>Monitor curriculum coverage</w:t>
                            </w:r>
                          </w:p>
                          <w:p w14:paraId="05A7E729" w14:textId="529C5A6B" w:rsidR="00AD3812" w:rsidRDefault="00AF3D3E" w:rsidP="00D359D5">
                            <w:pPr>
                              <w:pStyle w:val="ListParagraph"/>
                              <w:numPr>
                                <w:ilvl w:val="0"/>
                                <w:numId w:val="6"/>
                              </w:numPr>
                              <w:rPr>
                                <w:b/>
                                <w:bCs/>
                              </w:rPr>
                            </w:pPr>
                            <w:r>
                              <w:rPr>
                                <w:b/>
                                <w:bCs/>
                              </w:rPr>
                              <w:t>Blended learning support</w:t>
                            </w:r>
                          </w:p>
                          <w:p w14:paraId="1C5214CD" w14:textId="1C66B4C9" w:rsidR="00AF3D3E" w:rsidRDefault="00AC7D1E" w:rsidP="00D359D5">
                            <w:pPr>
                              <w:pStyle w:val="ListParagraph"/>
                              <w:numPr>
                                <w:ilvl w:val="0"/>
                                <w:numId w:val="6"/>
                              </w:numPr>
                              <w:rPr>
                                <w:b/>
                                <w:bCs/>
                              </w:rPr>
                            </w:pPr>
                            <w:r>
                              <w:rPr>
                                <w:b/>
                                <w:bCs/>
                              </w:rPr>
                              <w:t>Centralized learning management</w:t>
                            </w:r>
                          </w:p>
                          <w:p w14:paraId="753C4F62" w14:textId="77777777" w:rsidR="00FB0EAD" w:rsidRPr="00FB0EAD" w:rsidRDefault="00FB0EAD" w:rsidP="00FB0EAD">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FA858" id="_x0000_s1032" style="position:absolute;margin-left:377.55pt;margin-top:.6pt;width:153.95pt;height:416.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" fillcolor="white [3201]" strokecolor="#70ad47 [3209]" strokeweight="1pt">
                <v:stroke joinstyle="miter"/>
                <v:textbox>
                  <w:txbxContent>
                    <w:p w14:paraId="49873C8E" w14:textId="77777777" w:rsidR="00A91C9D" w:rsidRDefault="00A91C9D" w:rsidP="00D359D5">
                      <w:pPr>
                        <w:pStyle w:val="ListParagraph"/>
                        <w:numPr>
                          <w:ilvl w:val="0"/>
                          <w:numId w:val="6"/>
                        </w:numPr>
                        <w:rPr>
                          <w:b/>
                          <w:bCs/>
                        </w:rPr>
                      </w:pPr>
                      <w:r>
                        <w:rPr>
                          <w:b/>
                          <w:bCs/>
                        </w:rPr>
                        <w:t>Map lessons to syllabus objectives</w:t>
                      </w:r>
                    </w:p>
                    <w:p w14:paraId="16586987" w14:textId="72FB90C4" w:rsidR="00D359D5" w:rsidRDefault="00A91C9D" w:rsidP="00D359D5">
                      <w:pPr>
                        <w:pStyle w:val="ListParagraph"/>
                        <w:numPr>
                          <w:ilvl w:val="0"/>
                          <w:numId w:val="6"/>
                        </w:numPr>
                        <w:rPr>
                          <w:b/>
                          <w:bCs/>
                        </w:rPr>
                      </w:pPr>
                      <w:r>
                        <w:rPr>
                          <w:b/>
                          <w:bCs/>
                        </w:rPr>
                        <w:t xml:space="preserve">Track student </w:t>
                      </w:r>
                      <w:r w:rsidR="004C67C9">
                        <w:rPr>
                          <w:b/>
                          <w:bCs/>
                        </w:rPr>
                        <w:t>progress</w:t>
                      </w:r>
                      <w:r w:rsidR="00A24772">
                        <w:rPr>
                          <w:b/>
                          <w:bCs/>
                        </w:rPr>
                        <w:t xml:space="preserve"> </w:t>
                      </w:r>
                      <w:r w:rsidR="004C67C9">
                        <w:rPr>
                          <w:b/>
                          <w:bCs/>
                        </w:rPr>
                        <w:t>in real-time</w:t>
                      </w:r>
                    </w:p>
                    <w:p w14:paraId="32C2ADE0" w14:textId="4037F774" w:rsidR="004C67C9" w:rsidRDefault="00FB0EAD" w:rsidP="00D359D5">
                      <w:pPr>
                        <w:pStyle w:val="ListParagraph"/>
                        <w:numPr>
                          <w:ilvl w:val="0"/>
                          <w:numId w:val="6"/>
                        </w:numPr>
                        <w:rPr>
                          <w:b/>
                          <w:bCs/>
                        </w:rPr>
                      </w:pPr>
                      <w:r>
                        <w:rPr>
                          <w:b/>
                          <w:bCs/>
                        </w:rPr>
                        <w:t>Detect duplicate topics</w:t>
                      </w:r>
                    </w:p>
                    <w:p w14:paraId="3CB84FB3" w14:textId="6B041083" w:rsidR="00AD3812" w:rsidRDefault="00AD3812" w:rsidP="00D359D5">
                      <w:pPr>
                        <w:pStyle w:val="ListParagraph"/>
                        <w:numPr>
                          <w:ilvl w:val="0"/>
                          <w:numId w:val="6"/>
                        </w:numPr>
                        <w:rPr>
                          <w:b/>
                          <w:bCs/>
                        </w:rPr>
                      </w:pPr>
                      <w:r>
                        <w:rPr>
                          <w:b/>
                          <w:bCs/>
                        </w:rPr>
                        <w:t>Monitor curriculum coverage</w:t>
                      </w:r>
                    </w:p>
                    <w:p w14:paraId="05A7E729" w14:textId="529C5A6B" w:rsidR="00AD3812" w:rsidRDefault="00AF3D3E" w:rsidP="00D359D5">
                      <w:pPr>
                        <w:pStyle w:val="ListParagraph"/>
                        <w:numPr>
                          <w:ilvl w:val="0"/>
                          <w:numId w:val="6"/>
                        </w:numPr>
                        <w:rPr>
                          <w:b/>
                          <w:bCs/>
                        </w:rPr>
                      </w:pPr>
                      <w:r>
                        <w:rPr>
                          <w:b/>
                          <w:bCs/>
                        </w:rPr>
                        <w:t>Blended learning support</w:t>
                      </w:r>
                    </w:p>
                    <w:p w14:paraId="1C5214CD" w14:textId="1C66B4C9" w:rsidR="00AF3D3E" w:rsidRDefault="00AC7D1E" w:rsidP="00D359D5">
                      <w:pPr>
                        <w:pStyle w:val="ListParagraph"/>
                        <w:numPr>
                          <w:ilvl w:val="0"/>
                          <w:numId w:val="6"/>
                        </w:numPr>
                        <w:rPr>
                          <w:b/>
                          <w:bCs/>
                        </w:rPr>
                      </w:pPr>
                      <w:r>
                        <w:rPr>
                          <w:b/>
                          <w:bCs/>
                        </w:rPr>
                        <w:t>Centralized learning management</w:t>
                      </w:r>
                    </w:p>
                    <w:p w14:paraId="753C4F62" w14:textId="77777777" w:rsidR="00FB0EAD" w:rsidRPr="00FB0EAD" w:rsidRDefault="00FB0EAD" w:rsidP="00FB0EAD">
                      <w:pPr>
                        <w:rPr>
                          <w:b/>
                          <w:bCs/>
                        </w:rPr>
                      </w:pPr>
                    </w:p>
                  </w:txbxContent>
                </v:textbox>
                <w10:wrap anchorx="margin"/>
              </v:roundrect>
            </w:pict>
          </mc:Fallback>
        </mc:AlternateContent>
      </w:r>
    </w:p>
    <w:p w14:paraId="488852B2" w14:textId="12962545" w:rsidR="00F50A1A" w:rsidRPr="00167B6B" w:rsidRDefault="00F50A1A" w:rsidP="00951102">
      <w:pPr>
        <w:pStyle w:val="Body"/>
        <w:rPr>
          <w:rFonts w:ascii="Courier New" w:hAnsi="Courier New" w:cs="Courier New"/>
          <w:b/>
          <w:bCs/>
        </w:rPr>
      </w:pPr>
    </w:p>
    <w:p w14:paraId="1EB83698" w14:textId="04A566C8" w:rsidR="00F50A1A" w:rsidRPr="00167B6B" w:rsidRDefault="00F50A1A" w:rsidP="00951102">
      <w:pPr>
        <w:pStyle w:val="Body"/>
        <w:rPr>
          <w:rFonts w:ascii="Courier New" w:hAnsi="Courier New" w:cs="Courier New"/>
          <w:b/>
          <w:bCs/>
        </w:rPr>
      </w:pPr>
    </w:p>
    <w:p w14:paraId="2644F834" w14:textId="2DAEED22" w:rsidR="00F50A1A" w:rsidRPr="00167B6B" w:rsidRDefault="00F50A1A" w:rsidP="00951102">
      <w:pPr>
        <w:pStyle w:val="Body"/>
        <w:rPr>
          <w:rFonts w:ascii="Courier New" w:hAnsi="Courier New" w:cs="Courier New"/>
          <w:b/>
          <w:bCs/>
        </w:rPr>
      </w:pPr>
    </w:p>
    <w:p w14:paraId="0102C653" w14:textId="65792FF2" w:rsidR="00F50A1A" w:rsidRPr="00167B6B" w:rsidRDefault="00F50A1A" w:rsidP="00951102">
      <w:pPr>
        <w:pStyle w:val="Body"/>
        <w:rPr>
          <w:rFonts w:ascii="Courier New" w:hAnsi="Courier New" w:cs="Courier New"/>
          <w:b/>
          <w:bCs/>
        </w:rPr>
      </w:pPr>
    </w:p>
    <w:p w14:paraId="413B6EFF" w14:textId="6A14EBE9" w:rsidR="00F50A1A" w:rsidRPr="00167B6B" w:rsidRDefault="00F50A1A" w:rsidP="00951102">
      <w:pPr>
        <w:pStyle w:val="Body"/>
        <w:rPr>
          <w:rFonts w:ascii="Courier New" w:hAnsi="Courier New" w:cs="Courier New"/>
          <w:b/>
          <w:bCs/>
        </w:rPr>
      </w:pPr>
    </w:p>
    <w:p w14:paraId="3A1C514E" w14:textId="358EB52B" w:rsidR="00F50A1A" w:rsidRPr="00167B6B" w:rsidRDefault="00F50A1A" w:rsidP="00951102">
      <w:pPr>
        <w:pStyle w:val="Body"/>
        <w:rPr>
          <w:rFonts w:ascii="Courier New" w:hAnsi="Courier New" w:cs="Courier New"/>
          <w:b/>
          <w:bCs/>
        </w:rPr>
      </w:pPr>
    </w:p>
    <w:p w14:paraId="0CEA1D63" w14:textId="1B302E45" w:rsidR="00F50A1A" w:rsidRPr="00167B6B" w:rsidRDefault="00F50A1A" w:rsidP="00951102">
      <w:pPr>
        <w:pStyle w:val="Body"/>
        <w:rPr>
          <w:rFonts w:ascii="Courier New" w:hAnsi="Courier New" w:cs="Courier New"/>
          <w:b/>
          <w:bCs/>
        </w:rPr>
      </w:pPr>
    </w:p>
    <w:p w14:paraId="2A12BAB0" w14:textId="2247DE0C" w:rsidR="00F50A1A" w:rsidRPr="00167B6B" w:rsidRDefault="00F50A1A" w:rsidP="00951102">
      <w:pPr>
        <w:pStyle w:val="Body"/>
        <w:rPr>
          <w:rFonts w:ascii="Courier New" w:hAnsi="Courier New" w:cs="Courier New"/>
          <w:b/>
          <w:bCs/>
        </w:rPr>
      </w:pPr>
    </w:p>
    <w:p w14:paraId="6AFDB8F3" w14:textId="50773A1F" w:rsidR="00F50A1A" w:rsidRPr="00167B6B" w:rsidRDefault="00F50A1A" w:rsidP="00951102">
      <w:pPr>
        <w:pStyle w:val="Body"/>
        <w:rPr>
          <w:rFonts w:ascii="Courier New" w:hAnsi="Courier New" w:cs="Courier New"/>
          <w:b/>
          <w:bCs/>
        </w:rPr>
      </w:pPr>
    </w:p>
    <w:p w14:paraId="678C6C17" w14:textId="3696BA06" w:rsidR="00F50A1A" w:rsidRPr="00167B6B" w:rsidRDefault="00F50A1A" w:rsidP="00951102">
      <w:pPr>
        <w:pStyle w:val="Body"/>
        <w:rPr>
          <w:rFonts w:ascii="Courier New" w:hAnsi="Courier New" w:cs="Courier New"/>
          <w:b/>
          <w:bCs/>
        </w:rPr>
      </w:pPr>
    </w:p>
    <w:p w14:paraId="6AAEBC07" w14:textId="52089C3A" w:rsidR="00F50A1A" w:rsidRPr="00167B6B" w:rsidRDefault="00235D5E"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76672" behindDoc="0" locked="0" layoutInCell="1" allowOverlap="1" wp14:anchorId="31387950" wp14:editId="139685AE">
                <wp:simplePos x="0" y="0"/>
                <wp:positionH relativeFrom="column">
                  <wp:posOffset>667137</wp:posOffset>
                </wp:positionH>
                <wp:positionV relativeFrom="paragraph">
                  <wp:posOffset>26670</wp:posOffset>
                </wp:positionV>
                <wp:extent cx="309218" cy="352425"/>
                <wp:effectExtent l="0" t="19050" r="34290" b="47625"/>
                <wp:wrapNone/>
                <wp:docPr id="875646977" name="Arrow: Right 2"/>
                <wp:cNvGraphicFramePr/>
                <a:graphic xmlns:a="http://schemas.openxmlformats.org/drawingml/2006/main">
                  <a:graphicData uri="http://schemas.microsoft.com/office/word/2010/wordprocessingShape">
                    <wps:wsp>
                      <wps:cNvSpPr/>
                      <wps:spPr>
                        <a:xfrm>
                          <a:off x="0" y="0"/>
                          <a:ext cx="309218" cy="3524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CA5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52.55pt;margin-top:2.1pt;width:24.35pt;height:2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" adj="10800"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80768" behindDoc="0" locked="0" layoutInCell="1" allowOverlap="1" wp14:anchorId="61B8E64A" wp14:editId="47930518">
                <wp:simplePos x="0" y="0"/>
                <wp:positionH relativeFrom="column">
                  <wp:posOffset>4524292</wp:posOffset>
                </wp:positionH>
                <wp:positionV relativeFrom="paragraph">
                  <wp:posOffset>26918</wp:posOffset>
                </wp:positionV>
                <wp:extent cx="285888" cy="352425"/>
                <wp:effectExtent l="0" t="19050" r="38100" b="47625"/>
                <wp:wrapNone/>
                <wp:docPr id="1098378070" name="Arrow: Right 2"/>
                <wp:cNvGraphicFramePr/>
                <a:graphic xmlns:a="http://schemas.openxmlformats.org/drawingml/2006/main">
                  <a:graphicData uri="http://schemas.microsoft.com/office/word/2010/wordprocessingShape">
                    <wps:wsp>
                      <wps:cNvSpPr/>
                      <wps:spPr>
                        <a:xfrm>
                          <a:off x="0" y="0"/>
                          <a:ext cx="285888" cy="352425"/>
                        </a:xfrm>
                        <a:prstGeom prst="rightArrow">
                          <a:avLst>
                            <a:gd name="adj1" fmla="val 63537"/>
                            <a:gd name="adj2" fmla="val 5000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649FB" id="Arrow: Right 2" o:spid="_x0000_s1026" type="#_x0000_t13" style="position:absolute;margin-left:356.25pt;margin-top:2.1pt;width:22.5pt;height:2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" adj="10800,3938"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78720" behindDoc="0" locked="0" layoutInCell="1" allowOverlap="1" wp14:anchorId="505F8928" wp14:editId="4B23B72D">
                <wp:simplePos x="0" y="0"/>
                <wp:positionH relativeFrom="column">
                  <wp:posOffset>2465043</wp:posOffset>
                </wp:positionH>
                <wp:positionV relativeFrom="paragraph">
                  <wp:posOffset>26670</wp:posOffset>
                </wp:positionV>
                <wp:extent cx="318052" cy="363523"/>
                <wp:effectExtent l="0" t="19050" r="44450" b="36830"/>
                <wp:wrapNone/>
                <wp:docPr id="1820085312" name="Arrow: Right 2"/>
                <wp:cNvGraphicFramePr/>
                <a:graphic xmlns:a="http://schemas.openxmlformats.org/drawingml/2006/main">
                  <a:graphicData uri="http://schemas.microsoft.com/office/word/2010/wordprocessingShape">
                    <wps:wsp>
                      <wps:cNvSpPr/>
                      <wps:spPr>
                        <a:xfrm>
                          <a:off x="0" y="0"/>
                          <a:ext cx="318052" cy="36352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20A68" id="Arrow: Right 2" o:spid="_x0000_s1026" type="#_x0000_t13" style="position:absolute;margin-left:194.1pt;margin-top:2.1pt;width:25.0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" adj="10800" fillcolor="black [3200]" strokecolor="black [1600]" strokeweight="1pt"/>
            </w:pict>
          </mc:Fallback>
        </mc:AlternateContent>
      </w:r>
    </w:p>
    <w:p w14:paraId="0C6B502D" w14:textId="352C0ACB" w:rsidR="00F50A1A" w:rsidRPr="00167B6B" w:rsidRDefault="00F50A1A" w:rsidP="00951102">
      <w:pPr>
        <w:pStyle w:val="Body"/>
        <w:rPr>
          <w:rFonts w:ascii="Courier New" w:hAnsi="Courier New" w:cs="Courier New"/>
          <w:b/>
          <w:bCs/>
        </w:rPr>
      </w:pPr>
    </w:p>
    <w:p w14:paraId="7DBBF42D" w14:textId="2E738DF3" w:rsidR="00F50A1A" w:rsidRPr="00167B6B" w:rsidRDefault="00F50A1A" w:rsidP="00951102">
      <w:pPr>
        <w:pStyle w:val="Body"/>
        <w:rPr>
          <w:rFonts w:ascii="Courier New" w:hAnsi="Courier New" w:cs="Courier New"/>
          <w:b/>
          <w:bCs/>
        </w:rPr>
      </w:pPr>
    </w:p>
    <w:p w14:paraId="656401F9" w14:textId="10C68C15" w:rsidR="00F50A1A" w:rsidRPr="00167B6B" w:rsidRDefault="00F50A1A" w:rsidP="00951102">
      <w:pPr>
        <w:pStyle w:val="Body"/>
        <w:rPr>
          <w:rFonts w:ascii="Courier New" w:hAnsi="Courier New" w:cs="Courier New"/>
          <w:b/>
          <w:bCs/>
        </w:rPr>
      </w:pPr>
    </w:p>
    <w:p w14:paraId="20AC3F4E" w14:textId="77777777" w:rsidR="00F50A1A" w:rsidRPr="00167B6B" w:rsidRDefault="00F50A1A" w:rsidP="00951102">
      <w:pPr>
        <w:pStyle w:val="Body"/>
        <w:rPr>
          <w:rFonts w:ascii="Courier New" w:hAnsi="Courier New" w:cs="Courier New"/>
          <w:b/>
          <w:bCs/>
        </w:rPr>
      </w:pPr>
    </w:p>
    <w:p w14:paraId="67E723CA" w14:textId="1EF9F1B2" w:rsidR="00F50A1A" w:rsidRPr="00167B6B" w:rsidRDefault="00F50A1A" w:rsidP="00951102">
      <w:pPr>
        <w:pStyle w:val="Body"/>
        <w:rPr>
          <w:rFonts w:ascii="Courier New" w:hAnsi="Courier New" w:cs="Courier New"/>
          <w:b/>
          <w:bCs/>
        </w:rPr>
      </w:pPr>
    </w:p>
    <w:p w14:paraId="37F5AB82" w14:textId="77777777" w:rsidR="00F50A1A" w:rsidRPr="00167B6B" w:rsidRDefault="00F50A1A" w:rsidP="00951102">
      <w:pPr>
        <w:pStyle w:val="Body"/>
        <w:rPr>
          <w:rFonts w:ascii="Courier New" w:hAnsi="Courier New" w:cs="Courier New"/>
          <w:b/>
          <w:bCs/>
        </w:rPr>
      </w:pPr>
    </w:p>
    <w:p w14:paraId="2474FA09" w14:textId="77777777" w:rsidR="00F50A1A" w:rsidRPr="00167B6B" w:rsidRDefault="00F50A1A" w:rsidP="00951102">
      <w:pPr>
        <w:pStyle w:val="Body"/>
        <w:rPr>
          <w:rFonts w:ascii="Courier New" w:hAnsi="Courier New" w:cs="Courier New"/>
          <w:b/>
          <w:bCs/>
        </w:rPr>
      </w:pPr>
    </w:p>
    <w:p w14:paraId="07E63205" w14:textId="26C2C264" w:rsidR="00F50A1A" w:rsidRPr="00167B6B" w:rsidRDefault="00F50A1A" w:rsidP="00951102">
      <w:pPr>
        <w:pStyle w:val="Body"/>
        <w:rPr>
          <w:rFonts w:ascii="Courier New" w:hAnsi="Courier New" w:cs="Courier New"/>
          <w:b/>
          <w:bCs/>
        </w:rPr>
      </w:pPr>
    </w:p>
    <w:p w14:paraId="618C053D" w14:textId="77777777" w:rsidR="00F50A1A" w:rsidRPr="00167B6B" w:rsidRDefault="00F50A1A" w:rsidP="00951102">
      <w:pPr>
        <w:pStyle w:val="Body"/>
        <w:rPr>
          <w:rFonts w:ascii="Courier New" w:hAnsi="Courier New" w:cs="Courier New"/>
          <w:b/>
          <w:bCs/>
        </w:rPr>
      </w:pPr>
    </w:p>
    <w:p w14:paraId="67ACA12E" w14:textId="25D23866" w:rsidR="00F50A1A" w:rsidRPr="00167B6B" w:rsidRDefault="00F50A1A" w:rsidP="00951102">
      <w:pPr>
        <w:pStyle w:val="Body"/>
        <w:rPr>
          <w:rFonts w:ascii="Courier New" w:hAnsi="Courier New" w:cs="Courier New"/>
          <w:b/>
          <w:bCs/>
        </w:rPr>
      </w:pPr>
    </w:p>
    <w:p w14:paraId="586ABC13" w14:textId="321A8583" w:rsidR="00F50A1A" w:rsidRPr="00167B6B" w:rsidRDefault="00F50A1A" w:rsidP="00951102">
      <w:pPr>
        <w:pStyle w:val="Body"/>
        <w:rPr>
          <w:rFonts w:ascii="Courier New" w:hAnsi="Courier New" w:cs="Courier New"/>
          <w:b/>
          <w:bCs/>
        </w:rPr>
      </w:pPr>
    </w:p>
    <w:p w14:paraId="41C5A67B" w14:textId="6C96AC94" w:rsidR="00F50A1A" w:rsidRPr="00167B6B" w:rsidRDefault="00F50A1A" w:rsidP="00951102">
      <w:pPr>
        <w:pStyle w:val="Body"/>
        <w:rPr>
          <w:rFonts w:ascii="Courier New" w:hAnsi="Courier New" w:cs="Courier New"/>
          <w:b/>
          <w:bCs/>
        </w:rPr>
      </w:pPr>
    </w:p>
    <w:p w14:paraId="010E6555" w14:textId="4FEDD6A0" w:rsidR="00F50A1A" w:rsidRPr="00167B6B" w:rsidRDefault="00F50A1A" w:rsidP="00951102">
      <w:pPr>
        <w:pStyle w:val="Body"/>
        <w:rPr>
          <w:rFonts w:ascii="Courier New" w:hAnsi="Courier New" w:cs="Courier New"/>
          <w:b/>
          <w:bCs/>
        </w:rPr>
      </w:pPr>
    </w:p>
    <w:p w14:paraId="0C06F884" w14:textId="51EFCD55" w:rsidR="00F50A1A" w:rsidRPr="00167B6B" w:rsidRDefault="00F50A1A" w:rsidP="00951102">
      <w:pPr>
        <w:pStyle w:val="Body"/>
        <w:rPr>
          <w:rFonts w:ascii="Courier New" w:hAnsi="Courier New" w:cs="Courier New"/>
          <w:b/>
          <w:bCs/>
        </w:rPr>
      </w:pPr>
    </w:p>
    <w:p w14:paraId="68B24E10" w14:textId="25C39984" w:rsidR="00F50A1A" w:rsidRPr="00167B6B" w:rsidRDefault="00F50A1A" w:rsidP="00951102">
      <w:pPr>
        <w:pStyle w:val="Body"/>
        <w:rPr>
          <w:rFonts w:ascii="Courier New" w:hAnsi="Courier New" w:cs="Courier New"/>
          <w:b/>
          <w:bCs/>
        </w:rPr>
      </w:pPr>
    </w:p>
    <w:p w14:paraId="40E4CF19" w14:textId="00C23FF8" w:rsidR="00F50A1A" w:rsidRPr="00167B6B" w:rsidRDefault="00F50A1A" w:rsidP="00951102">
      <w:pPr>
        <w:pStyle w:val="Body"/>
        <w:rPr>
          <w:rFonts w:ascii="Courier New" w:hAnsi="Courier New" w:cs="Courier New"/>
          <w:b/>
          <w:bCs/>
        </w:rPr>
      </w:pPr>
    </w:p>
    <w:p w14:paraId="37079C81" w14:textId="36FBBD51" w:rsidR="00F50A1A" w:rsidRPr="00167B6B" w:rsidRDefault="00F50A1A" w:rsidP="00951102">
      <w:pPr>
        <w:pStyle w:val="Body"/>
        <w:rPr>
          <w:rFonts w:ascii="Courier New" w:hAnsi="Courier New" w:cs="Courier New"/>
          <w:b/>
          <w:bCs/>
        </w:rPr>
      </w:pPr>
    </w:p>
    <w:p w14:paraId="7214711B" w14:textId="386B8627" w:rsidR="00F50A1A" w:rsidRPr="00167B6B" w:rsidRDefault="00F50A1A" w:rsidP="00951102">
      <w:pPr>
        <w:pStyle w:val="Body"/>
        <w:rPr>
          <w:rFonts w:ascii="Courier New" w:hAnsi="Courier New" w:cs="Courier New"/>
          <w:b/>
          <w:bCs/>
        </w:rPr>
      </w:pPr>
    </w:p>
    <w:p w14:paraId="6E6C91D6" w14:textId="2516CF71" w:rsidR="00F50A1A" w:rsidRPr="00167B6B" w:rsidRDefault="00F50A1A" w:rsidP="00951102">
      <w:pPr>
        <w:pStyle w:val="Body"/>
        <w:rPr>
          <w:rFonts w:ascii="Courier New" w:hAnsi="Courier New" w:cs="Courier New"/>
          <w:b/>
          <w:bCs/>
        </w:rPr>
      </w:pPr>
    </w:p>
    <w:p w14:paraId="2FEBEF14" w14:textId="571E1819" w:rsidR="00F50A1A" w:rsidRPr="00167B6B" w:rsidRDefault="00F50A1A" w:rsidP="00951102">
      <w:pPr>
        <w:pStyle w:val="Body"/>
        <w:rPr>
          <w:rFonts w:ascii="Courier New" w:hAnsi="Courier New" w:cs="Courier New"/>
          <w:b/>
          <w:bCs/>
        </w:rPr>
      </w:pPr>
    </w:p>
    <w:p w14:paraId="6AB7799C" w14:textId="29ACFA4F" w:rsidR="00F50A1A" w:rsidRPr="00167B6B" w:rsidRDefault="00F50A1A" w:rsidP="00951102">
      <w:pPr>
        <w:pStyle w:val="Body"/>
        <w:rPr>
          <w:rFonts w:ascii="Courier New" w:hAnsi="Courier New" w:cs="Courier New"/>
          <w:b/>
          <w:bCs/>
        </w:rPr>
      </w:pPr>
    </w:p>
    <w:p w14:paraId="5DD55FEC" w14:textId="10EF258F" w:rsidR="00F50A1A" w:rsidRPr="00167B6B" w:rsidRDefault="00F50A1A" w:rsidP="00951102">
      <w:pPr>
        <w:pStyle w:val="Body"/>
        <w:rPr>
          <w:rFonts w:ascii="Courier New" w:hAnsi="Courier New" w:cs="Courier New"/>
          <w:b/>
          <w:bCs/>
        </w:rPr>
      </w:pPr>
    </w:p>
    <w:p w14:paraId="3CA5DB18" w14:textId="3F901D16" w:rsidR="00F50A1A" w:rsidRPr="00167B6B" w:rsidRDefault="00235D5E"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82816" behindDoc="0" locked="0" layoutInCell="1" allowOverlap="1" wp14:anchorId="492103AB" wp14:editId="2817D5E2">
                <wp:simplePos x="0" y="0"/>
                <wp:positionH relativeFrom="column">
                  <wp:posOffset>-262393</wp:posOffset>
                </wp:positionH>
                <wp:positionV relativeFrom="paragraph">
                  <wp:posOffset>187822</wp:posOffset>
                </wp:positionV>
                <wp:extent cx="492760" cy="657225"/>
                <wp:effectExtent l="19050" t="19050" r="40640" b="28575"/>
                <wp:wrapNone/>
                <wp:docPr id="1131639232" name="Arrow: Up 4"/>
                <wp:cNvGraphicFramePr/>
                <a:graphic xmlns:a="http://schemas.openxmlformats.org/drawingml/2006/main">
                  <a:graphicData uri="http://schemas.microsoft.com/office/word/2010/wordprocessingShape">
                    <wps:wsp>
                      <wps:cNvSpPr/>
                      <wps:spPr>
                        <a:xfrm>
                          <a:off x="0" y="0"/>
                          <a:ext cx="492760" cy="657225"/>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5086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position:absolute;margin-left:-20.65pt;margin-top:14.8pt;width:38.8pt;height:5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" adj="8097" fillcolor="black [3200]" strokecolor="black [1600]" strokeweight="1pt"/>
            </w:pict>
          </mc:Fallback>
        </mc:AlternateContent>
      </w:r>
    </w:p>
    <w:p w14:paraId="57B5F3B2" w14:textId="4949CEFF" w:rsidR="00F50A1A" w:rsidRPr="00167B6B" w:rsidRDefault="00AA2F39"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83840" behindDoc="0" locked="0" layoutInCell="1" allowOverlap="1" wp14:anchorId="670FE4F6" wp14:editId="43E6B210">
                <wp:simplePos x="0" y="0"/>
                <wp:positionH relativeFrom="column">
                  <wp:posOffset>3371353</wp:posOffset>
                </wp:positionH>
                <wp:positionV relativeFrom="paragraph">
                  <wp:posOffset>10657</wp:posOffset>
                </wp:positionV>
                <wp:extent cx="508884" cy="674370"/>
                <wp:effectExtent l="19050" t="0" r="24765" b="30480"/>
                <wp:wrapNone/>
                <wp:docPr id="1537669645" name="Arrow: Down 5"/>
                <wp:cNvGraphicFramePr/>
                <a:graphic xmlns:a="http://schemas.openxmlformats.org/drawingml/2006/main">
                  <a:graphicData uri="http://schemas.microsoft.com/office/word/2010/wordprocessingShape">
                    <wps:wsp>
                      <wps:cNvSpPr/>
                      <wps:spPr>
                        <a:xfrm>
                          <a:off x="0" y="0"/>
                          <a:ext cx="508884" cy="674370"/>
                        </a:xfrm>
                        <a:prstGeom prst="downArrow">
                          <a:avLst>
                            <a:gd name="adj1" fmla="val 50000"/>
                            <a:gd name="adj2" fmla="val 54504"/>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2A40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65.45pt;margin-top:.85pt;width:40.05pt;height:53.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" adj="12716"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81792" behindDoc="0" locked="0" layoutInCell="1" allowOverlap="1" wp14:anchorId="3EE9367E" wp14:editId="2F96EE45">
                <wp:simplePos x="0" y="0"/>
                <wp:positionH relativeFrom="column">
                  <wp:posOffset>1526126</wp:posOffset>
                </wp:positionH>
                <wp:positionV relativeFrom="paragraph">
                  <wp:posOffset>26532</wp:posOffset>
                </wp:positionV>
                <wp:extent cx="440248" cy="683729"/>
                <wp:effectExtent l="19050" t="19050" r="36195" b="40640"/>
                <wp:wrapNone/>
                <wp:docPr id="549060215" name="Arrow: Up-Down 3"/>
                <wp:cNvGraphicFramePr/>
                <a:graphic xmlns:a="http://schemas.openxmlformats.org/drawingml/2006/main">
                  <a:graphicData uri="http://schemas.microsoft.com/office/word/2010/wordprocessingShape">
                    <wps:wsp>
                      <wps:cNvSpPr/>
                      <wps:spPr>
                        <a:xfrm>
                          <a:off x="0" y="0"/>
                          <a:ext cx="440248" cy="683729"/>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4E85E5"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3" o:spid="_x0000_s1026" type="#_x0000_t70" style="position:absolute;margin-left:120.15pt;margin-top:2.1pt;width:34.65pt;height:5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" adj=",6954" fillcolor="black [3200]" strokecolor="black [1600]" strokeweight="1pt"/>
            </w:pict>
          </mc:Fallback>
        </mc:AlternateContent>
      </w:r>
    </w:p>
    <w:p w14:paraId="58F29962" w14:textId="778D830A" w:rsidR="00F50A1A" w:rsidRPr="00167B6B" w:rsidRDefault="00F50A1A" w:rsidP="00951102">
      <w:pPr>
        <w:pStyle w:val="Body"/>
        <w:rPr>
          <w:rFonts w:ascii="Courier New" w:hAnsi="Courier New" w:cs="Courier New"/>
          <w:b/>
          <w:bCs/>
        </w:rPr>
      </w:pPr>
    </w:p>
    <w:p w14:paraId="3E252831" w14:textId="0F7F65A9" w:rsidR="00024E64" w:rsidRPr="00167B6B" w:rsidRDefault="00024E64" w:rsidP="00951102">
      <w:pPr>
        <w:pStyle w:val="Body"/>
        <w:rPr>
          <w:rFonts w:ascii="Courier New" w:hAnsi="Courier New" w:cs="Courier New"/>
          <w:b/>
          <w:bCs/>
        </w:rPr>
      </w:pPr>
    </w:p>
    <w:p w14:paraId="00D4CD02" w14:textId="1B9F7E87" w:rsidR="00024E64" w:rsidRPr="00167B6B" w:rsidRDefault="00024E64" w:rsidP="00951102">
      <w:pPr>
        <w:pStyle w:val="Body"/>
        <w:rPr>
          <w:rFonts w:ascii="Courier New" w:hAnsi="Courier New" w:cs="Courier New"/>
          <w:b/>
          <w:bCs/>
        </w:rPr>
      </w:pPr>
    </w:p>
    <w:p w14:paraId="0FBA8E68" w14:textId="0362FCBD" w:rsidR="00024E64" w:rsidRPr="00167B6B" w:rsidRDefault="00AC7D1E"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75648" behindDoc="0" locked="0" layoutInCell="1" allowOverlap="1" wp14:anchorId="42E95DB8" wp14:editId="083E9B2B">
                <wp:simplePos x="0" y="0"/>
                <wp:positionH relativeFrom="margin">
                  <wp:posOffset>-428790</wp:posOffset>
                </wp:positionH>
                <wp:positionV relativeFrom="paragraph">
                  <wp:posOffset>228186</wp:posOffset>
                </wp:positionV>
                <wp:extent cx="4460682" cy="1120664"/>
                <wp:effectExtent l="0" t="0" r="16510" b="22860"/>
                <wp:wrapNone/>
                <wp:docPr id="1839114713" name="Rectangle: Rounded Corners 1"/>
                <wp:cNvGraphicFramePr/>
                <a:graphic xmlns:a="http://schemas.openxmlformats.org/drawingml/2006/main">
                  <a:graphicData uri="http://schemas.microsoft.com/office/word/2010/wordprocessingShape">
                    <wps:wsp>
                      <wps:cNvSpPr/>
                      <wps:spPr>
                        <a:xfrm>
                          <a:off x="0" y="0"/>
                          <a:ext cx="4460682" cy="112066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3AE85E" w14:textId="1972C074" w:rsidR="00052EF9" w:rsidRPr="00052EF9" w:rsidRDefault="00052EF9" w:rsidP="00052EF9">
                            <w:pPr>
                              <w:ind w:left="720"/>
                              <w:rPr>
                                <w:b/>
                                <w:bCs/>
                                <w:sz w:val="48"/>
                                <w:szCs w:val="48"/>
                              </w:rPr>
                            </w:pPr>
                            <w:r>
                              <w:rPr>
                                <w:b/>
                                <w:bCs/>
                                <w:sz w:val="48"/>
                                <w:szCs w:val="48"/>
                              </w:rPr>
                              <w:t xml:space="preserve">      </w:t>
                            </w:r>
                            <w:r w:rsidRPr="00052EF9">
                              <w:rPr>
                                <w:b/>
                                <w:bCs/>
                                <w:sz w:val="48"/>
                                <w:szCs w:val="4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95DB8" id="_x0000_s1033" style="position:absolute;margin-left:-33.75pt;margin-top:17.95pt;width:351.25pt;height:88.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" fillcolor="white [3201]" strokecolor="#70ad47 [3209]" strokeweight="1pt">
                <v:stroke joinstyle="miter"/>
                <v:textbox>
                  <w:txbxContent>
                    <w:p w14:paraId="573AE85E" w14:textId="1972C074" w:rsidR="00052EF9" w:rsidRPr="00052EF9" w:rsidRDefault="00052EF9" w:rsidP="00052EF9">
                      <w:pPr>
                        <w:ind w:left="720"/>
                        <w:rPr>
                          <w:b/>
                          <w:bCs/>
                          <w:sz w:val="48"/>
                          <w:szCs w:val="48"/>
                        </w:rPr>
                      </w:pPr>
                      <w:r>
                        <w:rPr>
                          <w:b/>
                          <w:bCs/>
                          <w:sz w:val="48"/>
                          <w:szCs w:val="48"/>
                        </w:rPr>
                        <w:t xml:space="preserve">      </w:t>
                      </w:r>
                      <w:r w:rsidRPr="00052EF9">
                        <w:rPr>
                          <w:b/>
                          <w:bCs/>
                          <w:sz w:val="48"/>
                          <w:szCs w:val="48"/>
                        </w:rPr>
                        <w:t>FEEDBACK</w:t>
                      </w:r>
                    </w:p>
                  </w:txbxContent>
                </v:textbox>
                <w10:wrap anchorx="margin"/>
              </v:roundrect>
            </w:pict>
          </mc:Fallback>
        </mc:AlternateContent>
      </w:r>
    </w:p>
    <w:p w14:paraId="2EECE85B" w14:textId="03291CE6" w:rsidR="00024E64" w:rsidRPr="00167B6B" w:rsidRDefault="00024E64" w:rsidP="00951102">
      <w:pPr>
        <w:pStyle w:val="Body"/>
        <w:rPr>
          <w:rFonts w:ascii="Courier New" w:hAnsi="Courier New" w:cs="Courier New"/>
          <w:b/>
          <w:bCs/>
        </w:rPr>
      </w:pPr>
    </w:p>
    <w:p w14:paraId="365BB871" w14:textId="77777777" w:rsidR="00024E64" w:rsidRPr="00167B6B" w:rsidRDefault="00024E64" w:rsidP="00951102">
      <w:pPr>
        <w:pStyle w:val="Body"/>
        <w:rPr>
          <w:rFonts w:ascii="Courier New" w:hAnsi="Courier New" w:cs="Courier New"/>
          <w:b/>
          <w:bCs/>
        </w:rPr>
      </w:pPr>
    </w:p>
    <w:p w14:paraId="0C9207C1" w14:textId="75728D2B" w:rsidR="00024E64" w:rsidRPr="00167B6B" w:rsidRDefault="00024E64" w:rsidP="00951102">
      <w:pPr>
        <w:pStyle w:val="Body"/>
        <w:rPr>
          <w:rFonts w:ascii="Courier New" w:hAnsi="Courier New" w:cs="Courier New"/>
          <w:b/>
          <w:bCs/>
        </w:rPr>
      </w:pPr>
    </w:p>
    <w:p w14:paraId="0F9D1E49" w14:textId="77777777" w:rsidR="00024E64" w:rsidRPr="00167B6B" w:rsidRDefault="00024E64" w:rsidP="00951102">
      <w:pPr>
        <w:pStyle w:val="Body"/>
        <w:rPr>
          <w:rFonts w:ascii="Courier New" w:hAnsi="Courier New" w:cs="Courier New"/>
          <w:b/>
          <w:bCs/>
        </w:rPr>
      </w:pPr>
    </w:p>
    <w:p w14:paraId="1B6EEB6E" w14:textId="77777777" w:rsidR="00024E64" w:rsidRPr="00167B6B" w:rsidRDefault="00024E64" w:rsidP="00951102">
      <w:pPr>
        <w:pStyle w:val="Body"/>
        <w:rPr>
          <w:rFonts w:ascii="Courier New" w:hAnsi="Courier New" w:cs="Courier New"/>
          <w:b/>
          <w:bCs/>
        </w:rPr>
      </w:pPr>
    </w:p>
    <w:p w14:paraId="05D671E8" w14:textId="199F9DA1" w:rsidR="00951102" w:rsidRPr="00167B6B" w:rsidRDefault="00951102" w:rsidP="00951102">
      <w:pPr>
        <w:pStyle w:val="Body"/>
        <w:rPr>
          <w:rFonts w:ascii="Courier New" w:hAnsi="Courier New" w:cs="Courier New"/>
          <w:sz w:val="24"/>
          <w:szCs w:val="24"/>
        </w:rPr>
      </w:pPr>
      <w:r w:rsidRPr="00167B6B">
        <w:rPr>
          <w:rFonts w:ascii="Courier New" w:hAnsi="Courier New" w:cs="Courier New"/>
          <w:b/>
          <w:bCs/>
        </w:rPr>
        <w:lastRenderedPageBreak/>
        <w:t>Significance of the Study</w:t>
      </w:r>
    </w:p>
    <w:p w14:paraId="0A9D72B4" w14:textId="77777777" w:rsidR="00D90FB2" w:rsidRPr="00167B6B" w:rsidRDefault="00D90FB2" w:rsidP="00951102">
      <w:pPr>
        <w:pStyle w:val="Body"/>
        <w:rPr>
          <w:rFonts w:ascii="Courier New" w:hAnsi="Courier New" w:cs="Courier New"/>
          <w:b/>
          <w:bCs/>
        </w:rPr>
      </w:pPr>
    </w:p>
    <w:p w14:paraId="0EDC97DE" w14:textId="77777777" w:rsidR="00951102" w:rsidRPr="00167B6B" w:rsidRDefault="00951102" w:rsidP="00951102">
      <w:pPr>
        <w:pStyle w:val="Body"/>
        <w:rPr>
          <w:rFonts w:ascii="Courier New" w:hAnsi="Courier New" w:cs="Courier New"/>
          <w:b/>
          <w:bCs/>
        </w:rPr>
      </w:pPr>
    </w:p>
    <w:p w14:paraId="3FBAD72C" w14:textId="77777777" w:rsidR="00951102" w:rsidRPr="00167B6B" w:rsidRDefault="00951102" w:rsidP="00951102">
      <w:pPr>
        <w:pStyle w:val="Body"/>
        <w:rPr>
          <w:rFonts w:ascii="Courier New" w:hAnsi="Courier New" w:cs="Courier New"/>
        </w:rPr>
      </w:pPr>
      <w:r w:rsidRPr="00167B6B">
        <w:rPr>
          <w:rFonts w:ascii="Courier New" w:hAnsi="Courier New" w:cs="Courier New"/>
        </w:rPr>
        <w:t>This study is significant to the following groups:</w:t>
      </w:r>
    </w:p>
    <w:p w14:paraId="7DDD7D4F" w14:textId="77777777" w:rsidR="00951102" w:rsidRPr="00167B6B" w:rsidRDefault="00951102" w:rsidP="00951102">
      <w:pPr>
        <w:pStyle w:val="Body"/>
        <w:rPr>
          <w:rFonts w:ascii="Courier New" w:hAnsi="Courier New" w:cs="Courier New"/>
        </w:rPr>
      </w:pPr>
    </w:p>
    <w:p w14:paraId="351D4718"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Students - The system helps students clearly understand their lessons, activities, and progress, making it easier for them to follow course requirements in a blended learning setup.</w:t>
      </w:r>
    </w:p>
    <w:p w14:paraId="3F3D4640" w14:textId="77777777" w:rsidR="00951102" w:rsidRPr="00167B6B" w:rsidRDefault="00951102" w:rsidP="00951102">
      <w:pPr>
        <w:pStyle w:val="Body"/>
        <w:rPr>
          <w:rFonts w:ascii="Courier New" w:hAnsi="Courier New" w:cs="Courier New"/>
        </w:rPr>
      </w:pPr>
    </w:p>
    <w:p w14:paraId="2CBCD99F"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Instructors – The system assists instructors in organizing lessons, tracking syllabus coverage, and monitoring student progress more efficiently.</w:t>
      </w:r>
    </w:p>
    <w:p w14:paraId="63F57077" w14:textId="77777777" w:rsidR="00951102" w:rsidRPr="00167B6B" w:rsidRDefault="00951102" w:rsidP="00951102">
      <w:pPr>
        <w:pStyle w:val="Body"/>
        <w:rPr>
          <w:rFonts w:ascii="Courier New" w:hAnsi="Courier New" w:cs="Courier New"/>
        </w:rPr>
      </w:pPr>
    </w:p>
    <w:p w14:paraId="59E87EEA"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Educational Institutions – The system supports improved lesson management, consistency in instruction, and better implementation of blended learning programs.</w:t>
      </w:r>
    </w:p>
    <w:p w14:paraId="3059C5BB" w14:textId="77777777" w:rsidR="0088138B" w:rsidRPr="00167B6B" w:rsidRDefault="0088138B" w:rsidP="00EE5EEA">
      <w:pPr>
        <w:pStyle w:val="Body"/>
        <w:rPr>
          <w:rFonts w:ascii="Courier New" w:hAnsi="Courier New" w:cs="Courier New"/>
        </w:rPr>
      </w:pPr>
    </w:p>
    <w:p w14:paraId="41917309" w14:textId="77777777" w:rsidR="0088138B" w:rsidRPr="00167B6B" w:rsidRDefault="0088138B" w:rsidP="00EE5EEA">
      <w:pPr>
        <w:pStyle w:val="Body"/>
        <w:rPr>
          <w:rFonts w:ascii="Courier New" w:hAnsi="Courier New" w:cs="Courier New"/>
          <w:sz w:val="24"/>
          <w:szCs w:val="24"/>
        </w:rPr>
      </w:pPr>
    </w:p>
    <w:p w14:paraId="3205F6F4" w14:textId="77777777" w:rsidR="0088138B" w:rsidRPr="00167B6B" w:rsidRDefault="0088138B" w:rsidP="00EE5EEA">
      <w:pPr>
        <w:pStyle w:val="Body"/>
        <w:rPr>
          <w:rFonts w:ascii="Courier New" w:hAnsi="Courier New" w:cs="Courier New"/>
          <w:b/>
          <w:bCs/>
          <w:sz w:val="24"/>
          <w:szCs w:val="24"/>
        </w:rPr>
      </w:pPr>
    </w:p>
    <w:p w14:paraId="0629CA3E" w14:textId="77777777" w:rsidR="0088138B" w:rsidRPr="00167B6B" w:rsidRDefault="0088138B" w:rsidP="00EE5EEA">
      <w:pPr>
        <w:pStyle w:val="Body"/>
        <w:rPr>
          <w:rFonts w:ascii="Courier New" w:hAnsi="Courier New" w:cs="Courier New"/>
          <w:b/>
          <w:bCs/>
          <w:sz w:val="24"/>
          <w:szCs w:val="24"/>
        </w:rPr>
      </w:pPr>
    </w:p>
    <w:p w14:paraId="1D7328E1" w14:textId="77777777" w:rsidR="0088138B" w:rsidRPr="00167B6B" w:rsidRDefault="0088138B" w:rsidP="00EE5EEA">
      <w:pPr>
        <w:pStyle w:val="Body"/>
        <w:rPr>
          <w:rFonts w:ascii="Courier New" w:hAnsi="Courier New" w:cs="Courier New"/>
          <w:b/>
          <w:bCs/>
          <w:sz w:val="24"/>
          <w:szCs w:val="24"/>
        </w:rPr>
      </w:pPr>
    </w:p>
    <w:p w14:paraId="5EB46963" w14:textId="77777777" w:rsidR="0088138B" w:rsidRPr="00167B6B" w:rsidRDefault="0088138B" w:rsidP="00EE5EEA">
      <w:pPr>
        <w:pStyle w:val="Body"/>
        <w:rPr>
          <w:rFonts w:ascii="Courier New" w:hAnsi="Courier New" w:cs="Courier New"/>
          <w:b/>
          <w:bCs/>
          <w:sz w:val="24"/>
          <w:szCs w:val="24"/>
        </w:rPr>
      </w:pPr>
    </w:p>
    <w:p w14:paraId="769E9AA4" w14:textId="77777777" w:rsidR="0088138B" w:rsidRPr="00167B6B" w:rsidRDefault="0088138B" w:rsidP="00EE5EEA">
      <w:pPr>
        <w:pStyle w:val="Body"/>
        <w:rPr>
          <w:rFonts w:ascii="Courier New" w:hAnsi="Courier New" w:cs="Courier New"/>
          <w:b/>
          <w:bCs/>
          <w:sz w:val="24"/>
          <w:szCs w:val="24"/>
        </w:rPr>
      </w:pPr>
    </w:p>
    <w:p w14:paraId="2901FC41" w14:textId="77777777" w:rsidR="0088138B" w:rsidRPr="00167B6B" w:rsidRDefault="0088138B" w:rsidP="00EE5EEA">
      <w:pPr>
        <w:pStyle w:val="Body"/>
        <w:rPr>
          <w:rFonts w:ascii="Courier New" w:hAnsi="Courier New" w:cs="Courier New"/>
          <w:b/>
          <w:bCs/>
          <w:sz w:val="24"/>
          <w:szCs w:val="24"/>
        </w:rPr>
      </w:pPr>
    </w:p>
    <w:p w14:paraId="7735EEE4" w14:textId="77777777" w:rsidR="0088138B" w:rsidRPr="00167B6B" w:rsidRDefault="0088138B" w:rsidP="00EE5EEA">
      <w:pPr>
        <w:pStyle w:val="Body"/>
        <w:rPr>
          <w:rFonts w:ascii="Courier New" w:hAnsi="Courier New" w:cs="Courier New"/>
          <w:b/>
          <w:bCs/>
          <w:sz w:val="24"/>
          <w:szCs w:val="24"/>
        </w:rPr>
      </w:pPr>
    </w:p>
    <w:p w14:paraId="77642471" w14:textId="77777777" w:rsidR="0088138B" w:rsidRPr="00167B6B" w:rsidRDefault="0088138B" w:rsidP="00EE5EEA">
      <w:pPr>
        <w:pStyle w:val="Body"/>
        <w:rPr>
          <w:rFonts w:ascii="Courier New" w:hAnsi="Courier New" w:cs="Courier New"/>
          <w:b/>
          <w:bCs/>
          <w:sz w:val="24"/>
          <w:szCs w:val="24"/>
        </w:rPr>
      </w:pPr>
    </w:p>
    <w:p w14:paraId="6C65C039" w14:textId="77777777" w:rsidR="0088138B" w:rsidRPr="00167B6B" w:rsidRDefault="0088138B" w:rsidP="00EE5EEA">
      <w:pPr>
        <w:pStyle w:val="Body"/>
        <w:rPr>
          <w:rFonts w:ascii="Courier New" w:hAnsi="Courier New" w:cs="Courier New"/>
          <w:b/>
          <w:bCs/>
          <w:sz w:val="24"/>
          <w:szCs w:val="24"/>
        </w:rPr>
      </w:pPr>
    </w:p>
    <w:p w14:paraId="1D25D55C" w14:textId="77777777" w:rsidR="0088138B" w:rsidRPr="00167B6B" w:rsidRDefault="0088138B" w:rsidP="00EE5EEA">
      <w:pPr>
        <w:pStyle w:val="Body"/>
        <w:rPr>
          <w:rFonts w:ascii="Courier New" w:hAnsi="Courier New" w:cs="Courier New"/>
          <w:b/>
          <w:bCs/>
          <w:sz w:val="24"/>
          <w:szCs w:val="24"/>
        </w:rPr>
      </w:pPr>
    </w:p>
    <w:p w14:paraId="20451A0B" w14:textId="77777777" w:rsidR="0088138B" w:rsidRPr="00167B6B" w:rsidRDefault="0088138B" w:rsidP="00EE5EEA">
      <w:pPr>
        <w:pStyle w:val="Body"/>
        <w:rPr>
          <w:rFonts w:ascii="Courier New" w:hAnsi="Courier New" w:cs="Courier New"/>
          <w:b/>
          <w:bCs/>
          <w:sz w:val="24"/>
          <w:szCs w:val="24"/>
        </w:rPr>
      </w:pPr>
    </w:p>
    <w:p w14:paraId="562BD702" w14:textId="77777777" w:rsidR="0088138B" w:rsidRPr="00167B6B" w:rsidRDefault="0088138B" w:rsidP="00EE5EEA">
      <w:pPr>
        <w:pStyle w:val="Body"/>
        <w:rPr>
          <w:rFonts w:ascii="Courier New" w:hAnsi="Courier New" w:cs="Courier New"/>
          <w:b/>
          <w:bCs/>
          <w:sz w:val="24"/>
          <w:szCs w:val="24"/>
        </w:rPr>
      </w:pPr>
    </w:p>
    <w:p w14:paraId="54632A70" w14:textId="77777777" w:rsidR="0088138B" w:rsidRPr="00167B6B" w:rsidRDefault="0088138B" w:rsidP="00EE5EEA">
      <w:pPr>
        <w:pStyle w:val="Body"/>
        <w:rPr>
          <w:rFonts w:ascii="Courier New" w:hAnsi="Courier New" w:cs="Courier New"/>
          <w:b/>
          <w:bCs/>
          <w:sz w:val="24"/>
          <w:szCs w:val="24"/>
        </w:rPr>
      </w:pPr>
    </w:p>
    <w:p w14:paraId="2AA08BC4" w14:textId="77777777" w:rsidR="0088138B" w:rsidRPr="00167B6B" w:rsidRDefault="0088138B" w:rsidP="00EE5EEA">
      <w:pPr>
        <w:pStyle w:val="Body"/>
        <w:rPr>
          <w:rFonts w:ascii="Courier New" w:hAnsi="Courier New" w:cs="Courier New"/>
          <w:b/>
          <w:bCs/>
          <w:sz w:val="24"/>
          <w:szCs w:val="24"/>
        </w:rPr>
      </w:pPr>
    </w:p>
    <w:p w14:paraId="6F25EB15" w14:textId="77777777" w:rsidR="0088138B" w:rsidRPr="00167B6B" w:rsidRDefault="0088138B" w:rsidP="00EE5EEA">
      <w:pPr>
        <w:pStyle w:val="Body"/>
        <w:rPr>
          <w:rFonts w:ascii="Courier New" w:hAnsi="Courier New" w:cs="Courier New"/>
          <w:b/>
          <w:bCs/>
          <w:sz w:val="24"/>
          <w:szCs w:val="24"/>
        </w:rPr>
      </w:pPr>
    </w:p>
    <w:p w14:paraId="6C73C0A4" w14:textId="77777777" w:rsidR="0088138B" w:rsidRPr="00167B6B" w:rsidRDefault="0088138B" w:rsidP="00EE5EEA">
      <w:pPr>
        <w:pStyle w:val="Body"/>
        <w:rPr>
          <w:rFonts w:ascii="Courier New" w:hAnsi="Courier New" w:cs="Courier New"/>
          <w:b/>
          <w:bCs/>
          <w:sz w:val="24"/>
          <w:szCs w:val="24"/>
        </w:rPr>
      </w:pPr>
    </w:p>
    <w:p w14:paraId="679E0D77" w14:textId="77777777" w:rsidR="0088138B" w:rsidRPr="00167B6B" w:rsidRDefault="0088138B" w:rsidP="00EE5EEA">
      <w:pPr>
        <w:pStyle w:val="Body"/>
        <w:rPr>
          <w:rFonts w:ascii="Courier New" w:hAnsi="Courier New" w:cs="Courier New"/>
          <w:b/>
          <w:bCs/>
          <w:sz w:val="24"/>
          <w:szCs w:val="24"/>
        </w:rPr>
      </w:pPr>
    </w:p>
    <w:p w14:paraId="46BFA893" w14:textId="77777777" w:rsidR="0088138B" w:rsidRPr="00167B6B" w:rsidRDefault="0088138B" w:rsidP="00EE5EEA">
      <w:pPr>
        <w:pStyle w:val="Body"/>
        <w:rPr>
          <w:rFonts w:ascii="Courier New" w:hAnsi="Courier New" w:cs="Courier New"/>
          <w:b/>
          <w:bCs/>
          <w:sz w:val="24"/>
          <w:szCs w:val="24"/>
        </w:rPr>
      </w:pPr>
    </w:p>
    <w:p w14:paraId="068E2E01" w14:textId="77777777" w:rsidR="0088138B" w:rsidRPr="00167B6B" w:rsidRDefault="0088138B" w:rsidP="00EE5EEA">
      <w:pPr>
        <w:pStyle w:val="Body"/>
        <w:rPr>
          <w:rFonts w:ascii="Courier New" w:hAnsi="Courier New" w:cs="Courier New"/>
          <w:b/>
          <w:bCs/>
          <w:sz w:val="24"/>
          <w:szCs w:val="24"/>
        </w:rPr>
      </w:pPr>
    </w:p>
    <w:p w14:paraId="447B35BD" w14:textId="77777777" w:rsidR="0088138B" w:rsidRPr="00167B6B" w:rsidRDefault="0088138B" w:rsidP="00EE5EEA">
      <w:pPr>
        <w:pStyle w:val="Body"/>
        <w:rPr>
          <w:rFonts w:ascii="Courier New" w:hAnsi="Courier New" w:cs="Courier New"/>
          <w:b/>
          <w:bCs/>
          <w:sz w:val="24"/>
          <w:szCs w:val="24"/>
        </w:rPr>
      </w:pPr>
    </w:p>
    <w:p w14:paraId="59DF8BAA" w14:textId="77777777" w:rsidR="0088138B" w:rsidRPr="00167B6B" w:rsidRDefault="0088138B" w:rsidP="00EE5EEA">
      <w:pPr>
        <w:pStyle w:val="Body"/>
        <w:rPr>
          <w:rFonts w:ascii="Courier New" w:hAnsi="Courier New" w:cs="Courier New"/>
          <w:b/>
          <w:bCs/>
          <w:sz w:val="24"/>
          <w:szCs w:val="24"/>
        </w:rPr>
      </w:pPr>
    </w:p>
    <w:p w14:paraId="7987921A" w14:textId="77777777" w:rsidR="0088138B" w:rsidRPr="00167B6B" w:rsidRDefault="0088138B" w:rsidP="00EE5EEA">
      <w:pPr>
        <w:pStyle w:val="Body"/>
        <w:rPr>
          <w:rFonts w:ascii="Courier New" w:hAnsi="Courier New" w:cs="Courier New"/>
          <w:b/>
          <w:bCs/>
          <w:sz w:val="24"/>
          <w:szCs w:val="24"/>
        </w:rPr>
      </w:pPr>
    </w:p>
    <w:p w14:paraId="6123D4D4" w14:textId="77777777" w:rsidR="0088138B" w:rsidRPr="00167B6B" w:rsidRDefault="0088138B" w:rsidP="00EE5EEA">
      <w:pPr>
        <w:pStyle w:val="Body"/>
        <w:rPr>
          <w:rFonts w:ascii="Courier New" w:hAnsi="Courier New" w:cs="Courier New"/>
          <w:b/>
          <w:bCs/>
          <w:sz w:val="24"/>
          <w:szCs w:val="24"/>
        </w:rPr>
      </w:pPr>
    </w:p>
    <w:p w14:paraId="0011CB00" w14:textId="77777777" w:rsidR="0088138B" w:rsidRPr="00167B6B" w:rsidRDefault="0088138B" w:rsidP="00EE5EEA">
      <w:pPr>
        <w:pStyle w:val="Body"/>
        <w:rPr>
          <w:rFonts w:ascii="Courier New" w:hAnsi="Courier New" w:cs="Courier New"/>
          <w:b/>
          <w:bCs/>
          <w:sz w:val="24"/>
          <w:szCs w:val="24"/>
        </w:rPr>
      </w:pPr>
    </w:p>
    <w:p w14:paraId="763CAE77" w14:textId="77777777" w:rsidR="0088138B" w:rsidRPr="00167B6B" w:rsidRDefault="0088138B" w:rsidP="00EE5EEA">
      <w:pPr>
        <w:pStyle w:val="Body"/>
        <w:rPr>
          <w:rFonts w:ascii="Courier New" w:hAnsi="Courier New" w:cs="Courier New"/>
          <w:b/>
          <w:bCs/>
          <w:sz w:val="24"/>
          <w:szCs w:val="24"/>
        </w:rPr>
      </w:pPr>
    </w:p>
    <w:p w14:paraId="7D4B902B" w14:textId="77777777" w:rsidR="0088138B" w:rsidRPr="00167B6B" w:rsidRDefault="0088138B" w:rsidP="00EE5EEA">
      <w:pPr>
        <w:pStyle w:val="Body"/>
        <w:rPr>
          <w:rFonts w:ascii="Courier New" w:hAnsi="Courier New" w:cs="Courier New"/>
          <w:b/>
          <w:bCs/>
          <w:sz w:val="24"/>
          <w:szCs w:val="24"/>
        </w:rPr>
      </w:pPr>
    </w:p>
    <w:p w14:paraId="6CF7355C" w14:textId="77777777" w:rsidR="0088138B" w:rsidRPr="00167B6B" w:rsidRDefault="0088138B" w:rsidP="00EE5EEA">
      <w:pPr>
        <w:pStyle w:val="Body"/>
        <w:rPr>
          <w:rFonts w:ascii="Courier New" w:hAnsi="Courier New" w:cs="Courier New"/>
          <w:b/>
          <w:bCs/>
          <w:sz w:val="24"/>
          <w:szCs w:val="24"/>
        </w:rPr>
      </w:pPr>
    </w:p>
    <w:p w14:paraId="78B480C6" w14:textId="77777777" w:rsidR="0090433B" w:rsidRDefault="0090433B" w:rsidP="00A8307E">
      <w:pPr>
        <w:pStyle w:val="Body"/>
        <w:rPr>
          <w:rFonts w:ascii="Courier New" w:hAnsi="Courier New" w:cs="Courier New"/>
          <w:b/>
          <w:bCs/>
          <w:sz w:val="24"/>
          <w:szCs w:val="24"/>
        </w:rPr>
      </w:pPr>
    </w:p>
    <w:p w14:paraId="539E50C6" w14:textId="77777777" w:rsidR="0090433B" w:rsidRDefault="0090433B" w:rsidP="00A8307E">
      <w:pPr>
        <w:pStyle w:val="Body"/>
        <w:rPr>
          <w:rFonts w:ascii="Courier New" w:hAnsi="Courier New" w:cs="Courier New"/>
          <w:b/>
          <w:bCs/>
          <w:sz w:val="24"/>
          <w:szCs w:val="24"/>
        </w:rPr>
      </w:pPr>
    </w:p>
    <w:p w14:paraId="0546AF3F" w14:textId="77777777" w:rsidR="0090433B" w:rsidRDefault="0090433B" w:rsidP="00A8307E">
      <w:pPr>
        <w:pStyle w:val="Body"/>
        <w:rPr>
          <w:rFonts w:ascii="Courier New" w:hAnsi="Courier New" w:cs="Courier New"/>
          <w:b/>
          <w:bCs/>
          <w:sz w:val="24"/>
          <w:szCs w:val="24"/>
        </w:rPr>
      </w:pPr>
    </w:p>
    <w:p w14:paraId="7CD35E43" w14:textId="7B8DAD85" w:rsidR="00A8307E" w:rsidRPr="00167B6B" w:rsidRDefault="00A8307E" w:rsidP="00A8307E">
      <w:pPr>
        <w:pStyle w:val="Body"/>
        <w:rPr>
          <w:rFonts w:ascii="Courier New" w:hAnsi="Courier New" w:cs="Courier New"/>
          <w:b/>
          <w:bCs/>
        </w:rPr>
      </w:pPr>
      <w:r w:rsidRPr="00167B6B">
        <w:rPr>
          <w:rFonts w:ascii="Courier New" w:hAnsi="Courier New" w:cs="Courier New"/>
          <w:b/>
          <w:bCs/>
        </w:rPr>
        <w:lastRenderedPageBreak/>
        <w:t>Scope of the Study</w:t>
      </w:r>
    </w:p>
    <w:p w14:paraId="53D434E3" w14:textId="77777777" w:rsidR="00A8307E" w:rsidRPr="00167B6B" w:rsidRDefault="00A8307E" w:rsidP="00A8307E">
      <w:pPr>
        <w:pStyle w:val="Body"/>
        <w:rPr>
          <w:rFonts w:ascii="Courier New" w:hAnsi="Courier New" w:cs="Courier New"/>
          <w:b/>
          <w:bCs/>
        </w:rPr>
      </w:pPr>
    </w:p>
    <w:p w14:paraId="0EFDCEBF" w14:textId="77777777" w:rsidR="00A8307E" w:rsidRPr="00167B6B" w:rsidRDefault="00A8307E" w:rsidP="00A8307E">
      <w:pPr>
        <w:pStyle w:val="Body"/>
        <w:rPr>
          <w:rFonts w:ascii="Courier New" w:hAnsi="Courier New" w:cs="Courier New"/>
        </w:rPr>
      </w:pPr>
      <w:r w:rsidRPr="00167B6B">
        <w:rPr>
          <w:rFonts w:ascii="Courier New" w:hAnsi="Courier New" w:cs="Courier New"/>
        </w:rPr>
        <w:t>This study focuses on the implementation of a Blended Learning System with Syllabus Mapping in the teaching and learning process. It examines how the combination of face-to-face classes and online learning, guided by syllabus mapping, helps organize lessons, deliver content effectively, and maintain learning continuity.</w:t>
      </w:r>
    </w:p>
    <w:p w14:paraId="39F1268A" w14:textId="77777777" w:rsidR="00A8307E" w:rsidRPr="00167B6B" w:rsidRDefault="00A8307E" w:rsidP="00A8307E">
      <w:pPr>
        <w:pStyle w:val="Body"/>
        <w:rPr>
          <w:rFonts w:ascii="Courier New" w:hAnsi="Courier New" w:cs="Courier New"/>
        </w:rPr>
      </w:pPr>
      <w:r w:rsidRPr="00167B6B">
        <w:rPr>
          <w:rFonts w:ascii="Courier New" w:hAnsi="Courier New" w:cs="Courier New"/>
        </w:rPr>
        <w:t>The study aims to evaluate the effectiveness of the blended learning system in aligning learning objectives, instructional activities, and assessments through syllabus mapping. It also looks into how syllabus mapping assists teachers in managing course content and how students perceive its usefulness in understanding lesson flow, requirements, and expectations.</w:t>
      </w:r>
    </w:p>
    <w:p w14:paraId="73605BF7" w14:textId="77777777" w:rsidR="00A8307E" w:rsidRPr="00167B6B" w:rsidRDefault="00A8307E" w:rsidP="00A8307E">
      <w:pPr>
        <w:pStyle w:val="Body"/>
        <w:rPr>
          <w:rFonts w:ascii="Courier New" w:hAnsi="Courier New" w:cs="Courier New"/>
        </w:rPr>
      </w:pPr>
      <w:r w:rsidRPr="00167B6B">
        <w:rPr>
          <w:rFonts w:ascii="Courier New" w:hAnsi="Courier New" w:cs="Courier New"/>
        </w:rPr>
        <w:t>The study is conducted in selected college-level educational institutions within I-Tech College Inc. Bago City. It is limited to this area and does not include institutions outside the chosen setting.</w:t>
      </w:r>
    </w:p>
    <w:p w14:paraId="52B4F8C8" w14:textId="77777777" w:rsidR="00A8307E" w:rsidRPr="00167B6B" w:rsidRDefault="00A8307E" w:rsidP="00A8307E">
      <w:pPr>
        <w:pStyle w:val="Body"/>
        <w:rPr>
          <w:rFonts w:ascii="Courier New" w:hAnsi="Courier New" w:cs="Courier New"/>
        </w:rPr>
      </w:pPr>
      <w:r w:rsidRPr="00167B6B">
        <w:rPr>
          <w:rFonts w:ascii="Courier New" w:hAnsi="Courier New" w:cs="Courier New"/>
        </w:rPr>
        <w:t>The research covers one academic semester, during which data are gathered and analyzed. The participants include teachers and students who regularly use the blended learning system in their classes.</w:t>
      </w:r>
    </w:p>
    <w:p w14:paraId="53A8D42F" w14:textId="03B8F9C9" w:rsidR="0088138B" w:rsidRPr="00167B6B" w:rsidRDefault="00A8307E" w:rsidP="00A8307E">
      <w:pPr>
        <w:pStyle w:val="Body"/>
        <w:rPr>
          <w:rFonts w:ascii="Courier New" w:hAnsi="Courier New" w:cs="Courier New"/>
        </w:rPr>
      </w:pPr>
      <w:r w:rsidRPr="00167B6B">
        <w:rPr>
          <w:rFonts w:ascii="Courier New" w:hAnsi="Courier New" w:cs="Courier New"/>
        </w:rPr>
        <w:t>In terms of methodology, the study uses a descriptive research design. Data are collected through surveys, interviews, and system evaluation tools to assess the system’s usability, effectiveness, and the challenges encountered during its use.</w:t>
      </w:r>
    </w:p>
    <w:p w14:paraId="77002EC0" w14:textId="77777777" w:rsidR="00A549A6" w:rsidRPr="00167B6B" w:rsidRDefault="00A549A6" w:rsidP="00A8307E">
      <w:pPr>
        <w:pStyle w:val="Body"/>
        <w:rPr>
          <w:rFonts w:ascii="Courier New" w:hAnsi="Courier New" w:cs="Courier New"/>
        </w:rPr>
      </w:pPr>
    </w:p>
    <w:p w14:paraId="125DED0C" w14:textId="77777777" w:rsidR="00A549A6" w:rsidRPr="00167B6B" w:rsidRDefault="00A549A6" w:rsidP="00A549A6">
      <w:pPr>
        <w:pStyle w:val="Body"/>
        <w:rPr>
          <w:rFonts w:ascii="Courier New" w:hAnsi="Courier New" w:cs="Courier New"/>
          <w:b/>
          <w:bCs/>
        </w:rPr>
      </w:pPr>
      <w:r w:rsidRPr="00167B6B">
        <w:rPr>
          <w:rFonts w:ascii="Courier New" w:hAnsi="Courier New" w:cs="Courier New"/>
          <w:b/>
          <w:bCs/>
        </w:rPr>
        <w:t>Limitations of the Study</w:t>
      </w:r>
    </w:p>
    <w:p w14:paraId="071805B6" w14:textId="77777777" w:rsidR="00A549A6" w:rsidRPr="00167B6B" w:rsidRDefault="00A549A6" w:rsidP="00A549A6">
      <w:pPr>
        <w:pStyle w:val="Body"/>
        <w:rPr>
          <w:rFonts w:ascii="Courier New" w:hAnsi="Courier New" w:cs="Courier New"/>
          <w:b/>
          <w:bCs/>
        </w:rPr>
      </w:pPr>
    </w:p>
    <w:p w14:paraId="385BAF2A" w14:textId="77777777" w:rsidR="00A549A6" w:rsidRPr="00167B6B" w:rsidRDefault="00A549A6" w:rsidP="00A549A6">
      <w:pPr>
        <w:pStyle w:val="Body"/>
        <w:rPr>
          <w:rFonts w:ascii="Courier New" w:hAnsi="Courier New" w:cs="Courier New"/>
        </w:rPr>
      </w:pPr>
      <w:r w:rsidRPr="00167B6B">
        <w:rPr>
          <w:rFonts w:ascii="Courier New" w:hAnsi="Courier New" w:cs="Courier New"/>
        </w:rPr>
        <w:t>This study has several limitations that may affect the generalizability of the results. First, the number of participants is limited to a specific group of teachers and students, which may not represent other institutions or educational levels.</w:t>
      </w:r>
    </w:p>
    <w:p w14:paraId="305BB4E0" w14:textId="77777777" w:rsidR="00A549A6" w:rsidRPr="00167B6B" w:rsidRDefault="00A549A6" w:rsidP="00A549A6">
      <w:pPr>
        <w:pStyle w:val="Body"/>
        <w:rPr>
          <w:rFonts w:ascii="Courier New" w:hAnsi="Courier New" w:cs="Courier New"/>
        </w:rPr>
      </w:pPr>
      <w:r w:rsidRPr="00167B6B">
        <w:rPr>
          <w:rFonts w:ascii="Courier New" w:hAnsi="Courier New" w:cs="Courier New"/>
        </w:rPr>
        <w:t>Second, the study is conducted over a short period of one semester; therefore, it does not measure the long-term effects of the blended learning system with syllabus mapping on students’ academic performance.</w:t>
      </w:r>
    </w:p>
    <w:p w14:paraId="4936CE51" w14:textId="77777777" w:rsidR="00A549A6" w:rsidRPr="00167B6B" w:rsidRDefault="00A549A6" w:rsidP="00A549A6">
      <w:pPr>
        <w:pStyle w:val="Body"/>
        <w:rPr>
          <w:rFonts w:ascii="Courier New" w:hAnsi="Courier New" w:cs="Courier New"/>
        </w:rPr>
      </w:pPr>
      <w:r w:rsidRPr="00167B6B">
        <w:rPr>
          <w:rFonts w:ascii="Courier New" w:hAnsi="Courier New" w:cs="Courier New"/>
        </w:rPr>
        <w:t>Third, data collection may be affected by participants’ availability and willingness to provide complete and honest responses, which could limit the depth of the findings.</w:t>
      </w:r>
    </w:p>
    <w:p w14:paraId="5695C434" w14:textId="77777777" w:rsidR="00A549A6" w:rsidRPr="00167B6B" w:rsidRDefault="00A549A6" w:rsidP="00A549A6">
      <w:pPr>
        <w:pStyle w:val="Body"/>
        <w:rPr>
          <w:rFonts w:ascii="Courier New" w:hAnsi="Courier New" w:cs="Courier New"/>
        </w:rPr>
      </w:pPr>
      <w:r w:rsidRPr="00167B6B">
        <w:rPr>
          <w:rFonts w:ascii="Courier New" w:hAnsi="Courier New" w:cs="Courier New"/>
        </w:rPr>
        <w:t>Fourth, technological factors such as internet access, availability of devices, and users’ familiarity with digital tools may influence how effectively the system is used.</w:t>
      </w:r>
    </w:p>
    <w:p w14:paraId="0C3539BE" w14:textId="4A94E35F" w:rsidR="00A549A6" w:rsidRPr="00167B6B" w:rsidRDefault="00A549A6" w:rsidP="00A549A6">
      <w:pPr>
        <w:pStyle w:val="Body"/>
        <w:rPr>
          <w:rFonts w:ascii="Courier New" w:hAnsi="Courier New" w:cs="Courier New"/>
        </w:rPr>
      </w:pPr>
      <w:r w:rsidRPr="00167B6B">
        <w:rPr>
          <w:rFonts w:ascii="Courier New" w:hAnsi="Courier New" w:cs="Courier New"/>
        </w:rPr>
        <w:t>Lastly, the study may be influenced by response bias, as the data are largely based on self-reported surveys and interviews. External factors, including institutional policies and unexpected changes in learning modalities, may also affect the results but are beyond the control of the researcher.</w:t>
      </w:r>
    </w:p>
    <w:p w14:paraId="0FF57CA2" w14:textId="77777777" w:rsidR="0088138B" w:rsidRPr="00167B6B" w:rsidRDefault="0088138B" w:rsidP="00EE5EEA">
      <w:pPr>
        <w:pStyle w:val="Body"/>
        <w:rPr>
          <w:rFonts w:ascii="Courier New" w:hAnsi="Courier New" w:cs="Courier New"/>
        </w:rPr>
      </w:pPr>
    </w:p>
    <w:p w14:paraId="5ED35C62" w14:textId="77777777" w:rsidR="00A8307E" w:rsidRPr="00167B6B" w:rsidRDefault="00A8307E" w:rsidP="00EE5EEA">
      <w:pPr>
        <w:pStyle w:val="Body"/>
        <w:rPr>
          <w:rFonts w:ascii="Courier New" w:hAnsi="Courier New" w:cs="Courier New"/>
          <w:b/>
          <w:bCs/>
          <w:sz w:val="24"/>
          <w:szCs w:val="24"/>
        </w:rPr>
      </w:pPr>
    </w:p>
    <w:p w14:paraId="2EFD2E95" w14:textId="77777777" w:rsidR="00A8307E" w:rsidRPr="00167B6B" w:rsidRDefault="00A8307E" w:rsidP="00EE5EEA">
      <w:pPr>
        <w:pStyle w:val="Body"/>
        <w:rPr>
          <w:rFonts w:ascii="Courier New" w:hAnsi="Courier New" w:cs="Courier New"/>
          <w:b/>
          <w:bCs/>
          <w:sz w:val="24"/>
          <w:szCs w:val="24"/>
        </w:rPr>
      </w:pPr>
    </w:p>
    <w:p w14:paraId="51F06C8F" w14:textId="77777777" w:rsidR="00A8307E" w:rsidRPr="00167B6B" w:rsidRDefault="00A8307E" w:rsidP="00EE5EEA">
      <w:pPr>
        <w:pStyle w:val="Body"/>
        <w:rPr>
          <w:rFonts w:ascii="Courier New" w:hAnsi="Courier New" w:cs="Courier New"/>
          <w:b/>
          <w:bCs/>
          <w:sz w:val="24"/>
          <w:szCs w:val="24"/>
        </w:rPr>
      </w:pPr>
    </w:p>
    <w:p w14:paraId="50B18B93" w14:textId="1FD44099" w:rsidR="00865951" w:rsidRDefault="00865951" w:rsidP="00EE5EEA">
      <w:pPr>
        <w:pStyle w:val="Body"/>
        <w:rPr>
          <w:rFonts w:ascii="Courier New" w:hAnsi="Courier New" w:cs="Courier New"/>
          <w:b/>
          <w:bCs/>
          <w:sz w:val="24"/>
          <w:szCs w:val="24"/>
        </w:rPr>
      </w:pPr>
    </w:p>
    <w:p w14:paraId="18FA9631" w14:textId="77777777" w:rsidR="0090433B" w:rsidRPr="00994665" w:rsidRDefault="0090433B" w:rsidP="0090433B">
      <w:pPr>
        <w:pStyle w:val="Body"/>
        <w:rPr>
          <w:rFonts w:ascii="Courier New" w:hAnsi="Courier New" w:cs="Courier New"/>
          <w:b/>
          <w:bCs/>
          <w:sz w:val="24"/>
          <w:szCs w:val="24"/>
        </w:rPr>
      </w:pPr>
      <w:r w:rsidRPr="00994665">
        <w:rPr>
          <w:rFonts w:ascii="Courier New" w:hAnsi="Courier New" w:cs="Courier New"/>
          <w:b/>
          <w:bCs/>
          <w:sz w:val="24"/>
          <w:szCs w:val="24"/>
        </w:rPr>
        <w:lastRenderedPageBreak/>
        <w:t>Statement of the Problem</w:t>
      </w:r>
    </w:p>
    <w:p w14:paraId="6060877A"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723A3D91"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Despite the increasing use of blended learning in educational institutions, many instructors and students experience difficulties in managing and tracking lessons effectively. Learning materials, activities, and assessments are often handled through different platforms, making it hard to ensure that all syllabus topics are properly covered and aligned with learning objectives.</w:t>
      </w:r>
    </w:p>
    <w:p w14:paraId="3F58D33F"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4DACDD32"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Instructors face challenges in monitoring lesson progress and identifying which syllabus competencies have already been addressed or missed. At the same time, students may feel confused about their learning progress and the connection between online activities and face-to-face discussions.</w:t>
      </w:r>
    </w:p>
    <w:p w14:paraId="7BAEA1AD"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757D53DE"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This study aims to address these problems by developing a blended learning system with syllabus mapping that supports organized lesson tracking, improves alignment with syllabus objectives, and enhances both teaching and learning experiences.</w:t>
      </w:r>
    </w:p>
    <w:p w14:paraId="64076CBF"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0BE3DA65"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Specifically, this study seeks to answer the following questions:</w:t>
      </w:r>
    </w:p>
    <w:p w14:paraId="3F3E0399"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1. How can a blended learning system effectively map lessons to syllabus objectives?</w:t>
      </w:r>
    </w:p>
    <w:p w14:paraId="491CD32E"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2. How can the system help instructors track lesson progress and coverage?</w:t>
      </w:r>
    </w:p>
    <w:p w14:paraId="71DE7A4D"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3. How can the system help students monitor their learning activities and requirements?</w:t>
      </w:r>
    </w:p>
    <w:p w14:paraId="343F71EE" w14:textId="77777777" w:rsidR="0090433B" w:rsidRDefault="0090433B" w:rsidP="00EE5EEA">
      <w:pPr>
        <w:pStyle w:val="Body"/>
        <w:rPr>
          <w:rFonts w:ascii="Courier New" w:hAnsi="Courier New" w:cs="Courier New"/>
          <w:b/>
          <w:bCs/>
          <w:sz w:val="24"/>
          <w:szCs w:val="24"/>
        </w:rPr>
      </w:pPr>
    </w:p>
    <w:p w14:paraId="5814A518" w14:textId="77777777" w:rsidR="0090433B" w:rsidRDefault="0090433B" w:rsidP="00EE5EEA">
      <w:pPr>
        <w:pStyle w:val="Body"/>
        <w:rPr>
          <w:rFonts w:ascii="Courier New" w:hAnsi="Courier New" w:cs="Courier New"/>
          <w:b/>
          <w:bCs/>
          <w:sz w:val="24"/>
          <w:szCs w:val="24"/>
        </w:rPr>
      </w:pPr>
    </w:p>
    <w:p w14:paraId="65A058F5" w14:textId="77777777" w:rsidR="0090433B" w:rsidRDefault="0090433B" w:rsidP="00EE5EEA">
      <w:pPr>
        <w:pStyle w:val="Body"/>
        <w:rPr>
          <w:rFonts w:ascii="Courier New" w:hAnsi="Courier New" w:cs="Courier New"/>
          <w:b/>
          <w:bCs/>
          <w:sz w:val="24"/>
          <w:szCs w:val="24"/>
        </w:rPr>
      </w:pPr>
    </w:p>
    <w:p w14:paraId="2EFACF25" w14:textId="77777777" w:rsidR="0090433B" w:rsidRDefault="0090433B" w:rsidP="00EE5EEA">
      <w:pPr>
        <w:pStyle w:val="Body"/>
        <w:rPr>
          <w:rFonts w:ascii="Courier New" w:hAnsi="Courier New" w:cs="Courier New"/>
          <w:b/>
          <w:bCs/>
          <w:sz w:val="24"/>
          <w:szCs w:val="24"/>
        </w:rPr>
      </w:pPr>
    </w:p>
    <w:p w14:paraId="2A24F819" w14:textId="77777777" w:rsidR="0090433B" w:rsidRDefault="0090433B" w:rsidP="00EE5EEA">
      <w:pPr>
        <w:pStyle w:val="Body"/>
        <w:rPr>
          <w:rFonts w:ascii="Courier New" w:hAnsi="Courier New" w:cs="Courier New"/>
          <w:b/>
          <w:bCs/>
          <w:sz w:val="24"/>
          <w:szCs w:val="24"/>
        </w:rPr>
      </w:pPr>
    </w:p>
    <w:p w14:paraId="4E371E51" w14:textId="77777777" w:rsidR="0090433B" w:rsidRDefault="0090433B" w:rsidP="00EE5EEA">
      <w:pPr>
        <w:pStyle w:val="Body"/>
        <w:rPr>
          <w:rFonts w:ascii="Courier New" w:hAnsi="Courier New" w:cs="Courier New"/>
          <w:b/>
          <w:bCs/>
          <w:sz w:val="24"/>
          <w:szCs w:val="24"/>
        </w:rPr>
      </w:pPr>
    </w:p>
    <w:p w14:paraId="23342FC0" w14:textId="77777777" w:rsidR="0090433B" w:rsidRDefault="0090433B" w:rsidP="00EE5EEA">
      <w:pPr>
        <w:pStyle w:val="Body"/>
        <w:rPr>
          <w:rFonts w:ascii="Courier New" w:hAnsi="Courier New" w:cs="Courier New"/>
          <w:b/>
          <w:bCs/>
          <w:sz w:val="24"/>
          <w:szCs w:val="24"/>
        </w:rPr>
      </w:pPr>
    </w:p>
    <w:p w14:paraId="601298D9" w14:textId="77777777" w:rsidR="0090433B" w:rsidRDefault="0090433B" w:rsidP="00EE5EEA">
      <w:pPr>
        <w:pStyle w:val="Body"/>
        <w:rPr>
          <w:rFonts w:ascii="Courier New" w:hAnsi="Courier New" w:cs="Courier New"/>
          <w:b/>
          <w:bCs/>
          <w:sz w:val="24"/>
          <w:szCs w:val="24"/>
        </w:rPr>
      </w:pPr>
    </w:p>
    <w:p w14:paraId="4A5B1425" w14:textId="77777777" w:rsidR="0090433B" w:rsidRDefault="0090433B" w:rsidP="00EE5EEA">
      <w:pPr>
        <w:pStyle w:val="Body"/>
        <w:rPr>
          <w:rFonts w:ascii="Courier New" w:hAnsi="Courier New" w:cs="Courier New"/>
          <w:b/>
          <w:bCs/>
          <w:sz w:val="24"/>
          <w:szCs w:val="24"/>
        </w:rPr>
      </w:pPr>
    </w:p>
    <w:p w14:paraId="3586F24A" w14:textId="77777777" w:rsidR="0090433B" w:rsidRDefault="0090433B" w:rsidP="00EE5EEA">
      <w:pPr>
        <w:pStyle w:val="Body"/>
        <w:rPr>
          <w:rFonts w:ascii="Courier New" w:hAnsi="Courier New" w:cs="Courier New"/>
          <w:b/>
          <w:bCs/>
          <w:sz w:val="24"/>
          <w:szCs w:val="24"/>
        </w:rPr>
      </w:pPr>
    </w:p>
    <w:p w14:paraId="332A7EA2" w14:textId="77777777" w:rsidR="0090433B" w:rsidRDefault="0090433B" w:rsidP="00EE5EEA">
      <w:pPr>
        <w:pStyle w:val="Body"/>
        <w:rPr>
          <w:rFonts w:ascii="Courier New" w:hAnsi="Courier New" w:cs="Courier New"/>
          <w:b/>
          <w:bCs/>
          <w:sz w:val="24"/>
          <w:szCs w:val="24"/>
        </w:rPr>
      </w:pPr>
    </w:p>
    <w:p w14:paraId="07EC444C" w14:textId="77777777" w:rsidR="0090433B" w:rsidRDefault="0090433B" w:rsidP="00EE5EEA">
      <w:pPr>
        <w:pStyle w:val="Body"/>
        <w:rPr>
          <w:rFonts w:ascii="Courier New" w:hAnsi="Courier New" w:cs="Courier New"/>
          <w:b/>
          <w:bCs/>
          <w:sz w:val="24"/>
          <w:szCs w:val="24"/>
        </w:rPr>
      </w:pPr>
    </w:p>
    <w:p w14:paraId="66972611" w14:textId="77777777" w:rsidR="0090433B" w:rsidRDefault="0090433B" w:rsidP="00EE5EEA">
      <w:pPr>
        <w:pStyle w:val="Body"/>
        <w:rPr>
          <w:rFonts w:ascii="Courier New" w:hAnsi="Courier New" w:cs="Courier New"/>
          <w:b/>
          <w:bCs/>
          <w:sz w:val="24"/>
          <w:szCs w:val="24"/>
        </w:rPr>
      </w:pPr>
    </w:p>
    <w:p w14:paraId="3BC9E272" w14:textId="77777777" w:rsidR="0090433B" w:rsidRDefault="0090433B" w:rsidP="00EE5EEA">
      <w:pPr>
        <w:pStyle w:val="Body"/>
        <w:rPr>
          <w:rFonts w:ascii="Courier New" w:hAnsi="Courier New" w:cs="Courier New"/>
          <w:b/>
          <w:bCs/>
          <w:sz w:val="24"/>
          <w:szCs w:val="24"/>
        </w:rPr>
      </w:pPr>
    </w:p>
    <w:p w14:paraId="7FC1ABD2" w14:textId="77777777" w:rsidR="0090433B" w:rsidRDefault="0090433B" w:rsidP="00EE5EEA">
      <w:pPr>
        <w:pStyle w:val="Body"/>
        <w:rPr>
          <w:rFonts w:ascii="Courier New" w:hAnsi="Courier New" w:cs="Courier New"/>
          <w:b/>
          <w:bCs/>
          <w:sz w:val="24"/>
          <w:szCs w:val="24"/>
        </w:rPr>
      </w:pPr>
    </w:p>
    <w:p w14:paraId="70BF2D0A" w14:textId="77777777" w:rsidR="0090433B" w:rsidRDefault="0090433B" w:rsidP="00EE5EEA">
      <w:pPr>
        <w:pStyle w:val="Body"/>
        <w:rPr>
          <w:rFonts w:ascii="Courier New" w:hAnsi="Courier New" w:cs="Courier New"/>
          <w:b/>
          <w:bCs/>
          <w:sz w:val="24"/>
          <w:szCs w:val="24"/>
        </w:rPr>
      </w:pPr>
    </w:p>
    <w:p w14:paraId="50DE1B3F" w14:textId="77777777" w:rsidR="0090433B" w:rsidRDefault="0090433B" w:rsidP="00EE5EEA">
      <w:pPr>
        <w:pStyle w:val="Body"/>
        <w:rPr>
          <w:rFonts w:ascii="Courier New" w:hAnsi="Courier New" w:cs="Courier New"/>
          <w:b/>
          <w:bCs/>
          <w:sz w:val="24"/>
          <w:szCs w:val="24"/>
        </w:rPr>
      </w:pPr>
    </w:p>
    <w:p w14:paraId="626C99C1" w14:textId="77777777" w:rsidR="0090433B" w:rsidRDefault="0090433B" w:rsidP="00EE5EEA">
      <w:pPr>
        <w:pStyle w:val="Body"/>
        <w:rPr>
          <w:rFonts w:ascii="Courier New" w:hAnsi="Courier New" w:cs="Courier New"/>
          <w:b/>
          <w:bCs/>
          <w:sz w:val="24"/>
          <w:szCs w:val="24"/>
        </w:rPr>
      </w:pPr>
    </w:p>
    <w:p w14:paraId="480E91BA" w14:textId="77777777" w:rsidR="0090433B" w:rsidRDefault="0090433B" w:rsidP="00EE5EEA">
      <w:pPr>
        <w:pStyle w:val="Body"/>
        <w:rPr>
          <w:rFonts w:ascii="Courier New" w:hAnsi="Courier New" w:cs="Courier New"/>
          <w:b/>
          <w:bCs/>
          <w:sz w:val="24"/>
          <w:szCs w:val="24"/>
        </w:rPr>
      </w:pPr>
    </w:p>
    <w:p w14:paraId="06F4A62B" w14:textId="77777777" w:rsidR="0090433B" w:rsidRDefault="0090433B" w:rsidP="00EE5EEA">
      <w:pPr>
        <w:pStyle w:val="Body"/>
        <w:rPr>
          <w:rFonts w:ascii="Courier New" w:hAnsi="Courier New" w:cs="Courier New"/>
          <w:b/>
          <w:bCs/>
          <w:sz w:val="24"/>
          <w:szCs w:val="24"/>
        </w:rPr>
      </w:pPr>
    </w:p>
    <w:p w14:paraId="34C5F32C" w14:textId="77777777" w:rsidR="0090433B" w:rsidRDefault="0090433B" w:rsidP="00EE5EEA">
      <w:pPr>
        <w:pStyle w:val="Body"/>
        <w:rPr>
          <w:rFonts w:ascii="Courier New" w:hAnsi="Courier New" w:cs="Courier New"/>
          <w:b/>
          <w:bCs/>
          <w:sz w:val="24"/>
          <w:szCs w:val="24"/>
        </w:rPr>
      </w:pPr>
    </w:p>
    <w:p w14:paraId="337C57D8" w14:textId="77777777" w:rsidR="0090433B" w:rsidRDefault="0090433B" w:rsidP="00EE5EEA">
      <w:pPr>
        <w:pStyle w:val="Body"/>
        <w:rPr>
          <w:rFonts w:ascii="Courier New" w:hAnsi="Courier New" w:cs="Courier New"/>
          <w:b/>
          <w:bCs/>
          <w:sz w:val="24"/>
          <w:szCs w:val="24"/>
        </w:rPr>
      </w:pPr>
    </w:p>
    <w:p w14:paraId="51FF1763" w14:textId="77777777" w:rsidR="0090433B" w:rsidRDefault="0090433B" w:rsidP="00EE5EEA">
      <w:pPr>
        <w:pStyle w:val="Body"/>
        <w:rPr>
          <w:rFonts w:ascii="Courier New" w:hAnsi="Courier New" w:cs="Courier New"/>
          <w:b/>
          <w:bCs/>
          <w:sz w:val="24"/>
          <w:szCs w:val="24"/>
        </w:rPr>
      </w:pPr>
    </w:p>
    <w:p w14:paraId="7232A792" w14:textId="77777777" w:rsidR="0090433B" w:rsidRDefault="0090433B" w:rsidP="00EE5EEA">
      <w:pPr>
        <w:pStyle w:val="Body"/>
        <w:rPr>
          <w:rFonts w:ascii="Courier New" w:hAnsi="Courier New" w:cs="Courier New"/>
          <w:b/>
          <w:bCs/>
          <w:sz w:val="24"/>
          <w:szCs w:val="24"/>
        </w:rPr>
      </w:pPr>
    </w:p>
    <w:p w14:paraId="48556504" w14:textId="77777777" w:rsidR="0090433B" w:rsidRDefault="0090433B" w:rsidP="00EE5EEA">
      <w:pPr>
        <w:pStyle w:val="Body"/>
        <w:rPr>
          <w:rFonts w:ascii="Courier New" w:hAnsi="Courier New" w:cs="Courier New"/>
          <w:b/>
          <w:bCs/>
          <w:sz w:val="24"/>
          <w:szCs w:val="24"/>
        </w:rPr>
      </w:pPr>
    </w:p>
    <w:p w14:paraId="219B6C8C" w14:textId="77777777" w:rsidR="0090433B" w:rsidRDefault="0090433B" w:rsidP="00EE5EEA">
      <w:pPr>
        <w:pStyle w:val="Body"/>
        <w:rPr>
          <w:rFonts w:ascii="Courier New" w:hAnsi="Courier New" w:cs="Courier New"/>
          <w:b/>
          <w:bCs/>
          <w:sz w:val="24"/>
          <w:szCs w:val="24"/>
        </w:rPr>
      </w:pPr>
    </w:p>
    <w:p w14:paraId="2E40BC25" w14:textId="77777777" w:rsidR="0090433B" w:rsidRDefault="0090433B" w:rsidP="00EE5EEA">
      <w:pPr>
        <w:pStyle w:val="Body"/>
        <w:rPr>
          <w:rFonts w:ascii="Courier New" w:hAnsi="Courier New" w:cs="Courier New"/>
          <w:b/>
          <w:bCs/>
          <w:sz w:val="24"/>
          <w:szCs w:val="24"/>
        </w:rPr>
      </w:pPr>
    </w:p>
    <w:p w14:paraId="09F6D942" w14:textId="77777777" w:rsidR="0090433B" w:rsidRDefault="0090433B" w:rsidP="00EE5EEA">
      <w:pPr>
        <w:pStyle w:val="Body"/>
        <w:rPr>
          <w:rFonts w:ascii="Courier New" w:hAnsi="Courier New" w:cs="Courier New"/>
          <w:b/>
          <w:bCs/>
          <w:sz w:val="24"/>
          <w:szCs w:val="24"/>
        </w:rPr>
      </w:pPr>
    </w:p>
    <w:p w14:paraId="42A32841" w14:textId="77777777" w:rsidR="0090433B" w:rsidRDefault="0090433B" w:rsidP="00EE5EEA">
      <w:pPr>
        <w:pStyle w:val="Body"/>
        <w:rPr>
          <w:rFonts w:ascii="Courier New" w:hAnsi="Courier New" w:cs="Courier New"/>
          <w:b/>
          <w:bCs/>
          <w:sz w:val="24"/>
          <w:szCs w:val="24"/>
        </w:rPr>
      </w:pPr>
    </w:p>
    <w:p w14:paraId="6D0BC38A" w14:textId="77777777" w:rsidR="0090433B" w:rsidRDefault="0090433B" w:rsidP="00EE5EEA">
      <w:pPr>
        <w:pStyle w:val="Body"/>
        <w:rPr>
          <w:rFonts w:ascii="Courier New" w:hAnsi="Courier New" w:cs="Courier New"/>
          <w:b/>
          <w:bCs/>
          <w:sz w:val="24"/>
          <w:szCs w:val="24"/>
        </w:rPr>
      </w:pPr>
    </w:p>
    <w:p w14:paraId="4043273A" w14:textId="77777777" w:rsidR="0090433B" w:rsidRDefault="0090433B" w:rsidP="00EE5EEA">
      <w:pPr>
        <w:pStyle w:val="Body"/>
        <w:rPr>
          <w:rFonts w:ascii="Courier New" w:hAnsi="Courier New" w:cs="Courier New"/>
          <w:b/>
          <w:bCs/>
          <w:sz w:val="24"/>
          <w:szCs w:val="24"/>
        </w:rPr>
      </w:pPr>
    </w:p>
    <w:p w14:paraId="47DAE81B" w14:textId="77777777" w:rsidR="0090433B" w:rsidRDefault="0090433B" w:rsidP="00EE5EEA">
      <w:pPr>
        <w:pStyle w:val="Body"/>
        <w:rPr>
          <w:rFonts w:ascii="Courier New" w:hAnsi="Courier New" w:cs="Courier New"/>
          <w:b/>
          <w:bCs/>
          <w:sz w:val="24"/>
          <w:szCs w:val="24"/>
        </w:rPr>
      </w:pPr>
    </w:p>
    <w:p w14:paraId="1496F226" w14:textId="77777777" w:rsidR="0090433B" w:rsidRDefault="0090433B" w:rsidP="00EE5EEA">
      <w:pPr>
        <w:pStyle w:val="Body"/>
        <w:rPr>
          <w:rFonts w:ascii="Courier New" w:hAnsi="Courier New" w:cs="Courier New"/>
          <w:b/>
          <w:bCs/>
          <w:sz w:val="24"/>
          <w:szCs w:val="24"/>
        </w:rPr>
      </w:pPr>
    </w:p>
    <w:p w14:paraId="5708F6C6" w14:textId="77777777" w:rsidR="0090433B" w:rsidRDefault="0090433B" w:rsidP="00EE5EEA">
      <w:pPr>
        <w:pStyle w:val="Body"/>
        <w:rPr>
          <w:rFonts w:ascii="Courier New" w:hAnsi="Courier New" w:cs="Courier New"/>
          <w:b/>
          <w:bCs/>
          <w:sz w:val="24"/>
          <w:szCs w:val="24"/>
        </w:rPr>
      </w:pPr>
    </w:p>
    <w:p w14:paraId="470D4DB9" w14:textId="77777777" w:rsidR="0090433B" w:rsidRDefault="0090433B" w:rsidP="00EE5EEA">
      <w:pPr>
        <w:pStyle w:val="Body"/>
        <w:rPr>
          <w:rFonts w:ascii="Courier New" w:hAnsi="Courier New" w:cs="Courier New"/>
          <w:b/>
          <w:bCs/>
          <w:sz w:val="24"/>
          <w:szCs w:val="24"/>
        </w:rPr>
      </w:pPr>
    </w:p>
    <w:p w14:paraId="0A5ED743" w14:textId="77777777" w:rsidR="0090433B" w:rsidRDefault="0090433B" w:rsidP="00EE5EEA">
      <w:pPr>
        <w:pStyle w:val="Body"/>
        <w:rPr>
          <w:rFonts w:ascii="Courier New" w:hAnsi="Courier New" w:cs="Courier New"/>
          <w:b/>
          <w:bCs/>
          <w:sz w:val="24"/>
          <w:szCs w:val="24"/>
        </w:rPr>
      </w:pPr>
    </w:p>
    <w:p w14:paraId="66358A02" w14:textId="77777777" w:rsidR="0090433B" w:rsidRDefault="0090433B" w:rsidP="00EE5EEA">
      <w:pPr>
        <w:pStyle w:val="Body"/>
        <w:rPr>
          <w:rFonts w:ascii="Courier New" w:hAnsi="Courier New" w:cs="Courier New"/>
          <w:b/>
          <w:bCs/>
          <w:sz w:val="24"/>
          <w:szCs w:val="24"/>
        </w:rPr>
      </w:pPr>
    </w:p>
    <w:p w14:paraId="21AC1B00" w14:textId="77777777" w:rsidR="0090433B" w:rsidRDefault="0090433B" w:rsidP="00EE5EEA">
      <w:pPr>
        <w:pStyle w:val="Body"/>
        <w:rPr>
          <w:rFonts w:ascii="Courier New" w:hAnsi="Courier New" w:cs="Courier New"/>
          <w:b/>
          <w:bCs/>
          <w:sz w:val="24"/>
          <w:szCs w:val="24"/>
        </w:rPr>
      </w:pPr>
    </w:p>
    <w:p w14:paraId="7BBC562C" w14:textId="77777777" w:rsidR="0090433B" w:rsidRDefault="0090433B" w:rsidP="00EE5EEA">
      <w:pPr>
        <w:pStyle w:val="Body"/>
        <w:rPr>
          <w:rFonts w:ascii="Courier New" w:hAnsi="Courier New" w:cs="Courier New"/>
          <w:b/>
          <w:bCs/>
          <w:sz w:val="24"/>
          <w:szCs w:val="24"/>
        </w:rPr>
      </w:pPr>
    </w:p>
    <w:p w14:paraId="340ED8FB" w14:textId="77777777" w:rsidR="0090433B" w:rsidRDefault="0090433B" w:rsidP="00EE5EEA">
      <w:pPr>
        <w:pStyle w:val="Body"/>
        <w:rPr>
          <w:rFonts w:ascii="Courier New" w:hAnsi="Courier New" w:cs="Courier New"/>
          <w:b/>
          <w:bCs/>
          <w:sz w:val="24"/>
          <w:szCs w:val="24"/>
        </w:rPr>
      </w:pPr>
    </w:p>
    <w:p w14:paraId="76CDC61F" w14:textId="77777777" w:rsidR="0090433B" w:rsidRDefault="0090433B" w:rsidP="00EE5EEA">
      <w:pPr>
        <w:pStyle w:val="Body"/>
        <w:rPr>
          <w:rFonts w:ascii="Courier New" w:hAnsi="Courier New" w:cs="Courier New"/>
          <w:b/>
          <w:bCs/>
          <w:sz w:val="24"/>
          <w:szCs w:val="24"/>
        </w:rPr>
      </w:pPr>
    </w:p>
    <w:p w14:paraId="77B93C88" w14:textId="77777777" w:rsidR="0090433B" w:rsidRDefault="0090433B" w:rsidP="00EE5EEA">
      <w:pPr>
        <w:pStyle w:val="Body"/>
        <w:rPr>
          <w:rFonts w:ascii="Courier New" w:hAnsi="Courier New" w:cs="Courier New"/>
          <w:b/>
          <w:bCs/>
          <w:sz w:val="24"/>
          <w:szCs w:val="24"/>
        </w:rPr>
      </w:pPr>
    </w:p>
    <w:p w14:paraId="6F7DB5F7" w14:textId="77777777" w:rsidR="0090433B" w:rsidRDefault="0090433B" w:rsidP="00EE5EEA">
      <w:pPr>
        <w:pStyle w:val="Body"/>
        <w:rPr>
          <w:rFonts w:ascii="Courier New" w:hAnsi="Courier New" w:cs="Courier New"/>
          <w:b/>
          <w:bCs/>
          <w:sz w:val="24"/>
          <w:szCs w:val="24"/>
        </w:rPr>
      </w:pPr>
    </w:p>
    <w:p w14:paraId="4C6F7327" w14:textId="77777777" w:rsidR="0090433B" w:rsidRDefault="0090433B" w:rsidP="00EE5EEA">
      <w:pPr>
        <w:pStyle w:val="Body"/>
        <w:rPr>
          <w:rFonts w:ascii="Courier New" w:hAnsi="Courier New" w:cs="Courier New"/>
          <w:b/>
          <w:bCs/>
          <w:sz w:val="24"/>
          <w:szCs w:val="24"/>
        </w:rPr>
      </w:pPr>
    </w:p>
    <w:p w14:paraId="52441586" w14:textId="77777777" w:rsidR="0090433B" w:rsidRPr="00167B6B" w:rsidRDefault="0090433B" w:rsidP="00EE5EEA">
      <w:pPr>
        <w:pStyle w:val="Body"/>
        <w:rPr>
          <w:rFonts w:ascii="Courier New" w:hAnsi="Courier New" w:cs="Courier New"/>
          <w:b/>
          <w:bCs/>
          <w:sz w:val="24"/>
          <w:szCs w:val="24"/>
        </w:rPr>
      </w:pPr>
    </w:p>
    <w:p w14:paraId="5204CF6D" w14:textId="77777777" w:rsidR="00934C88" w:rsidRDefault="00934C88" w:rsidP="00EE5EEA">
      <w:pPr>
        <w:pStyle w:val="Body"/>
        <w:rPr>
          <w:rFonts w:ascii="Courier New" w:hAnsi="Courier New" w:cs="Courier New"/>
          <w:b/>
          <w:bCs/>
        </w:rPr>
      </w:pPr>
    </w:p>
    <w:p w14:paraId="2E876623" w14:textId="77777777" w:rsidR="00934C88" w:rsidRDefault="00934C88" w:rsidP="00EE5EEA">
      <w:pPr>
        <w:pStyle w:val="Body"/>
        <w:rPr>
          <w:rFonts w:ascii="Courier New" w:hAnsi="Courier New" w:cs="Courier New"/>
          <w:b/>
          <w:bCs/>
        </w:rPr>
      </w:pPr>
    </w:p>
    <w:p w14:paraId="4E85AD2F" w14:textId="1D966AAE" w:rsidR="00A8307E" w:rsidRPr="00167B6B" w:rsidRDefault="006143DF" w:rsidP="00EE5EEA">
      <w:pPr>
        <w:pStyle w:val="Body"/>
        <w:rPr>
          <w:rFonts w:ascii="Courier New" w:hAnsi="Courier New" w:cs="Courier New"/>
          <w:b/>
          <w:bCs/>
        </w:rPr>
      </w:pPr>
      <w:r w:rsidRPr="00167B6B">
        <w:rPr>
          <w:rFonts w:ascii="Courier New" w:hAnsi="Courier New" w:cs="Courier New"/>
          <w:b/>
          <w:bCs/>
        </w:rPr>
        <w:t>Definit</w:t>
      </w:r>
      <w:r w:rsidR="005A6EC6" w:rsidRPr="00167B6B">
        <w:rPr>
          <w:rFonts w:ascii="Courier New" w:hAnsi="Courier New" w:cs="Courier New"/>
          <w:b/>
          <w:bCs/>
        </w:rPr>
        <w:t>ions of term</w:t>
      </w:r>
      <w:r w:rsidR="00B55401" w:rsidRPr="00167B6B">
        <w:rPr>
          <w:rFonts w:ascii="Courier New" w:hAnsi="Courier New" w:cs="Courier New"/>
          <w:b/>
          <w:bCs/>
        </w:rPr>
        <w:t>s</w:t>
      </w:r>
    </w:p>
    <w:p w14:paraId="4E433EF3" w14:textId="77777777" w:rsidR="00A8307E" w:rsidRPr="00167B6B" w:rsidRDefault="00A8307E" w:rsidP="00EE5EEA">
      <w:pPr>
        <w:pStyle w:val="Body"/>
        <w:rPr>
          <w:rFonts w:ascii="Courier New" w:hAnsi="Courier New" w:cs="Courier New"/>
          <w:b/>
          <w:bCs/>
        </w:rPr>
      </w:pPr>
    </w:p>
    <w:p w14:paraId="259AF2D5" w14:textId="77777777" w:rsidR="00A8307E" w:rsidRPr="00167B6B" w:rsidRDefault="00A8307E" w:rsidP="00EE5EEA">
      <w:pPr>
        <w:pStyle w:val="Body"/>
        <w:rPr>
          <w:rFonts w:ascii="Courier New" w:hAnsi="Courier New" w:cs="Courier New"/>
          <w:b/>
          <w:bCs/>
          <w:sz w:val="24"/>
          <w:szCs w:val="24"/>
        </w:rPr>
      </w:pPr>
    </w:p>
    <w:p w14:paraId="2228924A" w14:textId="77777777" w:rsidR="00434A77" w:rsidRPr="00167B6B" w:rsidRDefault="00434A77" w:rsidP="00434A77">
      <w:pPr>
        <w:pStyle w:val="Body"/>
        <w:rPr>
          <w:rFonts w:ascii="Courier New" w:hAnsi="Courier New" w:cs="Courier New"/>
        </w:rPr>
      </w:pPr>
      <w:r w:rsidRPr="00167B6B">
        <w:rPr>
          <w:rFonts w:ascii="Courier New" w:hAnsi="Courier New" w:cs="Courier New"/>
        </w:rPr>
        <w:t>Blended Learning System</w:t>
      </w:r>
    </w:p>
    <w:p w14:paraId="0980F087" w14:textId="77777777" w:rsidR="00434A77" w:rsidRPr="00167B6B" w:rsidRDefault="00434A77" w:rsidP="00434A77">
      <w:pPr>
        <w:pStyle w:val="Body"/>
        <w:rPr>
          <w:rFonts w:ascii="Courier New" w:hAnsi="Courier New" w:cs="Courier New"/>
        </w:rPr>
      </w:pPr>
    </w:p>
    <w:p w14:paraId="3298127E" w14:textId="77777777" w:rsidR="00434A77" w:rsidRPr="00167B6B" w:rsidRDefault="00434A77" w:rsidP="00434A77">
      <w:pPr>
        <w:pStyle w:val="Body"/>
        <w:rPr>
          <w:rFonts w:ascii="Courier New" w:hAnsi="Courier New" w:cs="Courier New"/>
        </w:rPr>
      </w:pPr>
      <w:r w:rsidRPr="00167B6B">
        <w:rPr>
          <w:rFonts w:ascii="Courier New" w:hAnsi="Courier New" w:cs="Courier New"/>
        </w:rPr>
        <w:t>Defining Blended Learning Conceptually: A combination of face-to-face instruction and online learning which offers greater flexibility and more effective learning opportunities.</w:t>
      </w:r>
    </w:p>
    <w:p w14:paraId="0F0A4AC0" w14:textId="77777777" w:rsidR="00434A77" w:rsidRPr="00167B6B" w:rsidRDefault="00434A77" w:rsidP="00434A77">
      <w:pPr>
        <w:pStyle w:val="Body"/>
        <w:rPr>
          <w:rFonts w:ascii="Courier New" w:hAnsi="Courier New" w:cs="Courier New"/>
        </w:rPr>
      </w:pPr>
    </w:p>
    <w:p w14:paraId="18E250DA" w14:textId="77777777" w:rsidR="00434A77" w:rsidRPr="00167B6B" w:rsidRDefault="00434A77" w:rsidP="00434A77">
      <w:pPr>
        <w:pStyle w:val="Body"/>
        <w:rPr>
          <w:rFonts w:ascii="Courier New" w:hAnsi="Courier New" w:cs="Courier New"/>
        </w:rPr>
      </w:pPr>
      <w:r w:rsidRPr="00167B6B">
        <w:rPr>
          <w:rFonts w:ascii="Courier New" w:hAnsi="Courier New" w:cs="Courier New"/>
        </w:rPr>
        <w:t>Operational Definition: In this sense, it involves the classroom teaching also putting online lessons and activities through a Learning Management System (LMS) of the selected institution.</w:t>
      </w:r>
    </w:p>
    <w:p w14:paraId="3D4473A7" w14:textId="77777777" w:rsidR="00434A77" w:rsidRPr="00167B6B" w:rsidRDefault="00434A77" w:rsidP="00434A77">
      <w:pPr>
        <w:pStyle w:val="Body"/>
        <w:rPr>
          <w:rFonts w:ascii="Courier New" w:hAnsi="Courier New" w:cs="Courier New"/>
        </w:rPr>
      </w:pPr>
    </w:p>
    <w:p w14:paraId="0615B58F" w14:textId="77777777" w:rsidR="00434A77" w:rsidRPr="00167B6B" w:rsidRDefault="00434A77" w:rsidP="00434A77">
      <w:pPr>
        <w:pStyle w:val="Body"/>
        <w:rPr>
          <w:rFonts w:ascii="Courier New" w:hAnsi="Courier New" w:cs="Courier New"/>
        </w:rPr>
      </w:pPr>
      <w:r w:rsidRPr="00167B6B">
        <w:rPr>
          <w:rFonts w:ascii="Courier New" w:hAnsi="Courier New" w:cs="Courier New"/>
        </w:rPr>
        <w:t>Syllabus Mapping</w:t>
      </w:r>
    </w:p>
    <w:p w14:paraId="09E2EFB1" w14:textId="77777777" w:rsidR="00434A77" w:rsidRPr="00167B6B" w:rsidRDefault="00434A77" w:rsidP="00434A77">
      <w:pPr>
        <w:pStyle w:val="Body"/>
        <w:rPr>
          <w:rFonts w:ascii="Courier New" w:hAnsi="Courier New" w:cs="Courier New"/>
        </w:rPr>
      </w:pPr>
    </w:p>
    <w:p w14:paraId="1453FDC9" w14:textId="348B06EC" w:rsidR="00A8307E" w:rsidRPr="00167B6B" w:rsidRDefault="00434A77" w:rsidP="00434A77">
      <w:pPr>
        <w:pStyle w:val="Body"/>
        <w:rPr>
          <w:rFonts w:ascii="Courier New" w:hAnsi="Courier New" w:cs="Courier New"/>
        </w:rPr>
      </w:pPr>
      <w:r w:rsidRPr="00167B6B">
        <w:rPr>
          <w:rFonts w:ascii="Courier New" w:hAnsi="Courier New" w:cs="Courier New"/>
        </w:rPr>
        <w:t>Conceptual Description: a curriculum planning process that clearly articulates how learning outcomes, teaching and learning experiences and assessment will be aligned and assessed in competing whole provide/context of a national examination.</w:t>
      </w:r>
    </w:p>
    <w:p w14:paraId="0E8694F8" w14:textId="77777777" w:rsidR="00A8307E" w:rsidRPr="00167B6B" w:rsidRDefault="00A8307E" w:rsidP="00EE5EEA">
      <w:pPr>
        <w:pStyle w:val="Body"/>
        <w:rPr>
          <w:rFonts w:ascii="Courier New" w:hAnsi="Courier New" w:cs="Courier New"/>
        </w:rPr>
      </w:pPr>
    </w:p>
    <w:p w14:paraId="47528D0A" w14:textId="77777777" w:rsidR="00953C3E" w:rsidRPr="00167B6B" w:rsidRDefault="007616C2" w:rsidP="00EE5EEA">
      <w:pPr>
        <w:pStyle w:val="Body"/>
        <w:rPr>
          <w:rFonts w:ascii="Courier New" w:hAnsi="Courier New" w:cs="Courier New"/>
          <w:lang w:val="en-US"/>
        </w:rPr>
      </w:pPr>
      <w:r w:rsidRPr="00167B6B">
        <w:rPr>
          <w:rFonts w:ascii="Courier New" w:hAnsi="Courier New" w:cs="Courier New"/>
          <w:lang w:val="en-US"/>
        </w:rPr>
        <w:lastRenderedPageBreak/>
        <w:t>Operational Definition: In this regard, it is the integration of course objectives, topics, activities and assessments in</w:t>
      </w:r>
      <w:r w:rsidRPr="00167B6B">
        <w:rPr>
          <w:rFonts w:ascii="Courier New" w:hAnsi="Courier New" w:cs="Courier New"/>
          <w:lang w:val="en-US"/>
        </w:rPr>
        <w:t> </w:t>
      </w:r>
      <w:r w:rsidRPr="00167B6B">
        <w:rPr>
          <w:rFonts w:ascii="Courier New" w:hAnsi="Courier New" w:cs="Courier New"/>
          <w:lang w:val="en-US"/>
        </w:rPr>
        <w:t>a seamless manner between the online and face-to-face components of the course. Curriculum Alignment Conceptual Description: Agreement or consistency between learning goals, instruction and</w:t>
      </w:r>
      <w:r w:rsidRPr="00167B6B">
        <w:rPr>
          <w:rFonts w:ascii="Courier New" w:hAnsi="Courier New" w:cs="Courier New"/>
          <w:lang w:val="en-US"/>
        </w:rPr>
        <w:t> </w:t>
      </w:r>
      <w:r w:rsidRPr="00167B6B">
        <w:rPr>
          <w:rFonts w:ascii="Courier New" w:hAnsi="Courier New" w:cs="Courier New"/>
          <w:lang w:val="en-US"/>
        </w:rPr>
        <w:t xml:space="preserve">assessment. </w:t>
      </w:r>
    </w:p>
    <w:p w14:paraId="3D68BE39" w14:textId="77777777" w:rsidR="002B563D" w:rsidRPr="00167B6B" w:rsidRDefault="002B563D" w:rsidP="00EE5EEA">
      <w:pPr>
        <w:pStyle w:val="Body"/>
        <w:rPr>
          <w:rFonts w:ascii="Courier New" w:hAnsi="Courier New" w:cs="Courier New"/>
          <w:lang w:val="en-US"/>
        </w:rPr>
      </w:pPr>
    </w:p>
    <w:p w14:paraId="501A017B" w14:textId="7B5D7A62" w:rsidR="001C39E5" w:rsidRPr="00167B6B" w:rsidRDefault="007616C2" w:rsidP="00EE5EEA">
      <w:pPr>
        <w:pStyle w:val="Body"/>
        <w:rPr>
          <w:rFonts w:ascii="Courier New" w:hAnsi="Courier New" w:cs="Courier New"/>
          <w:lang w:val="en-US"/>
        </w:rPr>
      </w:pPr>
      <w:r w:rsidRPr="00167B6B">
        <w:rPr>
          <w:rFonts w:ascii="Courier New" w:hAnsi="Courier New" w:cs="Courier New"/>
          <w:lang w:val="en-US"/>
        </w:rPr>
        <w:t>Operational Definition</w:t>
      </w:r>
      <w:r w:rsidR="00953C3E" w:rsidRPr="00167B6B">
        <w:rPr>
          <w:rFonts w:ascii="Courier New" w:hAnsi="Courier New" w:cs="Courier New"/>
          <w:lang w:val="en-US"/>
        </w:rPr>
        <w:t xml:space="preserve">: </w:t>
      </w:r>
      <w:r w:rsidRPr="00167B6B">
        <w:rPr>
          <w:rFonts w:ascii="Courier New" w:hAnsi="Courier New" w:cs="Courier New"/>
          <w:lang w:val="en-US"/>
        </w:rPr>
        <w:t>In this study, it represents</w:t>
      </w:r>
      <w:r w:rsidRPr="00167B6B">
        <w:rPr>
          <w:rFonts w:ascii="Courier New" w:hAnsi="Courier New" w:cs="Courier New"/>
          <w:lang w:val="en-US"/>
        </w:rPr>
        <w:t> </w:t>
      </w:r>
      <w:r w:rsidRPr="00167B6B">
        <w:rPr>
          <w:rFonts w:ascii="Courier New" w:hAnsi="Courier New" w:cs="Courier New"/>
          <w:lang w:val="en-US"/>
        </w:rPr>
        <w:t>the consistency among course objectives, teaching learning activities and assessment in the blended system of education.</w:t>
      </w:r>
    </w:p>
    <w:p w14:paraId="1026B9D1" w14:textId="77777777" w:rsidR="00704431" w:rsidRPr="00167B6B" w:rsidRDefault="00704431" w:rsidP="00EE5EEA">
      <w:pPr>
        <w:pStyle w:val="Body"/>
        <w:rPr>
          <w:rFonts w:ascii="Courier New" w:hAnsi="Courier New" w:cs="Courier New"/>
          <w:lang w:val="en-US"/>
        </w:rPr>
      </w:pPr>
    </w:p>
    <w:p w14:paraId="505E215F" w14:textId="77777777" w:rsidR="00704431" w:rsidRPr="00167B6B" w:rsidRDefault="00704431" w:rsidP="00EE5EEA">
      <w:pPr>
        <w:pStyle w:val="Body"/>
        <w:rPr>
          <w:rFonts w:ascii="Courier New" w:hAnsi="Courier New" w:cs="Courier New"/>
          <w:lang w:val="en-US"/>
        </w:rPr>
      </w:pPr>
    </w:p>
    <w:p w14:paraId="375C296E" w14:textId="77777777" w:rsidR="00704431" w:rsidRPr="00167B6B" w:rsidRDefault="00704431" w:rsidP="00704431">
      <w:pPr>
        <w:pStyle w:val="Body"/>
        <w:rPr>
          <w:rFonts w:ascii="Courier New" w:hAnsi="Courier New" w:cs="Courier New"/>
        </w:rPr>
      </w:pPr>
      <w:r w:rsidRPr="00167B6B">
        <w:rPr>
          <w:rFonts w:ascii="Courier New" w:hAnsi="Courier New" w:cs="Courier New"/>
        </w:rPr>
        <w:t>Learning Management System (LMS)</w:t>
      </w:r>
    </w:p>
    <w:p w14:paraId="65AE33C1" w14:textId="77777777" w:rsidR="00704431" w:rsidRPr="00167B6B" w:rsidRDefault="00704431" w:rsidP="00704431">
      <w:pPr>
        <w:pStyle w:val="Body"/>
        <w:rPr>
          <w:rFonts w:ascii="Courier New" w:hAnsi="Courier New" w:cs="Courier New"/>
        </w:rPr>
      </w:pPr>
    </w:p>
    <w:p w14:paraId="6704684D" w14:textId="77777777" w:rsidR="00704431" w:rsidRPr="00167B6B" w:rsidRDefault="00704431" w:rsidP="00704431">
      <w:pPr>
        <w:pStyle w:val="Body"/>
        <w:rPr>
          <w:rFonts w:ascii="Courier New" w:hAnsi="Courier New" w:cs="Courier New"/>
        </w:rPr>
      </w:pPr>
      <w:r w:rsidRPr="00167B6B">
        <w:rPr>
          <w:rFonts w:ascii="Courier New" w:hAnsi="Courier New" w:cs="Courier New"/>
        </w:rPr>
        <w:t>Concept: An online eLearning environment, where courses and other learning content can be presented, administrated and tracked.</w:t>
      </w:r>
    </w:p>
    <w:p w14:paraId="2F222F1C" w14:textId="77777777" w:rsidR="00704431" w:rsidRPr="00167B6B" w:rsidRDefault="00704431" w:rsidP="00704431">
      <w:pPr>
        <w:pStyle w:val="Body"/>
        <w:rPr>
          <w:rFonts w:ascii="Courier New" w:hAnsi="Courier New" w:cs="Courier New"/>
        </w:rPr>
      </w:pPr>
    </w:p>
    <w:p w14:paraId="4D76168B" w14:textId="77777777" w:rsidR="00704431" w:rsidRPr="00167B6B" w:rsidRDefault="00704431" w:rsidP="00704431">
      <w:pPr>
        <w:pStyle w:val="Body"/>
        <w:rPr>
          <w:rFonts w:ascii="Courier New" w:hAnsi="Courier New" w:cs="Courier New"/>
        </w:rPr>
      </w:pPr>
      <w:r w:rsidRPr="00167B6B">
        <w:rPr>
          <w:rFonts w:ascii="Courier New" w:hAnsi="Courier New" w:cs="Courier New"/>
        </w:rPr>
        <w:t>Operational Definition: in this study it is considered as the online platform where institutions upload materials, test students and monitor progress.</w:t>
      </w:r>
    </w:p>
    <w:p w14:paraId="464BB660" w14:textId="77777777" w:rsidR="00704431" w:rsidRPr="00167B6B" w:rsidRDefault="00704431" w:rsidP="00704431">
      <w:pPr>
        <w:pStyle w:val="Body"/>
        <w:rPr>
          <w:rFonts w:ascii="Courier New" w:hAnsi="Courier New" w:cs="Courier New"/>
        </w:rPr>
      </w:pPr>
    </w:p>
    <w:p w14:paraId="61A05F95" w14:textId="77777777" w:rsidR="00704431" w:rsidRPr="00167B6B" w:rsidRDefault="00704431" w:rsidP="00704431">
      <w:pPr>
        <w:pStyle w:val="Body"/>
        <w:rPr>
          <w:rFonts w:ascii="Courier New" w:hAnsi="Courier New" w:cs="Courier New"/>
        </w:rPr>
      </w:pPr>
      <w:r w:rsidRPr="00167B6B">
        <w:rPr>
          <w:rFonts w:ascii="Courier New" w:hAnsi="Courier New" w:cs="Courier New"/>
        </w:rPr>
        <w:t>Learning Outcomes</w:t>
      </w:r>
    </w:p>
    <w:p w14:paraId="607FC7BF" w14:textId="77777777" w:rsidR="00704431" w:rsidRPr="00167B6B" w:rsidRDefault="00704431" w:rsidP="00704431">
      <w:pPr>
        <w:pStyle w:val="Body"/>
        <w:rPr>
          <w:rFonts w:ascii="Courier New" w:hAnsi="Courier New" w:cs="Courier New"/>
        </w:rPr>
      </w:pPr>
    </w:p>
    <w:p w14:paraId="127AAA06" w14:textId="211EC474" w:rsidR="00A8307E" w:rsidRPr="00167B6B" w:rsidRDefault="00704431" w:rsidP="00704431">
      <w:pPr>
        <w:pStyle w:val="Body"/>
        <w:rPr>
          <w:rFonts w:ascii="Courier New" w:hAnsi="Courier New" w:cs="Courier New"/>
        </w:rPr>
      </w:pPr>
      <w:r w:rsidRPr="00167B6B">
        <w:rPr>
          <w:rFonts w:ascii="Courier New" w:hAnsi="Courier New" w:cs="Courier New"/>
        </w:rPr>
        <w:t>Conceptual Definition: Statements that define what students should know, be able to do, and understand as a result of completing a course.</w:t>
      </w:r>
    </w:p>
    <w:p w14:paraId="1C8DC17F" w14:textId="77777777" w:rsidR="009637F9" w:rsidRPr="00167B6B" w:rsidRDefault="009637F9" w:rsidP="00704431">
      <w:pPr>
        <w:pStyle w:val="Body"/>
        <w:rPr>
          <w:rFonts w:ascii="Courier New" w:hAnsi="Courier New" w:cs="Courier New"/>
        </w:rPr>
      </w:pPr>
    </w:p>
    <w:p w14:paraId="186977F3" w14:textId="77777777" w:rsidR="009637F9" w:rsidRPr="00167B6B" w:rsidRDefault="009637F9" w:rsidP="009637F9">
      <w:pPr>
        <w:pStyle w:val="Body"/>
        <w:rPr>
          <w:rFonts w:ascii="Courier New" w:hAnsi="Courier New" w:cs="Courier New"/>
        </w:rPr>
      </w:pPr>
      <w:r w:rsidRPr="00167B6B">
        <w:rPr>
          <w:rFonts w:ascii="Courier New" w:hAnsi="Courier New" w:cs="Courier New"/>
        </w:rPr>
        <w:t>Definition in Practice: In this study, it is used to mean specific curriculum objectives and the course content assessed through quizzes, projects, exams.</w:t>
      </w:r>
    </w:p>
    <w:p w14:paraId="212B68B7" w14:textId="77777777" w:rsidR="009637F9" w:rsidRPr="00167B6B" w:rsidRDefault="009637F9" w:rsidP="009637F9">
      <w:pPr>
        <w:pStyle w:val="Body"/>
        <w:rPr>
          <w:rFonts w:ascii="Courier New" w:hAnsi="Courier New" w:cs="Courier New"/>
        </w:rPr>
      </w:pPr>
    </w:p>
    <w:p w14:paraId="195CFA3E" w14:textId="77777777" w:rsidR="009637F9" w:rsidRPr="00167B6B" w:rsidRDefault="009637F9" w:rsidP="009637F9">
      <w:pPr>
        <w:pStyle w:val="Body"/>
        <w:rPr>
          <w:rFonts w:ascii="Courier New" w:hAnsi="Courier New" w:cs="Courier New"/>
        </w:rPr>
      </w:pPr>
      <w:r w:rsidRPr="00167B6B">
        <w:rPr>
          <w:rFonts w:ascii="Courier New" w:hAnsi="Courier New" w:cs="Courier New"/>
        </w:rPr>
        <w:t>Student Engagement</w:t>
      </w:r>
    </w:p>
    <w:p w14:paraId="1EF8D41F" w14:textId="77777777" w:rsidR="009637F9" w:rsidRPr="00167B6B" w:rsidRDefault="009637F9" w:rsidP="009637F9">
      <w:pPr>
        <w:pStyle w:val="Body"/>
        <w:rPr>
          <w:rFonts w:ascii="Courier New" w:hAnsi="Courier New" w:cs="Courier New"/>
        </w:rPr>
      </w:pPr>
    </w:p>
    <w:p w14:paraId="4AEE7A8F" w14:textId="77777777" w:rsidR="009637F9" w:rsidRPr="00167B6B" w:rsidRDefault="009637F9" w:rsidP="009637F9">
      <w:pPr>
        <w:pStyle w:val="Body"/>
        <w:rPr>
          <w:rFonts w:ascii="Courier New" w:hAnsi="Courier New" w:cs="Courier New"/>
        </w:rPr>
      </w:pPr>
      <w:r w:rsidRPr="00167B6B">
        <w:rPr>
          <w:rFonts w:ascii="Courier New" w:hAnsi="Courier New" w:cs="Courier New"/>
        </w:rPr>
        <w:t>Conceptual Definition: The degree with which students are actively and passively involved in learning.</w:t>
      </w:r>
    </w:p>
    <w:p w14:paraId="39E09CDC" w14:textId="77777777" w:rsidR="009637F9" w:rsidRPr="00167B6B" w:rsidRDefault="009637F9" w:rsidP="009637F9">
      <w:pPr>
        <w:pStyle w:val="Body"/>
        <w:rPr>
          <w:rFonts w:ascii="Courier New" w:hAnsi="Courier New" w:cs="Courier New"/>
        </w:rPr>
      </w:pPr>
    </w:p>
    <w:p w14:paraId="3ED1DE37" w14:textId="78EE86C0" w:rsidR="009637F9" w:rsidRPr="00167B6B" w:rsidRDefault="009637F9" w:rsidP="009637F9">
      <w:pPr>
        <w:pStyle w:val="Body"/>
        <w:rPr>
          <w:rFonts w:ascii="Courier New" w:hAnsi="Courier New" w:cs="Courier New"/>
        </w:rPr>
      </w:pPr>
      <w:r w:rsidRPr="00167B6B">
        <w:rPr>
          <w:rFonts w:ascii="Courier New" w:hAnsi="Courier New" w:cs="Courier New"/>
        </w:rPr>
        <w:t>Operational Definition: As used in this investigation, it is defined to be the participation of students in on-line discussion board activities, submitting assignments, attendance and involvement in classroom lecture based interactions.</w:t>
      </w:r>
    </w:p>
    <w:p w14:paraId="5D1F3C5F" w14:textId="77777777" w:rsidR="00A8307E" w:rsidRPr="00167B6B" w:rsidRDefault="00A8307E" w:rsidP="00EE5EEA">
      <w:pPr>
        <w:pStyle w:val="Body"/>
        <w:rPr>
          <w:rFonts w:ascii="Courier New" w:hAnsi="Courier New" w:cs="Courier New"/>
          <w:b/>
          <w:bCs/>
        </w:rPr>
      </w:pPr>
    </w:p>
    <w:p w14:paraId="6D71410D" w14:textId="77777777" w:rsidR="00A8307E" w:rsidRPr="00167B6B" w:rsidRDefault="00A8307E" w:rsidP="00EE5EEA">
      <w:pPr>
        <w:pStyle w:val="Body"/>
        <w:rPr>
          <w:rFonts w:ascii="Courier New" w:hAnsi="Courier New" w:cs="Courier New"/>
          <w:b/>
          <w:bCs/>
          <w:sz w:val="24"/>
          <w:szCs w:val="24"/>
        </w:rPr>
      </w:pPr>
    </w:p>
    <w:p w14:paraId="2D9C3513" w14:textId="77777777" w:rsidR="00A8307E" w:rsidRPr="00167B6B" w:rsidRDefault="00A8307E" w:rsidP="00EE5EEA">
      <w:pPr>
        <w:pStyle w:val="Body"/>
        <w:rPr>
          <w:rFonts w:ascii="Courier New" w:hAnsi="Courier New" w:cs="Courier New"/>
          <w:b/>
          <w:bCs/>
          <w:sz w:val="24"/>
          <w:szCs w:val="24"/>
        </w:rPr>
      </w:pPr>
    </w:p>
    <w:p w14:paraId="718877C5" w14:textId="77777777" w:rsidR="00A8307E" w:rsidRPr="00167B6B" w:rsidRDefault="00A8307E" w:rsidP="00EE5EEA">
      <w:pPr>
        <w:pStyle w:val="Body"/>
        <w:rPr>
          <w:rFonts w:ascii="Courier New" w:hAnsi="Courier New" w:cs="Courier New"/>
          <w:b/>
          <w:bCs/>
          <w:sz w:val="24"/>
          <w:szCs w:val="24"/>
        </w:rPr>
      </w:pPr>
    </w:p>
    <w:p w14:paraId="7691B4EE" w14:textId="77777777" w:rsidR="00A8307E" w:rsidRPr="00167B6B" w:rsidRDefault="00A8307E" w:rsidP="00EE5EEA">
      <w:pPr>
        <w:pStyle w:val="Body"/>
        <w:rPr>
          <w:rFonts w:ascii="Courier New" w:hAnsi="Courier New" w:cs="Courier New"/>
          <w:b/>
          <w:bCs/>
          <w:sz w:val="24"/>
          <w:szCs w:val="24"/>
        </w:rPr>
      </w:pPr>
    </w:p>
    <w:p w14:paraId="2763AF3C" w14:textId="77777777" w:rsidR="00A8307E" w:rsidRPr="00167B6B" w:rsidRDefault="00A8307E" w:rsidP="00EE5EEA">
      <w:pPr>
        <w:pStyle w:val="Body"/>
        <w:rPr>
          <w:rFonts w:ascii="Courier New" w:hAnsi="Courier New" w:cs="Courier New"/>
          <w:b/>
          <w:bCs/>
          <w:sz w:val="24"/>
          <w:szCs w:val="24"/>
        </w:rPr>
      </w:pPr>
    </w:p>
    <w:p w14:paraId="42459120" w14:textId="77777777" w:rsidR="00A8307E" w:rsidRPr="00167B6B" w:rsidRDefault="00A8307E" w:rsidP="00EE5EEA">
      <w:pPr>
        <w:pStyle w:val="Body"/>
        <w:rPr>
          <w:rFonts w:ascii="Courier New" w:hAnsi="Courier New" w:cs="Courier New"/>
          <w:b/>
          <w:bCs/>
          <w:sz w:val="24"/>
          <w:szCs w:val="24"/>
        </w:rPr>
      </w:pPr>
    </w:p>
    <w:p w14:paraId="2304CD27" w14:textId="77777777" w:rsidR="00A8307E" w:rsidRPr="00167B6B" w:rsidRDefault="00A8307E" w:rsidP="00EE5EEA">
      <w:pPr>
        <w:pStyle w:val="Body"/>
        <w:rPr>
          <w:rFonts w:ascii="Courier New" w:hAnsi="Courier New" w:cs="Courier New"/>
          <w:b/>
          <w:bCs/>
          <w:sz w:val="24"/>
          <w:szCs w:val="24"/>
        </w:rPr>
      </w:pPr>
    </w:p>
    <w:p w14:paraId="33A6FCCF" w14:textId="77777777" w:rsidR="00A8307E" w:rsidRPr="00167B6B" w:rsidRDefault="00A8307E" w:rsidP="00EE5EEA">
      <w:pPr>
        <w:pStyle w:val="Body"/>
        <w:rPr>
          <w:rFonts w:ascii="Courier New" w:hAnsi="Courier New" w:cs="Courier New"/>
          <w:b/>
          <w:bCs/>
          <w:sz w:val="24"/>
          <w:szCs w:val="24"/>
        </w:rPr>
      </w:pPr>
    </w:p>
    <w:p w14:paraId="55B941E4" w14:textId="77777777" w:rsidR="00A8307E" w:rsidRPr="00167B6B" w:rsidRDefault="00A8307E" w:rsidP="00EE5EEA">
      <w:pPr>
        <w:pStyle w:val="Body"/>
        <w:rPr>
          <w:rFonts w:ascii="Courier New" w:hAnsi="Courier New" w:cs="Courier New"/>
          <w:b/>
          <w:bCs/>
          <w:sz w:val="24"/>
          <w:szCs w:val="24"/>
        </w:rPr>
      </w:pPr>
    </w:p>
    <w:p w14:paraId="0BB38739" w14:textId="77777777" w:rsidR="00A8307E" w:rsidRPr="00167B6B" w:rsidRDefault="00A8307E" w:rsidP="00EE5EEA">
      <w:pPr>
        <w:pStyle w:val="Body"/>
        <w:rPr>
          <w:rFonts w:ascii="Courier New" w:hAnsi="Courier New" w:cs="Courier New"/>
          <w:b/>
          <w:bCs/>
          <w:sz w:val="24"/>
          <w:szCs w:val="24"/>
        </w:rPr>
      </w:pPr>
    </w:p>
    <w:p w14:paraId="0D4BD9FD" w14:textId="77777777" w:rsidR="00A8307E" w:rsidRPr="00167B6B" w:rsidRDefault="00A8307E" w:rsidP="00EE5EEA">
      <w:pPr>
        <w:pStyle w:val="Body"/>
        <w:rPr>
          <w:rFonts w:ascii="Courier New" w:hAnsi="Courier New" w:cs="Courier New"/>
          <w:b/>
          <w:bCs/>
          <w:sz w:val="24"/>
          <w:szCs w:val="24"/>
        </w:rPr>
      </w:pPr>
    </w:p>
    <w:p w14:paraId="59AE392F" w14:textId="77777777" w:rsidR="00A8307E" w:rsidRPr="00167B6B" w:rsidRDefault="00A8307E" w:rsidP="00EE5EEA">
      <w:pPr>
        <w:pStyle w:val="Body"/>
        <w:rPr>
          <w:rFonts w:ascii="Courier New" w:hAnsi="Courier New" w:cs="Courier New"/>
          <w:b/>
          <w:bCs/>
          <w:sz w:val="24"/>
          <w:szCs w:val="24"/>
        </w:rPr>
      </w:pPr>
    </w:p>
    <w:p w14:paraId="790B6627" w14:textId="77777777" w:rsidR="00A8307E" w:rsidRPr="00167B6B" w:rsidRDefault="00A8307E" w:rsidP="00EE5EEA">
      <w:pPr>
        <w:pStyle w:val="Body"/>
        <w:rPr>
          <w:rFonts w:ascii="Courier New" w:hAnsi="Courier New" w:cs="Courier New"/>
          <w:b/>
          <w:bCs/>
          <w:sz w:val="24"/>
          <w:szCs w:val="24"/>
        </w:rPr>
      </w:pPr>
    </w:p>
    <w:p w14:paraId="4C6F8ECF" w14:textId="77777777" w:rsidR="00A8307E" w:rsidRPr="00167B6B" w:rsidRDefault="00A8307E" w:rsidP="00EE5EEA">
      <w:pPr>
        <w:pStyle w:val="Body"/>
        <w:rPr>
          <w:rFonts w:ascii="Courier New" w:hAnsi="Courier New" w:cs="Courier New"/>
          <w:b/>
          <w:bCs/>
          <w:sz w:val="24"/>
          <w:szCs w:val="24"/>
        </w:rPr>
      </w:pPr>
    </w:p>
    <w:p w14:paraId="4E81F26F" w14:textId="77777777" w:rsidR="00A8307E" w:rsidRPr="00167B6B" w:rsidRDefault="00A8307E" w:rsidP="00EE5EEA">
      <w:pPr>
        <w:pStyle w:val="Body"/>
        <w:rPr>
          <w:rFonts w:ascii="Courier New" w:hAnsi="Courier New" w:cs="Courier New"/>
          <w:b/>
          <w:bCs/>
          <w:sz w:val="24"/>
          <w:szCs w:val="24"/>
        </w:rPr>
      </w:pPr>
    </w:p>
    <w:p w14:paraId="7771E476" w14:textId="77777777" w:rsidR="00A8307E" w:rsidRPr="00167B6B" w:rsidRDefault="00A8307E" w:rsidP="00EE5EEA">
      <w:pPr>
        <w:pStyle w:val="Body"/>
        <w:rPr>
          <w:rFonts w:ascii="Courier New" w:hAnsi="Courier New" w:cs="Courier New"/>
          <w:b/>
          <w:bCs/>
          <w:sz w:val="24"/>
          <w:szCs w:val="24"/>
        </w:rPr>
      </w:pPr>
    </w:p>
    <w:p w14:paraId="7ABBB4A1" w14:textId="77777777" w:rsidR="00A8307E" w:rsidRPr="00167B6B" w:rsidRDefault="00A8307E" w:rsidP="00EE5EEA">
      <w:pPr>
        <w:pStyle w:val="Body"/>
        <w:rPr>
          <w:rFonts w:ascii="Courier New" w:hAnsi="Courier New" w:cs="Courier New"/>
          <w:b/>
          <w:bCs/>
          <w:sz w:val="24"/>
          <w:szCs w:val="24"/>
        </w:rPr>
      </w:pPr>
    </w:p>
    <w:p w14:paraId="38F2DD40" w14:textId="77777777" w:rsidR="00A8307E" w:rsidRPr="00167B6B" w:rsidRDefault="00A8307E" w:rsidP="00EE5EEA">
      <w:pPr>
        <w:pStyle w:val="Body"/>
        <w:rPr>
          <w:rFonts w:ascii="Courier New" w:hAnsi="Courier New" w:cs="Courier New"/>
          <w:b/>
          <w:bCs/>
          <w:sz w:val="24"/>
          <w:szCs w:val="24"/>
        </w:rPr>
      </w:pPr>
    </w:p>
    <w:p w14:paraId="2DD2F628" w14:textId="77777777" w:rsidR="00A8307E" w:rsidRPr="00167B6B" w:rsidRDefault="00A8307E" w:rsidP="00EE5EEA">
      <w:pPr>
        <w:pStyle w:val="Body"/>
        <w:rPr>
          <w:rFonts w:ascii="Courier New" w:hAnsi="Courier New" w:cs="Courier New"/>
          <w:b/>
          <w:bCs/>
          <w:sz w:val="24"/>
          <w:szCs w:val="24"/>
        </w:rPr>
      </w:pPr>
    </w:p>
    <w:p w14:paraId="01D185DA" w14:textId="77777777" w:rsidR="00A8307E" w:rsidRPr="00167B6B" w:rsidRDefault="00A8307E" w:rsidP="00EE5EEA">
      <w:pPr>
        <w:pStyle w:val="Body"/>
        <w:rPr>
          <w:rFonts w:ascii="Courier New" w:hAnsi="Courier New" w:cs="Courier New"/>
          <w:b/>
          <w:bCs/>
          <w:sz w:val="24"/>
          <w:szCs w:val="24"/>
        </w:rPr>
      </w:pPr>
    </w:p>
    <w:p w14:paraId="0CB2DD66" w14:textId="77777777" w:rsidR="00A8307E" w:rsidRPr="00167B6B" w:rsidRDefault="00A8307E" w:rsidP="00EE5EEA">
      <w:pPr>
        <w:pStyle w:val="Body"/>
        <w:rPr>
          <w:rFonts w:ascii="Courier New" w:hAnsi="Courier New" w:cs="Courier New"/>
          <w:b/>
          <w:bCs/>
          <w:sz w:val="24"/>
          <w:szCs w:val="24"/>
        </w:rPr>
      </w:pPr>
    </w:p>
    <w:p w14:paraId="02C555AC" w14:textId="77777777" w:rsidR="00A8307E" w:rsidRPr="00167B6B" w:rsidRDefault="00A8307E" w:rsidP="00EE5EEA">
      <w:pPr>
        <w:pStyle w:val="Body"/>
        <w:rPr>
          <w:rFonts w:ascii="Courier New" w:hAnsi="Courier New" w:cs="Courier New"/>
          <w:b/>
          <w:bCs/>
          <w:sz w:val="24"/>
          <w:szCs w:val="24"/>
        </w:rPr>
      </w:pPr>
    </w:p>
    <w:p w14:paraId="73823BAE" w14:textId="77777777" w:rsidR="00A8307E" w:rsidRPr="00167B6B" w:rsidRDefault="00A8307E" w:rsidP="00EE5EEA">
      <w:pPr>
        <w:pStyle w:val="Body"/>
        <w:rPr>
          <w:rFonts w:ascii="Courier New" w:hAnsi="Courier New" w:cs="Courier New"/>
          <w:b/>
          <w:bCs/>
          <w:sz w:val="24"/>
          <w:szCs w:val="24"/>
        </w:rPr>
      </w:pPr>
    </w:p>
    <w:p w14:paraId="1F4F2116" w14:textId="77777777" w:rsidR="00A8307E" w:rsidRPr="00167B6B" w:rsidRDefault="00A8307E" w:rsidP="00EE5EEA">
      <w:pPr>
        <w:pStyle w:val="Body"/>
        <w:rPr>
          <w:rFonts w:ascii="Courier New" w:hAnsi="Courier New" w:cs="Courier New"/>
          <w:b/>
          <w:bCs/>
          <w:sz w:val="24"/>
          <w:szCs w:val="24"/>
        </w:rPr>
      </w:pPr>
    </w:p>
    <w:p w14:paraId="6EDBFE0C" w14:textId="77777777" w:rsidR="00A8307E" w:rsidRPr="00167B6B" w:rsidRDefault="00A8307E" w:rsidP="00EE5EEA">
      <w:pPr>
        <w:pStyle w:val="Body"/>
        <w:rPr>
          <w:rFonts w:ascii="Courier New" w:hAnsi="Courier New" w:cs="Courier New"/>
          <w:b/>
          <w:bCs/>
          <w:sz w:val="24"/>
          <w:szCs w:val="24"/>
        </w:rPr>
      </w:pPr>
    </w:p>
    <w:p w14:paraId="1C1ABD63" w14:textId="77777777" w:rsidR="0077632D" w:rsidRPr="00167B6B" w:rsidRDefault="0077632D" w:rsidP="00EE5EEA">
      <w:pPr>
        <w:pStyle w:val="Body"/>
        <w:rPr>
          <w:rFonts w:ascii="Courier New" w:hAnsi="Courier New" w:cs="Courier New"/>
          <w:b/>
          <w:bCs/>
          <w:sz w:val="24"/>
          <w:szCs w:val="24"/>
        </w:rPr>
      </w:pPr>
    </w:p>
    <w:p w14:paraId="41B1B98F" w14:textId="77777777" w:rsidR="00AF06AB" w:rsidRPr="00167B6B" w:rsidRDefault="00AF06AB" w:rsidP="0077632D">
      <w:pPr>
        <w:pStyle w:val="Body"/>
        <w:ind w:left="2880" w:firstLine="720"/>
        <w:rPr>
          <w:rFonts w:ascii="Courier New" w:hAnsi="Courier New" w:cs="Courier New"/>
          <w:b/>
          <w:bCs/>
        </w:rPr>
      </w:pPr>
    </w:p>
    <w:p w14:paraId="5DC9A8BE" w14:textId="77777777" w:rsidR="00AF06AB" w:rsidRPr="00167B6B" w:rsidRDefault="00AF06AB" w:rsidP="0077632D">
      <w:pPr>
        <w:pStyle w:val="Body"/>
        <w:ind w:left="2880" w:firstLine="720"/>
        <w:rPr>
          <w:rFonts w:ascii="Courier New" w:hAnsi="Courier New" w:cs="Courier New"/>
          <w:b/>
          <w:bCs/>
        </w:rPr>
      </w:pPr>
    </w:p>
    <w:p w14:paraId="7BD5B29F" w14:textId="77777777" w:rsidR="00AF06AB" w:rsidRPr="00167B6B" w:rsidRDefault="00AF06AB" w:rsidP="0077632D">
      <w:pPr>
        <w:pStyle w:val="Body"/>
        <w:ind w:left="2880" w:firstLine="720"/>
        <w:rPr>
          <w:rFonts w:ascii="Courier New" w:hAnsi="Courier New" w:cs="Courier New"/>
          <w:b/>
          <w:bCs/>
        </w:rPr>
      </w:pPr>
    </w:p>
    <w:p w14:paraId="3A345434" w14:textId="77777777" w:rsidR="00AF06AB" w:rsidRPr="00167B6B" w:rsidRDefault="00AF06AB" w:rsidP="0077632D">
      <w:pPr>
        <w:pStyle w:val="Body"/>
        <w:ind w:left="2880" w:firstLine="720"/>
        <w:rPr>
          <w:rFonts w:ascii="Courier New" w:hAnsi="Courier New" w:cs="Courier New"/>
          <w:b/>
          <w:bCs/>
        </w:rPr>
      </w:pPr>
    </w:p>
    <w:p w14:paraId="04597141" w14:textId="77777777" w:rsidR="00AF06AB" w:rsidRPr="00167B6B" w:rsidRDefault="00AF06AB" w:rsidP="0077632D">
      <w:pPr>
        <w:pStyle w:val="Body"/>
        <w:ind w:left="2880" w:firstLine="720"/>
        <w:rPr>
          <w:rFonts w:ascii="Courier New" w:hAnsi="Courier New" w:cs="Courier New"/>
          <w:b/>
          <w:bCs/>
        </w:rPr>
      </w:pPr>
    </w:p>
    <w:p w14:paraId="0902E5C3" w14:textId="77777777" w:rsidR="00AF06AB" w:rsidRPr="00167B6B" w:rsidRDefault="00AF06AB" w:rsidP="0077632D">
      <w:pPr>
        <w:pStyle w:val="Body"/>
        <w:ind w:left="2880" w:firstLine="720"/>
        <w:rPr>
          <w:rFonts w:ascii="Courier New" w:hAnsi="Courier New" w:cs="Courier New"/>
          <w:b/>
          <w:bCs/>
        </w:rPr>
      </w:pPr>
    </w:p>
    <w:p w14:paraId="4641E09C" w14:textId="77777777" w:rsidR="00AF06AB" w:rsidRPr="00167B6B" w:rsidRDefault="00AF06AB" w:rsidP="0077632D">
      <w:pPr>
        <w:pStyle w:val="Body"/>
        <w:ind w:left="2880" w:firstLine="720"/>
        <w:rPr>
          <w:rFonts w:ascii="Courier New" w:hAnsi="Courier New" w:cs="Courier New"/>
          <w:b/>
          <w:bCs/>
        </w:rPr>
      </w:pPr>
    </w:p>
    <w:p w14:paraId="46D8846A" w14:textId="77777777" w:rsidR="00AF06AB" w:rsidRPr="00167B6B" w:rsidRDefault="00AF06AB" w:rsidP="0077632D">
      <w:pPr>
        <w:pStyle w:val="Body"/>
        <w:ind w:left="2880" w:firstLine="720"/>
        <w:rPr>
          <w:rFonts w:ascii="Courier New" w:hAnsi="Courier New" w:cs="Courier New"/>
          <w:b/>
          <w:bCs/>
        </w:rPr>
      </w:pPr>
    </w:p>
    <w:p w14:paraId="2C312BAA" w14:textId="77777777" w:rsidR="00AF06AB" w:rsidRPr="00167B6B" w:rsidRDefault="00AF06AB" w:rsidP="0077632D">
      <w:pPr>
        <w:pStyle w:val="Body"/>
        <w:ind w:left="2880" w:firstLine="720"/>
        <w:rPr>
          <w:rFonts w:ascii="Courier New" w:hAnsi="Courier New" w:cs="Courier New"/>
          <w:b/>
          <w:bCs/>
        </w:rPr>
      </w:pPr>
    </w:p>
    <w:p w14:paraId="38D35643" w14:textId="77777777" w:rsidR="00AF06AB" w:rsidRPr="00167B6B" w:rsidRDefault="00AF06AB" w:rsidP="0077632D">
      <w:pPr>
        <w:pStyle w:val="Body"/>
        <w:ind w:left="2880" w:firstLine="720"/>
        <w:rPr>
          <w:rFonts w:ascii="Courier New" w:hAnsi="Courier New" w:cs="Courier New"/>
          <w:b/>
          <w:bCs/>
        </w:rPr>
      </w:pPr>
    </w:p>
    <w:p w14:paraId="231139C5" w14:textId="77777777" w:rsidR="00AF06AB" w:rsidRPr="00167B6B" w:rsidRDefault="00AF06AB" w:rsidP="0077632D">
      <w:pPr>
        <w:pStyle w:val="Body"/>
        <w:ind w:left="2880" w:firstLine="720"/>
        <w:rPr>
          <w:rFonts w:ascii="Courier New" w:hAnsi="Courier New" w:cs="Courier New"/>
          <w:b/>
          <w:bCs/>
        </w:rPr>
      </w:pPr>
    </w:p>
    <w:p w14:paraId="068C959E" w14:textId="77777777" w:rsidR="00AF06AB" w:rsidRPr="00167B6B" w:rsidRDefault="00AF06AB" w:rsidP="0077632D">
      <w:pPr>
        <w:pStyle w:val="Body"/>
        <w:ind w:left="2880" w:firstLine="720"/>
        <w:rPr>
          <w:rFonts w:ascii="Courier New" w:hAnsi="Courier New" w:cs="Courier New"/>
          <w:b/>
          <w:bCs/>
        </w:rPr>
      </w:pPr>
    </w:p>
    <w:p w14:paraId="7712BF87" w14:textId="77777777" w:rsidR="00AF06AB" w:rsidRPr="00167B6B" w:rsidRDefault="00AF06AB" w:rsidP="0077632D">
      <w:pPr>
        <w:pStyle w:val="Body"/>
        <w:ind w:left="2880" w:firstLine="720"/>
        <w:rPr>
          <w:rFonts w:ascii="Courier New" w:hAnsi="Courier New" w:cs="Courier New"/>
          <w:b/>
          <w:bCs/>
        </w:rPr>
      </w:pPr>
    </w:p>
    <w:p w14:paraId="381C05DD" w14:textId="77777777" w:rsidR="00AF06AB" w:rsidRPr="00167B6B" w:rsidRDefault="00AF06AB" w:rsidP="0077632D">
      <w:pPr>
        <w:pStyle w:val="Body"/>
        <w:ind w:left="2880" w:firstLine="720"/>
        <w:rPr>
          <w:rFonts w:ascii="Courier New" w:hAnsi="Courier New" w:cs="Courier New"/>
          <w:b/>
          <w:bCs/>
        </w:rPr>
      </w:pPr>
    </w:p>
    <w:p w14:paraId="47F85309" w14:textId="77777777" w:rsidR="00FD3B79" w:rsidRDefault="00FD3B79" w:rsidP="0077632D">
      <w:pPr>
        <w:pStyle w:val="Body"/>
        <w:ind w:left="2880" w:firstLine="720"/>
        <w:rPr>
          <w:rFonts w:ascii="Courier New" w:hAnsi="Courier New" w:cs="Courier New"/>
          <w:b/>
          <w:bCs/>
        </w:rPr>
      </w:pPr>
    </w:p>
    <w:p w14:paraId="1C3B6673" w14:textId="40BDAF3B" w:rsidR="00A8307E" w:rsidRPr="00167B6B" w:rsidRDefault="00BE6AB9" w:rsidP="0077632D">
      <w:pPr>
        <w:pStyle w:val="Body"/>
        <w:ind w:left="2880" w:firstLine="720"/>
        <w:rPr>
          <w:rFonts w:ascii="Courier New" w:hAnsi="Courier New" w:cs="Courier New"/>
          <w:b/>
          <w:bCs/>
        </w:rPr>
      </w:pPr>
      <w:r w:rsidRPr="00167B6B">
        <w:rPr>
          <w:rFonts w:ascii="Courier New" w:hAnsi="Courier New" w:cs="Courier New"/>
          <w:b/>
          <w:bCs/>
        </w:rPr>
        <w:t xml:space="preserve">Chapter </w:t>
      </w:r>
      <w:r w:rsidR="00DE5486" w:rsidRPr="00167B6B">
        <w:rPr>
          <w:rFonts w:ascii="Courier New" w:hAnsi="Courier New" w:cs="Courier New"/>
          <w:b/>
          <w:bCs/>
        </w:rPr>
        <w:t>II</w:t>
      </w:r>
    </w:p>
    <w:p w14:paraId="33EF39B7" w14:textId="77777777" w:rsidR="00685D91" w:rsidRPr="00167B6B" w:rsidRDefault="00685D91" w:rsidP="00EE5EEA">
      <w:pPr>
        <w:pStyle w:val="Body"/>
        <w:rPr>
          <w:rFonts w:ascii="Courier New" w:hAnsi="Courier New" w:cs="Courier New"/>
          <w:b/>
          <w:bCs/>
        </w:rPr>
      </w:pPr>
    </w:p>
    <w:p w14:paraId="1ADD559D" w14:textId="360041D5" w:rsidR="00DB6EBD" w:rsidRPr="00167B6B" w:rsidRDefault="00DB6EBD" w:rsidP="00EE5EEA">
      <w:pPr>
        <w:pStyle w:val="Body"/>
        <w:rPr>
          <w:rFonts w:ascii="Courier New" w:hAnsi="Courier New" w:cs="Courier New"/>
          <w:b/>
          <w:bCs/>
        </w:rPr>
      </w:pPr>
      <w:r w:rsidRPr="00167B6B">
        <w:rPr>
          <w:rFonts w:ascii="Courier New" w:hAnsi="Courier New" w:cs="Courier New"/>
          <w:b/>
          <w:bCs/>
        </w:rPr>
        <w:tab/>
      </w:r>
      <w:r w:rsidR="00685D91" w:rsidRPr="00167B6B">
        <w:rPr>
          <w:rFonts w:ascii="Courier New" w:hAnsi="Courier New" w:cs="Courier New"/>
          <w:b/>
          <w:bCs/>
        </w:rPr>
        <w:tab/>
      </w:r>
      <w:r w:rsidRPr="00167B6B">
        <w:rPr>
          <w:rFonts w:ascii="Courier New" w:hAnsi="Courier New" w:cs="Courier New"/>
          <w:b/>
          <w:bCs/>
        </w:rPr>
        <w:t>R</w:t>
      </w:r>
      <w:r w:rsidR="00535A81" w:rsidRPr="00167B6B">
        <w:rPr>
          <w:rFonts w:ascii="Courier New" w:hAnsi="Courier New" w:cs="Courier New"/>
          <w:b/>
          <w:bCs/>
        </w:rPr>
        <w:t xml:space="preserve">ELATED LITERATURE AND PRIOR ARTS </w:t>
      </w:r>
      <w:r w:rsidR="00685D91" w:rsidRPr="00167B6B">
        <w:rPr>
          <w:rFonts w:ascii="Courier New" w:hAnsi="Courier New" w:cs="Courier New"/>
          <w:b/>
          <w:bCs/>
        </w:rPr>
        <w:t>SEARCH</w:t>
      </w:r>
    </w:p>
    <w:p w14:paraId="0DB22019" w14:textId="77777777" w:rsidR="00F06F12" w:rsidRPr="00167B6B" w:rsidRDefault="00F06F12" w:rsidP="00EE5EEA">
      <w:pPr>
        <w:pStyle w:val="Body"/>
        <w:rPr>
          <w:rFonts w:ascii="Courier New" w:hAnsi="Courier New" w:cs="Courier New"/>
          <w:b/>
          <w:bCs/>
        </w:rPr>
      </w:pPr>
    </w:p>
    <w:p w14:paraId="06B604C4" w14:textId="77777777" w:rsidR="00F06F12" w:rsidRPr="00167B6B" w:rsidRDefault="00F06F12" w:rsidP="00EE5EEA">
      <w:pPr>
        <w:pStyle w:val="Body"/>
        <w:rPr>
          <w:rFonts w:ascii="Courier New" w:hAnsi="Courier New" w:cs="Courier New"/>
          <w:b/>
          <w:bCs/>
        </w:rPr>
      </w:pPr>
    </w:p>
    <w:p w14:paraId="5C1D9A2E" w14:textId="77777777" w:rsidR="00F06F12" w:rsidRPr="00167B6B" w:rsidRDefault="00F06F12" w:rsidP="00EE5EEA">
      <w:pPr>
        <w:pStyle w:val="Body"/>
        <w:rPr>
          <w:rFonts w:ascii="Courier New" w:hAnsi="Courier New" w:cs="Courier New"/>
          <w:b/>
          <w:bCs/>
        </w:rPr>
      </w:pPr>
    </w:p>
    <w:p w14:paraId="07612145" w14:textId="77777777" w:rsidR="00A8307E" w:rsidRPr="00167B6B" w:rsidRDefault="00A8307E" w:rsidP="00EE5EEA">
      <w:pPr>
        <w:pStyle w:val="Body"/>
        <w:rPr>
          <w:rFonts w:ascii="Courier New" w:hAnsi="Courier New" w:cs="Courier New"/>
          <w:b/>
          <w:bCs/>
        </w:rPr>
      </w:pPr>
    </w:p>
    <w:p w14:paraId="5E2271D6" w14:textId="403AF78B"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PRIOR ARTS</w:t>
      </w:r>
    </w:p>
    <w:p w14:paraId="6A7607B7" w14:textId="77777777" w:rsidR="00F70A87" w:rsidRPr="00994665" w:rsidRDefault="00F70A87" w:rsidP="00F70A87">
      <w:pPr>
        <w:pStyle w:val="Body"/>
        <w:rPr>
          <w:rFonts w:ascii="Courier New" w:hAnsi="Courier New" w:cs="Courier New"/>
          <w:sz w:val="24"/>
          <w:szCs w:val="24"/>
        </w:rPr>
      </w:pPr>
    </w:p>
    <w:p w14:paraId="0DB5C779" w14:textId="0819F315"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This section presents local and international systems, institutional implementations, and related technologies relevant to blended learning, syllabus mapping, and curriculum alignment. Each prior art is discussed in relation to its contribution, strengths, and identified limitations that justify the development of the proposed Blended Learning System with Syllabus Mapping.</w:t>
      </w:r>
    </w:p>
    <w:p w14:paraId="11B223E2" w14:textId="77777777" w:rsidR="00F70A87" w:rsidRPr="00994665" w:rsidRDefault="00F70A87" w:rsidP="00F70A87">
      <w:pPr>
        <w:pStyle w:val="Body"/>
        <w:rPr>
          <w:rFonts w:ascii="Courier New" w:hAnsi="Courier New" w:cs="Courier New"/>
          <w:sz w:val="24"/>
          <w:szCs w:val="24"/>
        </w:rPr>
      </w:pPr>
    </w:p>
    <w:p w14:paraId="7A174E0B" w14:textId="2EDEFF86"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Local Prior Arts (Philippines)</w:t>
      </w:r>
    </w:p>
    <w:p w14:paraId="6B19FDFF" w14:textId="77777777" w:rsidR="00F70A87" w:rsidRPr="00994665" w:rsidRDefault="00F70A87" w:rsidP="00F70A87">
      <w:pPr>
        <w:pStyle w:val="Body"/>
        <w:rPr>
          <w:rFonts w:ascii="Courier New" w:hAnsi="Courier New" w:cs="Courier New"/>
          <w:sz w:val="24"/>
          <w:szCs w:val="24"/>
        </w:rPr>
      </w:pPr>
    </w:p>
    <w:p w14:paraId="5F31FF2B" w14:textId="20D897CF"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lastRenderedPageBreak/>
        <w:t>Moodle-Based LMS Implementations in Philippine State Universities</w:t>
      </w:r>
    </w:p>
    <w:p w14:paraId="1C17053E" w14:textId="77777777" w:rsidR="00F70A87" w:rsidRPr="00994665" w:rsidRDefault="00F70A87" w:rsidP="00F70A87">
      <w:pPr>
        <w:pStyle w:val="Body"/>
        <w:rPr>
          <w:rFonts w:ascii="Courier New" w:hAnsi="Courier New" w:cs="Courier New"/>
          <w:sz w:val="24"/>
          <w:szCs w:val="24"/>
        </w:rPr>
      </w:pPr>
    </w:p>
    <w:p w14:paraId="4ACD518C" w14:textId="755974D3"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During the COVID-19 pandemic, many Philippine State Universities adopted Moodle as their primary Learning Management System to support flexible and blended learning delivery. Moodle, being an open-source platform, allows institutions to manage course materials, quizzes, assignments, and student progress (Moodle, 2023). Studies in Philippine higher education institutions revealed that Moodle significantly improved accessibility and communication between instructors and students during remote learning (Basilaia &amp; </w:t>
      </w:r>
      <w:proofErr w:type="spellStart"/>
      <w:r w:rsidRPr="00994665">
        <w:rPr>
          <w:rFonts w:ascii="Courier New" w:hAnsi="Courier New" w:cs="Courier New"/>
          <w:sz w:val="24"/>
          <w:szCs w:val="24"/>
        </w:rPr>
        <w:t>Kvavadze</w:t>
      </w:r>
      <w:proofErr w:type="spellEnd"/>
      <w:r w:rsidRPr="00994665">
        <w:rPr>
          <w:rFonts w:ascii="Courier New" w:hAnsi="Courier New" w:cs="Courier New"/>
          <w:sz w:val="24"/>
          <w:szCs w:val="24"/>
        </w:rPr>
        <w:t>, 2020). However, despite its flexibility, most institutional deployments focused primarily on content delivery and assessment management. Structured syllabus mapping and automated alignment of lessons to course learning outcomes were often handled manually by instructors, creating potential inconsistencies in curriculum tracking.</w:t>
      </w:r>
    </w:p>
    <w:p w14:paraId="41BE3735" w14:textId="77777777" w:rsidR="00F70A87" w:rsidRPr="00994665" w:rsidRDefault="00F70A87" w:rsidP="00F70A87">
      <w:pPr>
        <w:pStyle w:val="Body"/>
        <w:rPr>
          <w:rFonts w:ascii="Courier New" w:hAnsi="Courier New" w:cs="Courier New"/>
          <w:sz w:val="24"/>
          <w:szCs w:val="24"/>
        </w:rPr>
      </w:pPr>
    </w:p>
    <w:p w14:paraId="3958D3CE" w14:textId="2469DCBE"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University of the Philippines – University Virtual Learning Environment (UVL</w:t>
      </w:r>
      <w:r w:rsidR="0019649A">
        <w:rPr>
          <w:rFonts w:ascii="Courier New" w:hAnsi="Courier New" w:cs="Courier New"/>
          <w:b/>
          <w:bCs/>
          <w:sz w:val="24"/>
          <w:szCs w:val="24"/>
        </w:rPr>
        <w:t>E</w:t>
      </w:r>
      <w:r w:rsidR="00307FA8">
        <w:rPr>
          <w:rFonts w:ascii="Courier New" w:hAnsi="Courier New" w:cs="Courier New"/>
          <w:b/>
          <w:bCs/>
          <w:sz w:val="24"/>
          <w:szCs w:val="24"/>
        </w:rPr>
        <w:t>)</w:t>
      </w:r>
    </w:p>
    <w:p w14:paraId="1FC260BA" w14:textId="77777777" w:rsidR="00F70A87" w:rsidRPr="0019649A" w:rsidRDefault="00F70A87" w:rsidP="00F70A87">
      <w:pPr>
        <w:pStyle w:val="Body"/>
        <w:rPr>
          <w:rFonts w:ascii="Courier New" w:hAnsi="Courier New" w:cs="Courier New"/>
          <w:b/>
          <w:bCs/>
          <w:sz w:val="24"/>
          <w:szCs w:val="24"/>
        </w:rPr>
      </w:pPr>
    </w:p>
    <w:p w14:paraId="7F057FB5" w14:textId="683D028F"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University of the Philippines developed UVL</w:t>
      </w:r>
      <w:r w:rsidR="00307FA8">
        <w:rPr>
          <w:rFonts w:ascii="Courier New" w:hAnsi="Courier New" w:cs="Courier New"/>
          <w:sz w:val="24"/>
          <w:szCs w:val="24"/>
        </w:rPr>
        <w:t>E</w:t>
      </w:r>
      <w:r w:rsidRPr="00994665">
        <w:rPr>
          <w:rFonts w:ascii="Courier New" w:hAnsi="Courier New" w:cs="Courier New"/>
          <w:sz w:val="24"/>
          <w:szCs w:val="24"/>
        </w:rPr>
        <w:t xml:space="preserve"> as an institutional LMS to support online and blended instruction. UVL</w:t>
      </w:r>
      <w:r w:rsidR="00307FA8">
        <w:rPr>
          <w:rFonts w:ascii="Courier New" w:hAnsi="Courier New" w:cs="Courier New"/>
          <w:sz w:val="24"/>
          <w:szCs w:val="24"/>
        </w:rPr>
        <w:t>E</w:t>
      </w:r>
      <w:r w:rsidRPr="00994665">
        <w:rPr>
          <w:rFonts w:ascii="Courier New" w:hAnsi="Courier New" w:cs="Courier New"/>
          <w:sz w:val="24"/>
          <w:szCs w:val="24"/>
        </w:rPr>
        <w:t xml:space="preserve"> provides centralized access to learning materials, discussion forums, and grade management tools. According to institutional reports, UVL</w:t>
      </w:r>
      <w:r w:rsidR="00307FA8">
        <w:rPr>
          <w:rFonts w:ascii="Courier New" w:hAnsi="Courier New" w:cs="Courier New"/>
          <w:sz w:val="24"/>
          <w:szCs w:val="24"/>
        </w:rPr>
        <w:t>E</w:t>
      </w:r>
      <w:r w:rsidRPr="00994665">
        <w:rPr>
          <w:rFonts w:ascii="Courier New" w:hAnsi="Courier New" w:cs="Courier New"/>
          <w:sz w:val="24"/>
          <w:szCs w:val="24"/>
        </w:rPr>
        <w:t xml:space="preserve"> enhanced continuity of instruction and digital collaboration across campuses. However, while UVL</w:t>
      </w:r>
      <w:r w:rsidR="00307FA8">
        <w:rPr>
          <w:rFonts w:ascii="Courier New" w:hAnsi="Courier New" w:cs="Courier New"/>
          <w:sz w:val="24"/>
          <w:szCs w:val="24"/>
        </w:rPr>
        <w:t>E</w:t>
      </w:r>
      <w:r w:rsidRPr="00994665">
        <w:rPr>
          <w:rFonts w:ascii="Courier New" w:hAnsi="Courier New" w:cs="Courier New"/>
          <w:sz w:val="24"/>
          <w:szCs w:val="24"/>
        </w:rPr>
        <w:t xml:space="preserve"> effectively manages course distribution and evaluation, it does not inherently integrate structured syllabus mapping tools that directly connect weekly lessons to defined program outcomes. Curriculum alignment remains dependent on instructor input and external documentation, consistent with findings that many LMS platforms lack embedded constructive alignment systems (Biggs &amp; Tang, 2011).</w:t>
      </w:r>
    </w:p>
    <w:p w14:paraId="2371ACFA" w14:textId="49A627B8" w:rsidR="00F70A87" w:rsidRPr="00994665" w:rsidRDefault="00F70A87" w:rsidP="00F70A87">
      <w:pPr>
        <w:pStyle w:val="Body"/>
        <w:rPr>
          <w:rFonts w:ascii="Courier New" w:hAnsi="Courier New" w:cs="Courier New"/>
          <w:sz w:val="24"/>
          <w:szCs w:val="24"/>
        </w:rPr>
      </w:pPr>
    </w:p>
    <w:p w14:paraId="5B05A6E5" w14:textId="11531B69" w:rsidR="00F70A87" w:rsidRPr="009425AC" w:rsidRDefault="00F70A87" w:rsidP="00F70A87">
      <w:pPr>
        <w:pStyle w:val="Body"/>
        <w:rPr>
          <w:rFonts w:ascii="Courier New" w:hAnsi="Courier New" w:cs="Courier New"/>
          <w:b/>
          <w:bCs/>
          <w:sz w:val="24"/>
          <w:szCs w:val="24"/>
        </w:rPr>
      </w:pPr>
      <w:r w:rsidRPr="009425AC">
        <w:rPr>
          <w:rFonts w:ascii="Courier New" w:hAnsi="Courier New" w:cs="Courier New"/>
          <w:b/>
          <w:bCs/>
          <w:sz w:val="24"/>
          <w:szCs w:val="24"/>
        </w:rPr>
        <w:t xml:space="preserve">De La Salle University – </w:t>
      </w:r>
      <w:proofErr w:type="spellStart"/>
      <w:r w:rsidRPr="009425AC">
        <w:rPr>
          <w:rFonts w:ascii="Courier New" w:hAnsi="Courier New" w:cs="Courier New"/>
          <w:b/>
          <w:bCs/>
          <w:sz w:val="24"/>
          <w:szCs w:val="24"/>
        </w:rPr>
        <w:t>AnimoSpace</w:t>
      </w:r>
      <w:proofErr w:type="spellEnd"/>
      <w:r w:rsidRPr="009425AC">
        <w:rPr>
          <w:rFonts w:ascii="Courier New" w:hAnsi="Courier New" w:cs="Courier New"/>
          <w:b/>
          <w:bCs/>
          <w:sz w:val="24"/>
          <w:szCs w:val="24"/>
        </w:rPr>
        <w:t xml:space="preserve"> (Canvas LMS)</w:t>
      </w:r>
    </w:p>
    <w:p w14:paraId="02E08240" w14:textId="77777777" w:rsidR="00F70A87" w:rsidRPr="00994665" w:rsidRDefault="00F70A87" w:rsidP="00F70A87">
      <w:pPr>
        <w:pStyle w:val="Body"/>
        <w:rPr>
          <w:rFonts w:ascii="Courier New" w:hAnsi="Courier New" w:cs="Courier New"/>
          <w:sz w:val="24"/>
          <w:szCs w:val="24"/>
        </w:rPr>
      </w:pPr>
    </w:p>
    <w:p w14:paraId="79F189AB"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De La Salle University adopted Canvas through its </w:t>
      </w:r>
      <w:proofErr w:type="spellStart"/>
      <w:r w:rsidRPr="00994665">
        <w:rPr>
          <w:rFonts w:ascii="Courier New" w:hAnsi="Courier New" w:cs="Courier New"/>
          <w:sz w:val="24"/>
          <w:szCs w:val="24"/>
        </w:rPr>
        <w:t>AnimoSpace</w:t>
      </w:r>
      <w:proofErr w:type="spellEnd"/>
      <w:r w:rsidRPr="00994665">
        <w:rPr>
          <w:rFonts w:ascii="Courier New" w:hAnsi="Courier New" w:cs="Courier New"/>
          <w:sz w:val="24"/>
          <w:szCs w:val="24"/>
        </w:rPr>
        <w:t xml:space="preserve"> platform to facilitate blended and flexible learning. Canvas provides advanced analytics, outcome tracking, and modular content organization (Instructure, 2023). While it supports outcome-based education (OBE), structured syllabus mapping depends heavily on how instructors configure course modules. Research indicates that although LMS analytics improve transparency, curriculum alignment tools require systematic configuration and training to ensure consistent implementation </w:t>
      </w:r>
      <w:r w:rsidRPr="00994665">
        <w:rPr>
          <w:rFonts w:ascii="Courier New" w:hAnsi="Courier New" w:cs="Courier New"/>
          <w:sz w:val="24"/>
          <w:szCs w:val="24"/>
        </w:rPr>
        <w:lastRenderedPageBreak/>
        <w:t>(Sun et al., 2008). Therefore, automated lesson-to-syllabus linkage is not inherently standardized.</w:t>
      </w:r>
    </w:p>
    <w:p w14:paraId="756667E1" w14:textId="77777777" w:rsidR="00021CD6" w:rsidRDefault="00021CD6" w:rsidP="00F70A87">
      <w:pPr>
        <w:pStyle w:val="Body"/>
        <w:rPr>
          <w:rFonts w:ascii="Courier New" w:hAnsi="Courier New" w:cs="Courier New"/>
          <w:sz w:val="24"/>
          <w:szCs w:val="24"/>
        </w:rPr>
      </w:pPr>
    </w:p>
    <w:p w14:paraId="21576D61" w14:textId="43B44275" w:rsidR="00F70A87" w:rsidRPr="00021CD6" w:rsidRDefault="00F70A87" w:rsidP="00F70A87">
      <w:pPr>
        <w:pStyle w:val="Body"/>
        <w:rPr>
          <w:rFonts w:ascii="Courier New" w:hAnsi="Courier New" w:cs="Courier New"/>
          <w:b/>
          <w:bCs/>
          <w:sz w:val="24"/>
          <w:szCs w:val="24"/>
        </w:rPr>
      </w:pPr>
      <w:r w:rsidRPr="00021CD6">
        <w:rPr>
          <w:rFonts w:ascii="Courier New" w:hAnsi="Courier New" w:cs="Courier New"/>
          <w:b/>
          <w:bCs/>
          <w:sz w:val="24"/>
          <w:szCs w:val="24"/>
        </w:rPr>
        <w:t>Polytechnic University of the Philippines – Open University System</w:t>
      </w:r>
    </w:p>
    <w:p w14:paraId="320BEB38" w14:textId="77777777" w:rsidR="00F70A87" w:rsidRPr="00994665" w:rsidRDefault="00F70A87" w:rsidP="00F70A87">
      <w:pPr>
        <w:pStyle w:val="Body"/>
        <w:rPr>
          <w:rFonts w:ascii="Courier New" w:hAnsi="Courier New" w:cs="Courier New"/>
          <w:sz w:val="24"/>
          <w:szCs w:val="24"/>
        </w:rPr>
      </w:pPr>
    </w:p>
    <w:p w14:paraId="0E4B9A0A"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Polytechnic University of the Philippines implemented blended learning through digital modules and online platforms to support flexible education. While the system enabled continuity during pandemic disruptions, lesson progression and syllabus coverage were largely monitored through manual documentation. According to Graham (2006), effective blended learning requires structured instructional planning. Without integrated syllabus tracking tools, institutions may encounter duplication of content or incomplete coverage of learning outcomes.</w:t>
      </w:r>
    </w:p>
    <w:p w14:paraId="05612B2F" w14:textId="77777777" w:rsidR="00F70A87" w:rsidRPr="00994665" w:rsidRDefault="00F70A87" w:rsidP="00F70A87">
      <w:pPr>
        <w:pStyle w:val="Body"/>
        <w:rPr>
          <w:rFonts w:ascii="Courier New" w:hAnsi="Courier New" w:cs="Courier New"/>
          <w:sz w:val="24"/>
          <w:szCs w:val="24"/>
        </w:rPr>
      </w:pPr>
    </w:p>
    <w:p w14:paraId="474A35B9" w14:textId="38BA6514" w:rsidR="00F70A87" w:rsidRPr="00AF7B22" w:rsidRDefault="00F70A87" w:rsidP="00F70A87">
      <w:pPr>
        <w:pStyle w:val="Body"/>
        <w:rPr>
          <w:rFonts w:ascii="Courier New" w:hAnsi="Courier New" w:cs="Courier New"/>
          <w:b/>
          <w:bCs/>
          <w:sz w:val="24"/>
          <w:szCs w:val="24"/>
        </w:rPr>
      </w:pPr>
      <w:proofErr w:type="spellStart"/>
      <w:r w:rsidRPr="00AF7B22">
        <w:rPr>
          <w:rFonts w:ascii="Courier New" w:hAnsi="Courier New" w:cs="Courier New"/>
          <w:b/>
          <w:bCs/>
          <w:sz w:val="24"/>
          <w:szCs w:val="24"/>
        </w:rPr>
        <w:t>Mapúa</w:t>
      </w:r>
      <w:proofErr w:type="spellEnd"/>
      <w:r w:rsidRPr="00AF7B22">
        <w:rPr>
          <w:rFonts w:ascii="Courier New" w:hAnsi="Courier New" w:cs="Courier New"/>
          <w:b/>
          <w:bCs/>
          <w:sz w:val="24"/>
          <w:szCs w:val="24"/>
        </w:rPr>
        <w:t xml:space="preserve"> University Fully Online and Modular Model</w:t>
      </w:r>
    </w:p>
    <w:p w14:paraId="04FBC331" w14:textId="77777777" w:rsidR="00F70A87" w:rsidRPr="00994665" w:rsidRDefault="00F70A87" w:rsidP="00F70A87">
      <w:pPr>
        <w:pStyle w:val="Body"/>
        <w:rPr>
          <w:rFonts w:ascii="Courier New" w:hAnsi="Courier New" w:cs="Courier New"/>
          <w:sz w:val="24"/>
          <w:szCs w:val="24"/>
        </w:rPr>
      </w:pPr>
    </w:p>
    <w:p w14:paraId="497BDF21" w14:textId="77777777" w:rsidR="00F70A87" w:rsidRPr="00994665" w:rsidRDefault="00F70A87" w:rsidP="00F70A87">
      <w:pPr>
        <w:pStyle w:val="Body"/>
        <w:rPr>
          <w:rFonts w:ascii="Courier New" w:hAnsi="Courier New" w:cs="Courier New"/>
          <w:sz w:val="24"/>
          <w:szCs w:val="24"/>
        </w:rPr>
      </w:pPr>
      <w:proofErr w:type="spellStart"/>
      <w:r w:rsidRPr="00994665">
        <w:rPr>
          <w:rFonts w:ascii="Courier New" w:hAnsi="Courier New" w:cs="Courier New"/>
          <w:sz w:val="24"/>
          <w:szCs w:val="24"/>
        </w:rPr>
        <w:t>Mapúa</w:t>
      </w:r>
      <w:proofErr w:type="spellEnd"/>
      <w:r w:rsidRPr="00994665">
        <w:rPr>
          <w:rFonts w:ascii="Courier New" w:hAnsi="Courier New" w:cs="Courier New"/>
          <w:sz w:val="24"/>
          <w:szCs w:val="24"/>
        </w:rPr>
        <w:t xml:space="preserve"> University pioneered a digital-first learning structure using modular and quarter-based systems. The university adopted digital platforms to ensure structured content sequencing. Although the modular structure supports organized delivery, automated lesson-to-outcome mapping within the system is not universally embedded. Research on modular instruction emphasizes that while modularization enhances clarity, integration with digital tracking systems is necessary for real-time curriculum monitoring (Horn &amp; </w:t>
      </w:r>
      <w:proofErr w:type="spellStart"/>
      <w:r w:rsidRPr="00994665">
        <w:rPr>
          <w:rFonts w:ascii="Courier New" w:hAnsi="Courier New" w:cs="Courier New"/>
          <w:sz w:val="24"/>
          <w:szCs w:val="24"/>
        </w:rPr>
        <w:t>Staker</w:t>
      </w:r>
      <w:proofErr w:type="spellEnd"/>
      <w:r w:rsidRPr="00994665">
        <w:rPr>
          <w:rFonts w:ascii="Courier New" w:hAnsi="Courier New" w:cs="Courier New"/>
          <w:sz w:val="24"/>
          <w:szCs w:val="24"/>
        </w:rPr>
        <w:t>, 2015).</w:t>
      </w:r>
    </w:p>
    <w:p w14:paraId="302BD4E6" w14:textId="77777777" w:rsidR="00F70A87" w:rsidRPr="00994665" w:rsidRDefault="00F70A87" w:rsidP="00F70A87">
      <w:pPr>
        <w:pStyle w:val="Body"/>
        <w:rPr>
          <w:rFonts w:ascii="Courier New" w:hAnsi="Courier New" w:cs="Courier New"/>
          <w:sz w:val="24"/>
          <w:szCs w:val="24"/>
        </w:rPr>
      </w:pPr>
    </w:p>
    <w:p w14:paraId="747F4629" w14:textId="6131C385"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CHED Flexible Learning Framework</w:t>
      </w:r>
    </w:p>
    <w:p w14:paraId="51B39AAA" w14:textId="77777777" w:rsidR="00F70A87" w:rsidRPr="00994665" w:rsidRDefault="00F70A87" w:rsidP="00F70A87">
      <w:pPr>
        <w:pStyle w:val="Body"/>
        <w:rPr>
          <w:rFonts w:ascii="Courier New" w:hAnsi="Courier New" w:cs="Courier New"/>
          <w:sz w:val="24"/>
          <w:szCs w:val="24"/>
        </w:rPr>
      </w:pPr>
    </w:p>
    <w:p w14:paraId="72414AB0"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Commission on Higher Education (CHED) issued policies promoting flexible and blended learning models to ensure continuity of education. CHED emphasizes constructive alignment, outcome-based education, and instructional monitoring. However, while policy frameworks mandate alignment, they do not prescribe standardized digital tools for syllabus mapping. This creates variability in institutional implementation, reinforcing the need for integrated technological solutions.</w:t>
      </w:r>
    </w:p>
    <w:p w14:paraId="4DDB4776" w14:textId="77777777" w:rsidR="00F70A87" w:rsidRPr="00994665" w:rsidRDefault="00F70A87" w:rsidP="00F70A87">
      <w:pPr>
        <w:pStyle w:val="Body"/>
        <w:rPr>
          <w:rFonts w:ascii="Courier New" w:hAnsi="Courier New" w:cs="Courier New"/>
          <w:sz w:val="24"/>
          <w:szCs w:val="24"/>
        </w:rPr>
      </w:pPr>
    </w:p>
    <w:p w14:paraId="2184B8A2" w14:textId="0D3CE5D1"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Batangas State University Smart Campus Initiative</w:t>
      </w:r>
    </w:p>
    <w:p w14:paraId="7BABE581" w14:textId="77777777" w:rsidR="00F70A87" w:rsidRPr="00994665" w:rsidRDefault="00F70A87" w:rsidP="00F70A87">
      <w:pPr>
        <w:pStyle w:val="Body"/>
        <w:rPr>
          <w:rFonts w:ascii="Courier New" w:hAnsi="Courier New" w:cs="Courier New"/>
          <w:sz w:val="24"/>
          <w:szCs w:val="24"/>
        </w:rPr>
      </w:pPr>
    </w:p>
    <w:p w14:paraId="0C909115"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Batangas State University implemented digital tools for smart campus initiatives, including LMS integration and academic monitoring. While these platforms improve accessibility, structured mapping between syllabus objectives and lesson implementation remains limited within the system interface.</w:t>
      </w:r>
    </w:p>
    <w:p w14:paraId="211A98FD" w14:textId="77777777" w:rsidR="00F70A87" w:rsidRPr="00994665" w:rsidRDefault="00F70A87" w:rsidP="00F70A87">
      <w:pPr>
        <w:pStyle w:val="Body"/>
        <w:rPr>
          <w:rFonts w:ascii="Courier New" w:hAnsi="Courier New" w:cs="Courier New"/>
          <w:sz w:val="24"/>
          <w:szCs w:val="24"/>
        </w:rPr>
      </w:pPr>
    </w:p>
    <w:p w14:paraId="3FD6E53A" w14:textId="0D5FC8BE"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lastRenderedPageBreak/>
        <w:t>Technological University of the Philippines LMS</w:t>
      </w:r>
    </w:p>
    <w:p w14:paraId="3224A8BB" w14:textId="77777777" w:rsidR="00F70A87" w:rsidRPr="00994665" w:rsidRDefault="00F70A87" w:rsidP="00F70A87">
      <w:pPr>
        <w:pStyle w:val="Body"/>
        <w:rPr>
          <w:rFonts w:ascii="Courier New" w:hAnsi="Courier New" w:cs="Courier New"/>
          <w:sz w:val="24"/>
          <w:szCs w:val="24"/>
        </w:rPr>
      </w:pPr>
    </w:p>
    <w:p w14:paraId="4369CC6D"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TUP adopted LMS platforms to support blended delivery. These systems facilitate assignment submission and grading. However, syllabus monitoring often relies on separate documentation processes rather than integrated system features.</w:t>
      </w:r>
    </w:p>
    <w:p w14:paraId="4CD437CE" w14:textId="77777777" w:rsidR="00F70A87" w:rsidRPr="00994665" w:rsidRDefault="00F70A87" w:rsidP="00F70A87">
      <w:pPr>
        <w:pStyle w:val="Body"/>
        <w:rPr>
          <w:rFonts w:ascii="Courier New" w:hAnsi="Courier New" w:cs="Courier New"/>
          <w:sz w:val="24"/>
          <w:szCs w:val="24"/>
        </w:rPr>
      </w:pPr>
    </w:p>
    <w:p w14:paraId="3E781FAA" w14:textId="08AFF55B"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Local Capstone LMS Prototypes</w:t>
      </w:r>
    </w:p>
    <w:p w14:paraId="21638A76" w14:textId="77777777" w:rsidR="00F70A87" w:rsidRPr="00994665" w:rsidRDefault="00F70A87" w:rsidP="00F70A87">
      <w:pPr>
        <w:pStyle w:val="Body"/>
        <w:rPr>
          <w:rFonts w:ascii="Courier New" w:hAnsi="Courier New" w:cs="Courier New"/>
          <w:sz w:val="24"/>
          <w:szCs w:val="24"/>
        </w:rPr>
      </w:pPr>
    </w:p>
    <w:p w14:paraId="02C39DAC"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Various undergraduate IT capstone projects in Philippine institutions developed LMS prototypes featuring grade tracking, content upload, and student monitoring. However, most prototypes focus on functionality rather than curriculum alignment frameworks, leaving syllabus mapping unaddressed.</w:t>
      </w:r>
    </w:p>
    <w:p w14:paraId="258489EE" w14:textId="77777777" w:rsidR="00F70A87" w:rsidRPr="00994665" w:rsidRDefault="00F70A87" w:rsidP="00F70A87">
      <w:pPr>
        <w:pStyle w:val="Body"/>
        <w:rPr>
          <w:rFonts w:ascii="Courier New" w:hAnsi="Courier New" w:cs="Courier New"/>
          <w:sz w:val="24"/>
          <w:szCs w:val="24"/>
        </w:rPr>
      </w:pPr>
    </w:p>
    <w:p w14:paraId="4701958F" w14:textId="5DA74746"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Outcome-Based Education (OBE) Implementation in Philippine HEIs</w:t>
      </w:r>
    </w:p>
    <w:p w14:paraId="22D36D49" w14:textId="77777777" w:rsidR="00F70A87" w:rsidRPr="00994665" w:rsidRDefault="00F70A87" w:rsidP="00F70A87">
      <w:pPr>
        <w:pStyle w:val="Body"/>
        <w:rPr>
          <w:rFonts w:ascii="Courier New" w:hAnsi="Courier New" w:cs="Courier New"/>
          <w:sz w:val="24"/>
          <w:szCs w:val="24"/>
        </w:rPr>
      </w:pPr>
    </w:p>
    <w:p w14:paraId="2414574C"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Philippine higher education institutions widely adopted OBE frameworks aligned with CHED standards. According to Biggs and Tang (2011), constructive alignment ensures coherence among learning outcomes, teaching activities, and assessments. However, digital integration of OBE mapping into LMS systems remains inconsistent across institutions.</w:t>
      </w:r>
    </w:p>
    <w:p w14:paraId="3B65C6EA" w14:textId="77777777" w:rsidR="00F70A87" w:rsidRPr="00994665" w:rsidRDefault="00F70A87" w:rsidP="00F70A87">
      <w:pPr>
        <w:pStyle w:val="Body"/>
        <w:rPr>
          <w:rFonts w:ascii="Courier New" w:hAnsi="Courier New" w:cs="Courier New"/>
          <w:sz w:val="24"/>
          <w:szCs w:val="24"/>
        </w:rPr>
      </w:pPr>
    </w:p>
    <w:p w14:paraId="4A8CE3B6" w14:textId="4CA84F28" w:rsidR="00F70A87" w:rsidRPr="00994665" w:rsidRDefault="00F70A87" w:rsidP="00F70A87">
      <w:pPr>
        <w:pStyle w:val="Body"/>
        <w:rPr>
          <w:rFonts w:ascii="Courier New" w:hAnsi="Courier New" w:cs="Courier New"/>
          <w:sz w:val="24"/>
          <w:szCs w:val="24"/>
        </w:rPr>
      </w:pPr>
    </w:p>
    <w:p w14:paraId="1A089BC1" w14:textId="77777777" w:rsidR="00F70A87" w:rsidRPr="00994665" w:rsidRDefault="00F70A87" w:rsidP="00F70A87">
      <w:pPr>
        <w:pStyle w:val="Body"/>
        <w:rPr>
          <w:rFonts w:ascii="Courier New" w:hAnsi="Courier New" w:cs="Courier New"/>
          <w:sz w:val="24"/>
          <w:szCs w:val="24"/>
        </w:rPr>
      </w:pPr>
    </w:p>
    <w:p w14:paraId="574BFE66" w14:textId="3B9CD0A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International Prior Arts</w:t>
      </w:r>
    </w:p>
    <w:p w14:paraId="196B6D3E" w14:textId="77777777" w:rsidR="00F70A87" w:rsidRPr="00AA2D55" w:rsidRDefault="00F70A87" w:rsidP="00F70A87">
      <w:pPr>
        <w:pStyle w:val="Body"/>
        <w:rPr>
          <w:rFonts w:ascii="Courier New" w:hAnsi="Courier New" w:cs="Courier New"/>
          <w:b/>
          <w:bCs/>
          <w:sz w:val="24"/>
          <w:szCs w:val="24"/>
        </w:rPr>
      </w:pPr>
    </w:p>
    <w:p w14:paraId="494AA35D" w14:textId="4969FF8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Google Classroom (Google LLC)</w:t>
      </w:r>
    </w:p>
    <w:p w14:paraId="4F69F755" w14:textId="77777777" w:rsidR="00F70A87" w:rsidRPr="00994665" w:rsidRDefault="00F70A87" w:rsidP="00F70A87">
      <w:pPr>
        <w:pStyle w:val="Body"/>
        <w:rPr>
          <w:rFonts w:ascii="Courier New" w:hAnsi="Courier New" w:cs="Courier New"/>
          <w:sz w:val="24"/>
          <w:szCs w:val="24"/>
        </w:rPr>
      </w:pPr>
    </w:p>
    <w:p w14:paraId="2F425BD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Google Classroom provides digital assignment management, communication tools, and grading systems. While widely adopted globally, it primarily supports content distribution rather than structured curriculum mapping. Research indicates that while Google Classroom improves efficiency, it lacks integrated outcome-alignment mechanisms (Al-Maroof &amp; Al-Emran, 2018).</w:t>
      </w:r>
    </w:p>
    <w:p w14:paraId="1FC9E00F" w14:textId="77777777" w:rsidR="00F70A87" w:rsidRPr="00994665" w:rsidRDefault="00F70A87" w:rsidP="00F70A87">
      <w:pPr>
        <w:pStyle w:val="Body"/>
        <w:rPr>
          <w:rFonts w:ascii="Courier New" w:hAnsi="Courier New" w:cs="Courier New"/>
          <w:sz w:val="24"/>
          <w:szCs w:val="24"/>
        </w:rPr>
      </w:pPr>
    </w:p>
    <w:p w14:paraId="362BA0BB" w14:textId="083F7F6A"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Canvas LMS (Instructure Inc.)</w:t>
      </w:r>
    </w:p>
    <w:p w14:paraId="42C204B8" w14:textId="77777777" w:rsidR="00F70A87" w:rsidRPr="00994665" w:rsidRDefault="00F70A87" w:rsidP="00F70A87">
      <w:pPr>
        <w:pStyle w:val="Body"/>
        <w:rPr>
          <w:rFonts w:ascii="Courier New" w:hAnsi="Courier New" w:cs="Courier New"/>
          <w:sz w:val="24"/>
          <w:szCs w:val="24"/>
        </w:rPr>
      </w:pPr>
    </w:p>
    <w:p w14:paraId="283BD811"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Canvas supports outcome-based tracking, analytics, and modular design. Institutions can manually align outcomes to assessments. However, automated syllabus mapping across weekly lessons requires configuration. Studies show that LMS effectiveness depends on usability and alignment strategies (Sun et al., 2008).</w:t>
      </w:r>
    </w:p>
    <w:p w14:paraId="1ADCDA1F" w14:textId="77777777" w:rsidR="00F70A87" w:rsidRPr="00994665" w:rsidRDefault="00F70A87" w:rsidP="00F70A87">
      <w:pPr>
        <w:pStyle w:val="Body"/>
        <w:rPr>
          <w:rFonts w:ascii="Courier New" w:hAnsi="Courier New" w:cs="Courier New"/>
          <w:sz w:val="24"/>
          <w:szCs w:val="24"/>
        </w:rPr>
      </w:pPr>
    </w:p>
    <w:p w14:paraId="6BBC6722" w14:textId="6BA671A3"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Blackboard Learn</w:t>
      </w:r>
    </w:p>
    <w:p w14:paraId="35CD6CC7" w14:textId="77777777" w:rsidR="00F70A87" w:rsidRPr="00994665" w:rsidRDefault="00F70A87" w:rsidP="00F70A87">
      <w:pPr>
        <w:pStyle w:val="Body"/>
        <w:rPr>
          <w:rFonts w:ascii="Courier New" w:hAnsi="Courier New" w:cs="Courier New"/>
          <w:sz w:val="24"/>
          <w:szCs w:val="24"/>
        </w:rPr>
      </w:pPr>
    </w:p>
    <w:p w14:paraId="24D2D7A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Blackboard offers comprehensive course management tools. It includes outcome assessment modules but requires institutional customization. Research emphasizes that LMS platforms must integrate constructive alignment to maximize instructional effectiveness (Garrison &amp; Kanuka, 2004).</w:t>
      </w:r>
    </w:p>
    <w:p w14:paraId="47A7CE7A" w14:textId="77777777" w:rsidR="00F70A87" w:rsidRPr="00994665" w:rsidRDefault="00F70A87" w:rsidP="00F70A87">
      <w:pPr>
        <w:pStyle w:val="Body"/>
        <w:rPr>
          <w:rFonts w:ascii="Courier New" w:hAnsi="Courier New" w:cs="Courier New"/>
          <w:sz w:val="24"/>
          <w:szCs w:val="24"/>
        </w:rPr>
      </w:pPr>
    </w:p>
    <w:p w14:paraId="1EF06B47" w14:textId="45A4C49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Moodle LMS (Global Implementation)</w:t>
      </w:r>
    </w:p>
    <w:p w14:paraId="08505511" w14:textId="77777777" w:rsidR="00F70A87" w:rsidRPr="00994665" w:rsidRDefault="00F70A87" w:rsidP="00F70A87">
      <w:pPr>
        <w:pStyle w:val="Body"/>
        <w:rPr>
          <w:rFonts w:ascii="Courier New" w:hAnsi="Courier New" w:cs="Courier New"/>
          <w:sz w:val="24"/>
          <w:szCs w:val="24"/>
        </w:rPr>
      </w:pPr>
    </w:p>
    <w:p w14:paraId="0CDC3197"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Moodle remains one of the most widely used open-source LMS platforms worldwide. It supports plugins for outcome mapping. However, default configurations do not automatically link syllabus components unless specifically structured.</w:t>
      </w:r>
    </w:p>
    <w:p w14:paraId="76671B1C" w14:textId="77777777" w:rsidR="00F70A87" w:rsidRPr="00994665" w:rsidRDefault="00F70A87" w:rsidP="00F70A87">
      <w:pPr>
        <w:pStyle w:val="Body"/>
        <w:rPr>
          <w:rFonts w:ascii="Courier New" w:hAnsi="Courier New" w:cs="Courier New"/>
          <w:sz w:val="24"/>
          <w:szCs w:val="24"/>
        </w:rPr>
      </w:pPr>
    </w:p>
    <w:p w14:paraId="1B8F2961" w14:textId="058DEEA8"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Brightspace by D2L</w:t>
      </w:r>
    </w:p>
    <w:p w14:paraId="5E332E3A" w14:textId="77777777" w:rsidR="00F70A87" w:rsidRPr="00AA2D55" w:rsidRDefault="00F70A87" w:rsidP="00F70A87">
      <w:pPr>
        <w:pStyle w:val="Body"/>
        <w:rPr>
          <w:rFonts w:ascii="Courier New" w:hAnsi="Courier New" w:cs="Courier New"/>
          <w:b/>
          <w:bCs/>
          <w:sz w:val="24"/>
          <w:szCs w:val="24"/>
        </w:rPr>
      </w:pPr>
    </w:p>
    <w:p w14:paraId="6C81458D"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Brightspace includes learning analytics and competency tracking tools. It supports outcome-based education models. However, similar to other LMS platforms, structured lesson-to-syllabus automation requires advanced setup.</w:t>
      </w:r>
    </w:p>
    <w:p w14:paraId="3656344D" w14:textId="77777777" w:rsidR="00F70A87" w:rsidRPr="00994665" w:rsidRDefault="00F70A87" w:rsidP="00F70A87">
      <w:pPr>
        <w:pStyle w:val="Body"/>
        <w:rPr>
          <w:rFonts w:ascii="Courier New" w:hAnsi="Courier New" w:cs="Courier New"/>
          <w:sz w:val="24"/>
          <w:szCs w:val="24"/>
        </w:rPr>
      </w:pPr>
    </w:p>
    <w:p w14:paraId="3B8C34CC" w14:textId="5A73329A"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Schoology (PowerSchool)</w:t>
      </w:r>
    </w:p>
    <w:p w14:paraId="0CD25CEA" w14:textId="77777777" w:rsidR="00F70A87" w:rsidRPr="00994665" w:rsidRDefault="00F70A87" w:rsidP="00F70A87">
      <w:pPr>
        <w:pStyle w:val="Body"/>
        <w:rPr>
          <w:rFonts w:ascii="Courier New" w:hAnsi="Courier New" w:cs="Courier New"/>
          <w:sz w:val="24"/>
          <w:szCs w:val="24"/>
        </w:rPr>
      </w:pPr>
    </w:p>
    <w:p w14:paraId="7D433893"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Schoology integrates instructional resources and assessments. While effective for blended learning environments, curriculum mapping tools are limited without external integration.</w:t>
      </w:r>
    </w:p>
    <w:p w14:paraId="16DE48C1" w14:textId="77777777" w:rsidR="00F70A87" w:rsidRPr="00994665" w:rsidRDefault="00F70A87" w:rsidP="00F70A87">
      <w:pPr>
        <w:pStyle w:val="Body"/>
        <w:rPr>
          <w:rFonts w:ascii="Courier New" w:hAnsi="Courier New" w:cs="Courier New"/>
          <w:sz w:val="24"/>
          <w:szCs w:val="24"/>
        </w:rPr>
      </w:pPr>
    </w:p>
    <w:p w14:paraId="02987792" w14:textId="11544BD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Open edX</w:t>
      </w:r>
    </w:p>
    <w:p w14:paraId="2E2FC22E" w14:textId="77777777" w:rsidR="00F70A87" w:rsidRPr="00994665" w:rsidRDefault="00F70A87" w:rsidP="00F70A87">
      <w:pPr>
        <w:pStyle w:val="Body"/>
        <w:rPr>
          <w:rFonts w:ascii="Courier New" w:hAnsi="Courier New" w:cs="Courier New"/>
          <w:sz w:val="24"/>
          <w:szCs w:val="24"/>
        </w:rPr>
      </w:pPr>
    </w:p>
    <w:p w14:paraId="793923A5"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Open edX supports modular learning and objective alignment in MOOC environments. However, it focuses primarily on large-scale online education rather than institutional blended tracking systems.</w:t>
      </w:r>
    </w:p>
    <w:p w14:paraId="201965FB" w14:textId="77777777" w:rsidR="00F70A87" w:rsidRPr="00994665" w:rsidRDefault="00F70A87" w:rsidP="00F70A87">
      <w:pPr>
        <w:pStyle w:val="Body"/>
        <w:rPr>
          <w:rFonts w:ascii="Courier New" w:hAnsi="Courier New" w:cs="Courier New"/>
          <w:sz w:val="24"/>
          <w:szCs w:val="24"/>
        </w:rPr>
      </w:pPr>
    </w:p>
    <w:p w14:paraId="45B27EE4" w14:textId="51314E2D"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Atlas Curriculum Mapping</w:t>
      </w:r>
    </w:p>
    <w:p w14:paraId="6BBAD754" w14:textId="77777777" w:rsidR="00F70A87" w:rsidRPr="00994665" w:rsidRDefault="00F70A87" w:rsidP="00F70A87">
      <w:pPr>
        <w:pStyle w:val="Body"/>
        <w:rPr>
          <w:rFonts w:ascii="Courier New" w:hAnsi="Courier New" w:cs="Courier New"/>
          <w:sz w:val="24"/>
          <w:szCs w:val="24"/>
        </w:rPr>
      </w:pPr>
    </w:p>
    <w:p w14:paraId="79E39DEF"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Atlas is a dedicated curriculum mapping software used internationally. It focuses on structured alignment of standards and outcomes. However, it operates separately from LMS platforms, creating system fragmentation.</w:t>
      </w:r>
    </w:p>
    <w:p w14:paraId="2C2ED3BC" w14:textId="77777777" w:rsidR="00F70A87" w:rsidRPr="00994665" w:rsidRDefault="00F70A87" w:rsidP="00F70A87">
      <w:pPr>
        <w:pStyle w:val="Body"/>
        <w:rPr>
          <w:rFonts w:ascii="Courier New" w:hAnsi="Courier New" w:cs="Courier New"/>
          <w:sz w:val="24"/>
          <w:szCs w:val="24"/>
        </w:rPr>
      </w:pPr>
    </w:p>
    <w:p w14:paraId="2E6E0E99" w14:textId="7386586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Coursera Platform</w:t>
      </w:r>
    </w:p>
    <w:p w14:paraId="4F32C49F" w14:textId="77777777" w:rsidR="00F70A87" w:rsidRPr="00994665" w:rsidRDefault="00F70A87" w:rsidP="00F70A87">
      <w:pPr>
        <w:pStyle w:val="Body"/>
        <w:rPr>
          <w:rFonts w:ascii="Courier New" w:hAnsi="Courier New" w:cs="Courier New"/>
          <w:sz w:val="24"/>
          <w:szCs w:val="24"/>
        </w:rPr>
      </w:pPr>
    </w:p>
    <w:p w14:paraId="69ADD4B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Coursera structures courses based on defined objectives and modules. While highly organized, it is not designed for institutional syllabus tracking or instructor-level alignment monitoring.</w:t>
      </w:r>
    </w:p>
    <w:p w14:paraId="4CC638DC" w14:textId="77777777" w:rsidR="00F70A87" w:rsidRPr="00994665" w:rsidRDefault="00F70A87" w:rsidP="00F70A87">
      <w:pPr>
        <w:pStyle w:val="Body"/>
        <w:rPr>
          <w:rFonts w:ascii="Courier New" w:hAnsi="Courier New" w:cs="Courier New"/>
          <w:sz w:val="24"/>
          <w:szCs w:val="24"/>
        </w:rPr>
      </w:pPr>
    </w:p>
    <w:p w14:paraId="593DBFF5" w14:textId="477C42C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Constructive Alignment Framework (Biggs &amp; Tang)</w:t>
      </w:r>
    </w:p>
    <w:p w14:paraId="30F9F4AB" w14:textId="77777777" w:rsidR="00F70A87" w:rsidRPr="00994665" w:rsidRDefault="00F70A87" w:rsidP="00F70A87">
      <w:pPr>
        <w:pStyle w:val="Body"/>
        <w:rPr>
          <w:rFonts w:ascii="Courier New" w:hAnsi="Courier New" w:cs="Courier New"/>
          <w:sz w:val="24"/>
          <w:szCs w:val="24"/>
        </w:rPr>
      </w:pPr>
    </w:p>
    <w:p w14:paraId="002C15B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constructive alignment model emphasizes that learning outcomes, teaching activities, and assessments must be interconnected. While widely adopted theoretically, integration into LMS architecture remains inconsistent across platforms.</w:t>
      </w:r>
    </w:p>
    <w:p w14:paraId="364A0644" w14:textId="77777777" w:rsidR="00F70A87" w:rsidRPr="00994665" w:rsidRDefault="00F70A87" w:rsidP="00F70A87">
      <w:pPr>
        <w:pStyle w:val="Body"/>
        <w:rPr>
          <w:rFonts w:ascii="Courier New" w:hAnsi="Courier New" w:cs="Courier New"/>
          <w:sz w:val="24"/>
          <w:szCs w:val="24"/>
        </w:rPr>
      </w:pPr>
    </w:p>
    <w:p w14:paraId="77321B1C" w14:textId="340ACF47" w:rsidR="00F70A87" w:rsidRPr="00CA2B92" w:rsidRDefault="00F70A87" w:rsidP="00F70A87">
      <w:pPr>
        <w:pStyle w:val="Body"/>
        <w:rPr>
          <w:rFonts w:ascii="Courier New" w:hAnsi="Courier New" w:cs="Courier New"/>
          <w:b/>
          <w:bCs/>
          <w:sz w:val="24"/>
          <w:szCs w:val="24"/>
        </w:rPr>
      </w:pPr>
      <w:r w:rsidRPr="00CA2B92">
        <w:rPr>
          <w:rFonts w:ascii="Courier New" w:hAnsi="Courier New" w:cs="Courier New"/>
          <w:b/>
          <w:bCs/>
          <w:sz w:val="24"/>
          <w:szCs w:val="24"/>
        </w:rPr>
        <w:t xml:space="preserve">Synthesis </w:t>
      </w:r>
    </w:p>
    <w:p w14:paraId="5847050B" w14:textId="77777777" w:rsidR="00F70A87" w:rsidRPr="00CA2B92" w:rsidRDefault="00F70A87" w:rsidP="00F70A87">
      <w:pPr>
        <w:pStyle w:val="Body"/>
        <w:rPr>
          <w:rFonts w:ascii="Courier New" w:hAnsi="Courier New" w:cs="Courier New"/>
          <w:b/>
          <w:bCs/>
          <w:sz w:val="24"/>
          <w:szCs w:val="24"/>
        </w:rPr>
      </w:pPr>
    </w:p>
    <w:p w14:paraId="37996B3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reviewed local and international systems demonstrate significant advancement in blended learning implementation and LMS functionality. However, a consistent gap remains in integrating structured syllabus mapping directly within learning management systems. Many platforms provide content management and assessment tools but rely on manual alignment processes to ensure curriculum coherence. This study addresses this gap by developing a Blended Learning System with built-in Syllabus Mapping that directly connects syllabus objectives, lessons, assessments, and student progress tracking in a centralized and automated platform.</w:t>
      </w:r>
    </w:p>
    <w:p w14:paraId="13B2C5E5" w14:textId="77777777" w:rsidR="00F70A87" w:rsidRPr="00994665" w:rsidRDefault="00F70A87" w:rsidP="00F70A87">
      <w:pPr>
        <w:pStyle w:val="Body"/>
        <w:rPr>
          <w:rFonts w:ascii="Courier New" w:hAnsi="Courier New" w:cs="Courier New"/>
          <w:sz w:val="24"/>
          <w:szCs w:val="24"/>
        </w:rPr>
      </w:pPr>
    </w:p>
    <w:p w14:paraId="4C5E9C69" w14:textId="2A97B764" w:rsidR="00F70A87" w:rsidRDefault="00F70A87" w:rsidP="00F70A87">
      <w:pPr>
        <w:pStyle w:val="Body"/>
        <w:rPr>
          <w:rFonts w:ascii="Tahoma" w:hAnsi="Tahoma" w:cs="Tahoma"/>
          <w:sz w:val="24"/>
          <w:szCs w:val="24"/>
        </w:rPr>
      </w:pPr>
    </w:p>
    <w:p w14:paraId="5C036002" w14:textId="77777777" w:rsidR="002867B6" w:rsidRDefault="002867B6" w:rsidP="00F70A87">
      <w:pPr>
        <w:pStyle w:val="Body"/>
        <w:rPr>
          <w:rFonts w:ascii="Tahoma" w:hAnsi="Tahoma" w:cs="Tahoma"/>
          <w:sz w:val="24"/>
          <w:szCs w:val="24"/>
        </w:rPr>
      </w:pPr>
    </w:p>
    <w:p w14:paraId="42B150B4" w14:textId="77777777" w:rsidR="002867B6" w:rsidRDefault="002867B6" w:rsidP="00F70A87">
      <w:pPr>
        <w:pStyle w:val="Body"/>
        <w:rPr>
          <w:rFonts w:ascii="Tahoma" w:hAnsi="Tahoma" w:cs="Tahoma"/>
          <w:sz w:val="24"/>
          <w:szCs w:val="24"/>
        </w:rPr>
      </w:pPr>
    </w:p>
    <w:p w14:paraId="597185B9" w14:textId="77777777" w:rsidR="002867B6" w:rsidRDefault="002867B6" w:rsidP="00F70A87">
      <w:pPr>
        <w:pStyle w:val="Body"/>
        <w:rPr>
          <w:rFonts w:ascii="Tahoma" w:hAnsi="Tahoma" w:cs="Tahoma"/>
          <w:sz w:val="24"/>
          <w:szCs w:val="24"/>
        </w:rPr>
      </w:pPr>
    </w:p>
    <w:p w14:paraId="435DAD1E" w14:textId="77777777" w:rsidR="002867B6" w:rsidRDefault="002867B6" w:rsidP="00F70A87">
      <w:pPr>
        <w:pStyle w:val="Body"/>
        <w:rPr>
          <w:rFonts w:ascii="Tahoma" w:hAnsi="Tahoma" w:cs="Tahoma"/>
          <w:sz w:val="24"/>
          <w:szCs w:val="24"/>
        </w:rPr>
      </w:pPr>
    </w:p>
    <w:p w14:paraId="2341F78B" w14:textId="77777777" w:rsidR="002867B6" w:rsidRDefault="002867B6" w:rsidP="00F70A87">
      <w:pPr>
        <w:pStyle w:val="Body"/>
        <w:rPr>
          <w:rFonts w:ascii="Tahoma" w:hAnsi="Tahoma" w:cs="Tahoma"/>
          <w:sz w:val="24"/>
          <w:szCs w:val="24"/>
        </w:rPr>
      </w:pPr>
    </w:p>
    <w:p w14:paraId="1C6A924D" w14:textId="77777777" w:rsidR="002867B6" w:rsidRPr="00994665" w:rsidRDefault="002867B6" w:rsidP="00F70A87">
      <w:pPr>
        <w:pStyle w:val="Body"/>
        <w:rPr>
          <w:rFonts w:ascii="Courier New" w:hAnsi="Courier New" w:cs="Courier New"/>
          <w:sz w:val="24"/>
          <w:szCs w:val="24"/>
        </w:rPr>
      </w:pPr>
    </w:p>
    <w:p w14:paraId="64A34727" w14:textId="77777777" w:rsidR="00F70A87" w:rsidRPr="00994665" w:rsidRDefault="00F70A87" w:rsidP="00F70A87">
      <w:pPr>
        <w:pStyle w:val="Body"/>
        <w:rPr>
          <w:rFonts w:ascii="Courier New" w:hAnsi="Courier New" w:cs="Courier New"/>
          <w:sz w:val="24"/>
          <w:szCs w:val="24"/>
        </w:rPr>
      </w:pPr>
    </w:p>
    <w:p w14:paraId="66ED894B"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References (APA 7th Edition)</w:t>
      </w:r>
    </w:p>
    <w:p w14:paraId="41B8F230" w14:textId="77777777" w:rsidR="00F70A87" w:rsidRPr="00994665" w:rsidRDefault="00F70A87" w:rsidP="00F70A87">
      <w:pPr>
        <w:pStyle w:val="Body"/>
        <w:rPr>
          <w:rFonts w:ascii="Courier New" w:hAnsi="Courier New" w:cs="Courier New"/>
          <w:sz w:val="24"/>
          <w:szCs w:val="24"/>
        </w:rPr>
      </w:pPr>
    </w:p>
    <w:p w14:paraId="6F300383"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Al-Maroof, R. A., &amp; Al-Emran, M. (2018). Students acceptance of Google Classroom: An exploratory study. International Journal of Emerging Technologies in Learning, 13(6), 112–123.</w:t>
      </w:r>
    </w:p>
    <w:p w14:paraId="20039DE5" w14:textId="77777777" w:rsidR="00F70A87" w:rsidRPr="00994665" w:rsidRDefault="00F70A87" w:rsidP="00F70A87">
      <w:pPr>
        <w:pStyle w:val="Body"/>
        <w:rPr>
          <w:rFonts w:ascii="Courier New" w:hAnsi="Courier New" w:cs="Courier New"/>
          <w:sz w:val="24"/>
          <w:szCs w:val="24"/>
        </w:rPr>
      </w:pPr>
    </w:p>
    <w:p w14:paraId="45CD23D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Basilaia, G., &amp; </w:t>
      </w:r>
      <w:proofErr w:type="spellStart"/>
      <w:r w:rsidRPr="00994665">
        <w:rPr>
          <w:rFonts w:ascii="Courier New" w:hAnsi="Courier New" w:cs="Courier New"/>
          <w:sz w:val="24"/>
          <w:szCs w:val="24"/>
        </w:rPr>
        <w:t>Kvavadze</w:t>
      </w:r>
      <w:proofErr w:type="spellEnd"/>
      <w:r w:rsidRPr="00994665">
        <w:rPr>
          <w:rFonts w:ascii="Courier New" w:hAnsi="Courier New" w:cs="Courier New"/>
          <w:sz w:val="24"/>
          <w:szCs w:val="24"/>
        </w:rPr>
        <w:t>, D. (2020). Transition to online education during the COVID-19 pandemic. Pedagogical Research, 5(4), 1–9.</w:t>
      </w:r>
    </w:p>
    <w:p w14:paraId="69E50483" w14:textId="77777777" w:rsidR="00F70A87" w:rsidRPr="00994665" w:rsidRDefault="00F70A87" w:rsidP="00F70A87">
      <w:pPr>
        <w:pStyle w:val="Body"/>
        <w:rPr>
          <w:rFonts w:ascii="Courier New" w:hAnsi="Courier New" w:cs="Courier New"/>
          <w:sz w:val="24"/>
          <w:szCs w:val="24"/>
        </w:rPr>
      </w:pPr>
    </w:p>
    <w:p w14:paraId="11EAF6C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Biggs, J., &amp; Tang, C. (2011). Teaching for quality learning at university (4th ed.). McGraw-Hill.</w:t>
      </w:r>
    </w:p>
    <w:p w14:paraId="7E09D3F5" w14:textId="77777777" w:rsidR="00F70A87" w:rsidRPr="00994665" w:rsidRDefault="00F70A87" w:rsidP="00F70A87">
      <w:pPr>
        <w:pStyle w:val="Body"/>
        <w:rPr>
          <w:rFonts w:ascii="Courier New" w:hAnsi="Courier New" w:cs="Courier New"/>
          <w:sz w:val="24"/>
          <w:szCs w:val="24"/>
        </w:rPr>
      </w:pPr>
    </w:p>
    <w:p w14:paraId="5A15498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Garrison, D. R., &amp; Kanuka, H. (2004). Blended learning in higher education. The Internet and Higher Education, 7(2), 95–105.</w:t>
      </w:r>
    </w:p>
    <w:p w14:paraId="7DB28CB1" w14:textId="77777777" w:rsidR="00F70A87" w:rsidRPr="00994665" w:rsidRDefault="00F70A87" w:rsidP="00F70A87">
      <w:pPr>
        <w:pStyle w:val="Body"/>
        <w:rPr>
          <w:rFonts w:ascii="Courier New" w:hAnsi="Courier New" w:cs="Courier New"/>
          <w:sz w:val="24"/>
          <w:szCs w:val="24"/>
        </w:rPr>
      </w:pPr>
    </w:p>
    <w:p w14:paraId="45CC5B8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lastRenderedPageBreak/>
        <w:t>Graham, C. R. (2006). Blended learning systems. In Bonk &amp; Graham (Eds.), The handbook of blended learning. Pfeiffer.</w:t>
      </w:r>
    </w:p>
    <w:p w14:paraId="4BE06CB6" w14:textId="77777777" w:rsidR="00F70A87" w:rsidRPr="00994665" w:rsidRDefault="00F70A87" w:rsidP="00F70A87">
      <w:pPr>
        <w:pStyle w:val="Body"/>
        <w:rPr>
          <w:rFonts w:ascii="Courier New" w:hAnsi="Courier New" w:cs="Courier New"/>
          <w:sz w:val="24"/>
          <w:szCs w:val="24"/>
        </w:rPr>
      </w:pPr>
    </w:p>
    <w:p w14:paraId="7BB76911"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Horn, M. B., &amp; </w:t>
      </w:r>
      <w:proofErr w:type="spellStart"/>
      <w:r w:rsidRPr="00994665">
        <w:rPr>
          <w:rFonts w:ascii="Courier New" w:hAnsi="Courier New" w:cs="Courier New"/>
          <w:sz w:val="24"/>
          <w:szCs w:val="24"/>
        </w:rPr>
        <w:t>Staker</w:t>
      </w:r>
      <w:proofErr w:type="spellEnd"/>
      <w:r w:rsidRPr="00994665">
        <w:rPr>
          <w:rFonts w:ascii="Courier New" w:hAnsi="Courier New" w:cs="Courier New"/>
          <w:sz w:val="24"/>
          <w:szCs w:val="24"/>
        </w:rPr>
        <w:t>, H. (2015). Blended: Using disruptive innovation to improve schools. Jossey-Bass.</w:t>
      </w:r>
    </w:p>
    <w:p w14:paraId="4646A10B" w14:textId="77777777" w:rsidR="00F70A87" w:rsidRPr="00994665" w:rsidRDefault="00F70A87" w:rsidP="00F70A87">
      <w:pPr>
        <w:pStyle w:val="Body"/>
        <w:rPr>
          <w:rFonts w:ascii="Courier New" w:hAnsi="Courier New" w:cs="Courier New"/>
          <w:sz w:val="24"/>
          <w:szCs w:val="24"/>
        </w:rPr>
      </w:pPr>
    </w:p>
    <w:p w14:paraId="1E9D042E"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Instructure. (2023). Canvas LMS documentation.</w:t>
      </w:r>
    </w:p>
    <w:p w14:paraId="08B622BE" w14:textId="77777777" w:rsidR="00F70A87" w:rsidRPr="00994665" w:rsidRDefault="00F70A87" w:rsidP="00F70A87">
      <w:pPr>
        <w:pStyle w:val="Body"/>
        <w:rPr>
          <w:rFonts w:ascii="Courier New" w:hAnsi="Courier New" w:cs="Courier New"/>
          <w:sz w:val="24"/>
          <w:szCs w:val="24"/>
        </w:rPr>
      </w:pPr>
    </w:p>
    <w:p w14:paraId="4E5F982F"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Moodle. (2023). Moodle documentation.</w:t>
      </w:r>
    </w:p>
    <w:p w14:paraId="445E0FA7" w14:textId="77777777" w:rsidR="00F70A87" w:rsidRPr="00994665" w:rsidRDefault="00F70A87" w:rsidP="00F70A87">
      <w:pPr>
        <w:pStyle w:val="Body"/>
        <w:rPr>
          <w:rFonts w:ascii="Courier New" w:hAnsi="Courier New" w:cs="Courier New"/>
          <w:sz w:val="24"/>
          <w:szCs w:val="24"/>
        </w:rPr>
      </w:pPr>
    </w:p>
    <w:p w14:paraId="7CD8B9F5" w14:textId="678B4591" w:rsidR="00A8307E"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Sun, P. C., et al. (2008). Critical factors influencing learner satisfaction. Computers &amp; Education, 50(4), 1183–1202.</w:t>
      </w:r>
    </w:p>
    <w:p w14:paraId="6CBBAB99" w14:textId="77777777" w:rsidR="00A8307E" w:rsidRPr="00994665" w:rsidRDefault="00A8307E" w:rsidP="00EE5EEA">
      <w:pPr>
        <w:pStyle w:val="Body"/>
        <w:rPr>
          <w:rFonts w:ascii="Courier New" w:hAnsi="Courier New" w:cs="Courier New"/>
          <w:b/>
          <w:bCs/>
          <w:sz w:val="24"/>
          <w:szCs w:val="24"/>
        </w:rPr>
      </w:pPr>
    </w:p>
    <w:p w14:paraId="4E51A8F1" w14:textId="42122C90" w:rsidR="00A8307E" w:rsidRPr="00994665" w:rsidRDefault="00A8307E" w:rsidP="00EE5EEA">
      <w:pPr>
        <w:pStyle w:val="Body"/>
        <w:rPr>
          <w:rFonts w:ascii="Courier New" w:hAnsi="Courier New" w:cs="Courier New"/>
          <w:b/>
          <w:bCs/>
          <w:sz w:val="24"/>
          <w:szCs w:val="24"/>
        </w:rPr>
      </w:pPr>
    </w:p>
    <w:p w14:paraId="4006507D" w14:textId="77777777" w:rsidR="00582ABD" w:rsidRPr="00994665" w:rsidRDefault="00582ABD" w:rsidP="00EE5EEA">
      <w:pPr>
        <w:pStyle w:val="Body"/>
        <w:rPr>
          <w:rFonts w:ascii="Courier New" w:hAnsi="Courier New" w:cs="Courier New"/>
          <w:b/>
          <w:bCs/>
          <w:sz w:val="24"/>
          <w:szCs w:val="24"/>
        </w:rPr>
      </w:pPr>
    </w:p>
    <w:p w14:paraId="40CCBB4A" w14:textId="77777777" w:rsidR="00582ABD" w:rsidRPr="00994665" w:rsidRDefault="00582ABD" w:rsidP="00EE5EEA">
      <w:pPr>
        <w:pStyle w:val="Body"/>
        <w:rPr>
          <w:rFonts w:ascii="Courier New" w:hAnsi="Courier New" w:cs="Courier New"/>
          <w:b/>
          <w:bCs/>
          <w:sz w:val="24"/>
          <w:szCs w:val="24"/>
        </w:rPr>
      </w:pPr>
    </w:p>
    <w:p w14:paraId="0A93A18A" w14:textId="77777777" w:rsidR="00582ABD" w:rsidRPr="00994665" w:rsidRDefault="00582ABD" w:rsidP="00EE5EEA">
      <w:pPr>
        <w:pStyle w:val="Body"/>
        <w:rPr>
          <w:rFonts w:ascii="Courier New" w:hAnsi="Courier New" w:cs="Courier New"/>
          <w:b/>
          <w:bCs/>
          <w:sz w:val="24"/>
          <w:szCs w:val="24"/>
        </w:rPr>
      </w:pPr>
    </w:p>
    <w:p w14:paraId="57428364" w14:textId="77777777" w:rsidR="00582ABD" w:rsidRPr="00994665" w:rsidRDefault="00582ABD" w:rsidP="00EE5EEA">
      <w:pPr>
        <w:pStyle w:val="Body"/>
        <w:rPr>
          <w:rFonts w:ascii="Courier New" w:hAnsi="Courier New" w:cs="Courier New"/>
          <w:b/>
          <w:bCs/>
          <w:sz w:val="24"/>
          <w:szCs w:val="24"/>
        </w:rPr>
      </w:pPr>
    </w:p>
    <w:p w14:paraId="7442357E" w14:textId="77777777" w:rsidR="00582ABD" w:rsidRPr="00994665" w:rsidRDefault="00582ABD" w:rsidP="00EE5EEA">
      <w:pPr>
        <w:pStyle w:val="Body"/>
        <w:rPr>
          <w:rFonts w:ascii="Courier New" w:hAnsi="Courier New" w:cs="Courier New"/>
          <w:b/>
          <w:bCs/>
          <w:sz w:val="24"/>
          <w:szCs w:val="24"/>
        </w:rPr>
      </w:pPr>
    </w:p>
    <w:p w14:paraId="63EAF258" w14:textId="77777777" w:rsidR="00582ABD" w:rsidRPr="00994665" w:rsidRDefault="00582ABD" w:rsidP="00EE5EEA">
      <w:pPr>
        <w:pStyle w:val="Body"/>
        <w:rPr>
          <w:rFonts w:ascii="Courier New" w:hAnsi="Courier New" w:cs="Courier New"/>
          <w:b/>
          <w:bCs/>
          <w:sz w:val="24"/>
          <w:szCs w:val="24"/>
        </w:rPr>
      </w:pPr>
    </w:p>
    <w:p w14:paraId="48AE6BA3" w14:textId="77777777" w:rsidR="00582ABD" w:rsidRPr="00994665" w:rsidRDefault="00582ABD" w:rsidP="00EE5EEA">
      <w:pPr>
        <w:pStyle w:val="Body"/>
        <w:rPr>
          <w:rFonts w:ascii="Courier New" w:hAnsi="Courier New" w:cs="Courier New"/>
          <w:b/>
          <w:bCs/>
          <w:sz w:val="24"/>
          <w:szCs w:val="24"/>
        </w:rPr>
      </w:pPr>
    </w:p>
    <w:p w14:paraId="2A2BE33C" w14:textId="77777777" w:rsidR="00582ABD" w:rsidRPr="00994665" w:rsidRDefault="00582ABD" w:rsidP="00EE5EEA">
      <w:pPr>
        <w:pStyle w:val="Body"/>
        <w:rPr>
          <w:rFonts w:ascii="Courier New" w:hAnsi="Courier New" w:cs="Courier New"/>
          <w:b/>
          <w:bCs/>
          <w:sz w:val="24"/>
          <w:szCs w:val="24"/>
        </w:rPr>
      </w:pPr>
    </w:p>
    <w:p w14:paraId="0E418974" w14:textId="77777777" w:rsidR="00582ABD" w:rsidRPr="00994665" w:rsidRDefault="00582ABD" w:rsidP="00EE5EEA">
      <w:pPr>
        <w:pStyle w:val="Body"/>
        <w:rPr>
          <w:rFonts w:ascii="Courier New" w:hAnsi="Courier New" w:cs="Courier New"/>
          <w:b/>
          <w:bCs/>
          <w:sz w:val="24"/>
          <w:szCs w:val="24"/>
        </w:rPr>
      </w:pPr>
    </w:p>
    <w:p w14:paraId="37312C6A" w14:textId="77777777" w:rsidR="00582ABD" w:rsidRPr="00994665" w:rsidRDefault="00582ABD" w:rsidP="00EE5EEA">
      <w:pPr>
        <w:pStyle w:val="Body"/>
        <w:rPr>
          <w:rFonts w:ascii="Courier New" w:hAnsi="Courier New" w:cs="Courier New"/>
          <w:b/>
          <w:bCs/>
          <w:sz w:val="24"/>
          <w:szCs w:val="24"/>
        </w:rPr>
      </w:pPr>
    </w:p>
    <w:p w14:paraId="303C4EFD" w14:textId="77777777" w:rsidR="00582ABD" w:rsidRPr="00994665" w:rsidRDefault="00582ABD" w:rsidP="00EE5EEA">
      <w:pPr>
        <w:pStyle w:val="Body"/>
        <w:rPr>
          <w:rFonts w:ascii="Courier New" w:hAnsi="Courier New" w:cs="Courier New"/>
          <w:b/>
          <w:bCs/>
          <w:sz w:val="24"/>
          <w:szCs w:val="24"/>
        </w:rPr>
      </w:pPr>
    </w:p>
    <w:p w14:paraId="1D05A637" w14:textId="77777777" w:rsidR="00582ABD" w:rsidRPr="00994665" w:rsidRDefault="00582ABD" w:rsidP="00EE5EEA">
      <w:pPr>
        <w:pStyle w:val="Body"/>
        <w:rPr>
          <w:rFonts w:ascii="Courier New" w:hAnsi="Courier New" w:cs="Courier New"/>
          <w:b/>
          <w:bCs/>
          <w:sz w:val="24"/>
          <w:szCs w:val="24"/>
        </w:rPr>
      </w:pPr>
    </w:p>
    <w:p w14:paraId="6145C615" w14:textId="77777777" w:rsidR="00582ABD" w:rsidRPr="00994665" w:rsidRDefault="00582ABD" w:rsidP="00EE5EEA">
      <w:pPr>
        <w:pStyle w:val="Body"/>
        <w:rPr>
          <w:rFonts w:ascii="Courier New" w:hAnsi="Courier New" w:cs="Courier New"/>
          <w:b/>
          <w:bCs/>
          <w:sz w:val="24"/>
          <w:szCs w:val="24"/>
        </w:rPr>
      </w:pPr>
    </w:p>
    <w:p w14:paraId="6E0C5743" w14:textId="77777777" w:rsidR="00582ABD" w:rsidRPr="00994665" w:rsidRDefault="00582ABD" w:rsidP="00EE5EEA">
      <w:pPr>
        <w:pStyle w:val="Body"/>
        <w:rPr>
          <w:rFonts w:ascii="Courier New" w:hAnsi="Courier New" w:cs="Courier New"/>
          <w:b/>
          <w:bCs/>
          <w:sz w:val="24"/>
          <w:szCs w:val="24"/>
        </w:rPr>
      </w:pPr>
    </w:p>
    <w:p w14:paraId="482FF68A" w14:textId="77777777" w:rsidR="00582ABD" w:rsidRPr="00994665" w:rsidRDefault="00582ABD" w:rsidP="00EE5EEA">
      <w:pPr>
        <w:pStyle w:val="Body"/>
        <w:rPr>
          <w:rFonts w:ascii="Courier New" w:hAnsi="Courier New" w:cs="Courier New"/>
          <w:b/>
          <w:bCs/>
          <w:sz w:val="24"/>
          <w:szCs w:val="24"/>
        </w:rPr>
      </w:pPr>
    </w:p>
    <w:p w14:paraId="70465D3E" w14:textId="77777777" w:rsidR="00EB579D" w:rsidRPr="00EB579D" w:rsidRDefault="00EB579D" w:rsidP="00EB579D">
      <w:pPr>
        <w:pStyle w:val="Body"/>
        <w:rPr>
          <w:rFonts w:ascii="Courier New" w:hAnsi="Courier New" w:cs="Courier New"/>
          <w:b/>
          <w:bCs/>
          <w:sz w:val="24"/>
          <w:szCs w:val="24"/>
        </w:rPr>
      </w:pPr>
      <w:r w:rsidRPr="00EB579D">
        <w:rPr>
          <w:rFonts w:ascii="Courier New" w:hAnsi="Courier New" w:cs="Courier New"/>
          <w:b/>
          <w:bCs/>
          <w:sz w:val="24"/>
          <w:szCs w:val="24"/>
        </w:rPr>
        <w:t>CHAPTER III</w:t>
      </w:r>
    </w:p>
    <w:p w14:paraId="567415D3" w14:textId="77777777" w:rsidR="00EB579D" w:rsidRPr="00EB579D" w:rsidRDefault="00EB579D" w:rsidP="00EB579D">
      <w:pPr>
        <w:pStyle w:val="Body"/>
        <w:rPr>
          <w:rFonts w:ascii="Courier New" w:hAnsi="Courier New" w:cs="Courier New"/>
          <w:b/>
          <w:bCs/>
          <w:sz w:val="24"/>
          <w:szCs w:val="24"/>
        </w:rPr>
      </w:pPr>
    </w:p>
    <w:p w14:paraId="3E7614B2" w14:textId="77777777" w:rsidR="00EB579D" w:rsidRPr="00EB579D" w:rsidRDefault="00EB579D" w:rsidP="00EB579D">
      <w:pPr>
        <w:pStyle w:val="Body"/>
        <w:rPr>
          <w:rFonts w:ascii="Courier New" w:hAnsi="Courier New" w:cs="Courier New"/>
          <w:b/>
          <w:bCs/>
          <w:sz w:val="24"/>
          <w:szCs w:val="24"/>
        </w:rPr>
      </w:pPr>
      <w:r w:rsidRPr="00EB579D">
        <w:rPr>
          <w:rFonts w:ascii="Courier New" w:hAnsi="Courier New" w:cs="Courier New"/>
          <w:b/>
          <w:bCs/>
          <w:sz w:val="24"/>
          <w:szCs w:val="24"/>
        </w:rPr>
        <w:t>METHODOLOGY</w:t>
      </w:r>
    </w:p>
    <w:p w14:paraId="5304D0B9" w14:textId="77777777" w:rsidR="00EB579D" w:rsidRPr="00EB579D" w:rsidRDefault="00EB579D" w:rsidP="00EB579D">
      <w:pPr>
        <w:pStyle w:val="Body"/>
        <w:rPr>
          <w:rFonts w:ascii="Courier New" w:hAnsi="Courier New" w:cs="Courier New"/>
          <w:sz w:val="24"/>
          <w:szCs w:val="24"/>
        </w:rPr>
      </w:pPr>
    </w:p>
    <w:p w14:paraId="7AC81DC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descriptive developmental approach was employed in this study. This approach involves the systematic process of analyzing existing problems, designing a solution, developing the proposed system, and evaluating its effectiveness. It focuses on the creation and assessment of an educational system to ensure that it meets specific instructional and technical standards. In this study, the approach was used to develop a Blended Learning System with Syllabus Mapping that addresses issues in lesson tracking, curriculum alignment, and monitoring of instructional progress.</w:t>
      </w:r>
    </w:p>
    <w:p w14:paraId="6A2C1E15" w14:textId="77777777" w:rsidR="00EB579D" w:rsidRPr="00EB579D" w:rsidRDefault="00EB579D" w:rsidP="00EB579D">
      <w:pPr>
        <w:pStyle w:val="Body"/>
        <w:rPr>
          <w:rFonts w:ascii="Courier New" w:hAnsi="Courier New" w:cs="Courier New"/>
          <w:sz w:val="24"/>
          <w:szCs w:val="24"/>
        </w:rPr>
      </w:pPr>
    </w:p>
    <w:p w14:paraId="1B57DBAB" w14:textId="31CA8F05" w:rsidR="00EB579D" w:rsidRPr="00DE77B5" w:rsidRDefault="00EB579D" w:rsidP="00EB579D">
      <w:pPr>
        <w:pStyle w:val="Body"/>
        <w:rPr>
          <w:rFonts w:ascii="Courier New" w:hAnsi="Courier New" w:cs="Courier New"/>
          <w:b/>
          <w:bCs/>
          <w:sz w:val="24"/>
          <w:szCs w:val="24"/>
        </w:rPr>
      </w:pPr>
      <w:r w:rsidRPr="00DE77B5">
        <w:rPr>
          <w:rFonts w:ascii="Courier New" w:hAnsi="Courier New" w:cs="Courier New"/>
          <w:b/>
          <w:bCs/>
          <w:sz w:val="24"/>
          <w:szCs w:val="24"/>
        </w:rPr>
        <w:t>System Design</w:t>
      </w:r>
    </w:p>
    <w:p w14:paraId="1492EBAB" w14:textId="77777777" w:rsidR="00EB579D" w:rsidRPr="00EB579D" w:rsidRDefault="00EB579D" w:rsidP="00EB579D">
      <w:pPr>
        <w:pStyle w:val="Body"/>
        <w:rPr>
          <w:rFonts w:ascii="Courier New" w:hAnsi="Courier New" w:cs="Courier New"/>
          <w:sz w:val="24"/>
          <w:szCs w:val="24"/>
        </w:rPr>
      </w:pPr>
    </w:p>
    <w:p w14:paraId="6367A99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The study utilized the Agile System Development Life Cycle (SDLC) as the development framework. Agile was selected because it supports iterative development, continuous feedback, and flexibility in system enhancement.</w:t>
      </w:r>
    </w:p>
    <w:p w14:paraId="1AE278C7" w14:textId="77777777" w:rsidR="00EB579D" w:rsidRPr="00EB579D" w:rsidRDefault="00EB579D" w:rsidP="00EB579D">
      <w:pPr>
        <w:pStyle w:val="Body"/>
        <w:rPr>
          <w:rFonts w:ascii="Courier New" w:hAnsi="Courier New" w:cs="Courier New"/>
          <w:sz w:val="24"/>
          <w:szCs w:val="24"/>
        </w:rPr>
      </w:pPr>
    </w:p>
    <w:p w14:paraId="7D40191F" w14:textId="77777777"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Agile SDLC Phases Used in the Study</w:t>
      </w:r>
    </w:p>
    <w:p w14:paraId="5D13B854" w14:textId="3F92D1CE"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Planning Phase</w:t>
      </w:r>
      <w:r w:rsidR="00790843">
        <w:rPr>
          <w:rFonts w:ascii="Courier New" w:hAnsi="Courier New" w:cs="Courier New"/>
          <w:b/>
          <w:bCs/>
          <w:sz w:val="24"/>
          <w:szCs w:val="24"/>
        </w:rPr>
        <w:t>-</w:t>
      </w:r>
      <w:r w:rsidRPr="00EB579D">
        <w:rPr>
          <w:rFonts w:ascii="Courier New" w:hAnsi="Courier New" w:cs="Courier New"/>
          <w:sz w:val="24"/>
          <w:szCs w:val="24"/>
        </w:rPr>
        <w:t>In this phase, the researchers identified the problems encountered in blended learning implementation, particularly in syllabus tracking and lesson alignment. System objectives and functional requirements were defined.</w:t>
      </w:r>
    </w:p>
    <w:p w14:paraId="25D2B6A7" w14:textId="0FD54DC0"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Requirement Analysis Phase</w:t>
      </w:r>
      <w:r w:rsidR="00790843">
        <w:rPr>
          <w:rFonts w:ascii="Courier New" w:hAnsi="Courier New" w:cs="Courier New"/>
          <w:b/>
          <w:bCs/>
          <w:sz w:val="24"/>
          <w:szCs w:val="24"/>
        </w:rPr>
        <w:t>-</w:t>
      </w:r>
      <w:r w:rsidRPr="00EB579D">
        <w:rPr>
          <w:rFonts w:ascii="Courier New" w:hAnsi="Courier New" w:cs="Courier New"/>
          <w:sz w:val="24"/>
          <w:szCs w:val="24"/>
        </w:rPr>
        <w:t>Data were gathered from instructors and students to determine system needs, including lesson management, syllabus mapping, assessment tracking, and progress monitoring features.</w:t>
      </w:r>
    </w:p>
    <w:p w14:paraId="239876E9" w14:textId="52D712B5"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Design Phase</w:t>
      </w:r>
      <w:r w:rsidR="000348F3">
        <w:rPr>
          <w:rFonts w:ascii="Courier New" w:hAnsi="Courier New" w:cs="Courier New"/>
          <w:sz w:val="24"/>
          <w:szCs w:val="24"/>
        </w:rPr>
        <w:t>-</w:t>
      </w:r>
      <w:r w:rsidRPr="00EB579D">
        <w:rPr>
          <w:rFonts w:ascii="Courier New" w:hAnsi="Courier New" w:cs="Courier New"/>
          <w:sz w:val="24"/>
          <w:szCs w:val="24"/>
        </w:rPr>
        <w:t>The system architecture, database structure, user interface design, and process flow diagrams were created. The design ensured that lessons are directly linked to syllabus outcomes.</w:t>
      </w:r>
    </w:p>
    <w:p w14:paraId="1A790DDB" w14:textId="0D14947C"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Development Phase</w:t>
      </w:r>
      <w:r w:rsidR="000348F3">
        <w:rPr>
          <w:rFonts w:ascii="Courier New" w:hAnsi="Courier New" w:cs="Courier New"/>
          <w:sz w:val="24"/>
          <w:szCs w:val="24"/>
        </w:rPr>
        <w:t>-</w:t>
      </w:r>
      <w:r w:rsidRPr="00EB579D">
        <w:rPr>
          <w:rFonts w:ascii="Courier New" w:hAnsi="Courier New" w:cs="Courier New"/>
          <w:sz w:val="24"/>
          <w:szCs w:val="24"/>
        </w:rPr>
        <w:t>The proposed system was developed incrementally. Core modules such as user management, course management, syllabus mapping, lesson creation, and progress tracking were implemented.</w:t>
      </w:r>
    </w:p>
    <w:p w14:paraId="19B9F142" w14:textId="07680DA8"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Testing Phase</w:t>
      </w:r>
      <w:r w:rsidR="000348F3">
        <w:rPr>
          <w:rFonts w:ascii="Courier New" w:hAnsi="Courier New" w:cs="Courier New"/>
          <w:sz w:val="24"/>
          <w:szCs w:val="24"/>
        </w:rPr>
        <w:t>-</w:t>
      </w:r>
      <w:r w:rsidRPr="00EB579D">
        <w:rPr>
          <w:rFonts w:ascii="Courier New" w:hAnsi="Courier New" w:cs="Courier New"/>
          <w:sz w:val="24"/>
          <w:szCs w:val="24"/>
        </w:rPr>
        <w:t>Functional testing and user acceptance testing were conducted to ensure system accuracy, usability, and reliability.</w:t>
      </w:r>
    </w:p>
    <w:p w14:paraId="19823B75" w14:textId="00FC8E02" w:rsidR="00EB579D" w:rsidRPr="000348F3" w:rsidRDefault="00EB579D" w:rsidP="00EB579D">
      <w:pPr>
        <w:pStyle w:val="Body"/>
        <w:rPr>
          <w:rFonts w:ascii="Courier New" w:hAnsi="Courier New" w:cs="Courier New"/>
          <w:b/>
          <w:bCs/>
          <w:sz w:val="24"/>
          <w:szCs w:val="24"/>
        </w:rPr>
      </w:pPr>
      <w:r w:rsidRPr="000348F3">
        <w:rPr>
          <w:rFonts w:ascii="Courier New" w:hAnsi="Courier New" w:cs="Courier New"/>
          <w:b/>
          <w:bCs/>
          <w:sz w:val="24"/>
          <w:szCs w:val="24"/>
        </w:rPr>
        <w:t>Deployment and Evaluation Phase</w:t>
      </w:r>
      <w:r w:rsidR="000348F3">
        <w:rPr>
          <w:rFonts w:ascii="Courier New" w:hAnsi="Courier New" w:cs="Courier New"/>
          <w:b/>
          <w:bCs/>
          <w:sz w:val="24"/>
          <w:szCs w:val="24"/>
        </w:rPr>
        <w:t>-</w:t>
      </w:r>
      <w:r w:rsidRPr="00EB579D">
        <w:rPr>
          <w:rFonts w:ascii="Courier New" w:hAnsi="Courier New" w:cs="Courier New"/>
          <w:sz w:val="24"/>
          <w:szCs w:val="24"/>
        </w:rPr>
        <w:t>The system was deployed for evaluation by selected respondents. Feedback was collected for system improvement.</w:t>
      </w:r>
    </w:p>
    <w:p w14:paraId="342FB073" w14:textId="77777777" w:rsidR="00EB579D" w:rsidRPr="00EB579D" w:rsidRDefault="00EB579D" w:rsidP="00EB579D">
      <w:pPr>
        <w:pStyle w:val="Body"/>
        <w:rPr>
          <w:rFonts w:ascii="Courier New" w:hAnsi="Courier New" w:cs="Courier New"/>
          <w:sz w:val="24"/>
          <w:szCs w:val="24"/>
        </w:rPr>
      </w:pPr>
    </w:p>
    <w:p w14:paraId="1EA1FB8B" w14:textId="77777777" w:rsidR="001F2183" w:rsidRDefault="001F2183" w:rsidP="00EB579D">
      <w:pPr>
        <w:pStyle w:val="Body"/>
        <w:rPr>
          <w:rFonts w:ascii="Courier New" w:hAnsi="Courier New" w:cs="Courier New"/>
          <w:b/>
          <w:bCs/>
          <w:sz w:val="24"/>
          <w:szCs w:val="24"/>
        </w:rPr>
      </w:pPr>
    </w:p>
    <w:p w14:paraId="200B365C" w14:textId="69312D41" w:rsidR="001F2183" w:rsidRDefault="00EB579D" w:rsidP="00EB579D">
      <w:pPr>
        <w:pStyle w:val="Body"/>
        <w:rPr>
          <w:rFonts w:ascii="Courier New" w:hAnsi="Courier New" w:cs="Courier New"/>
          <w:b/>
          <w:bCs/>
          <w:sz w:val="24"/>
          <w:szCs w:val="24"/>
        </w:rPr>
      </w:pPr>
      <w:r w:rsidRPr="000348F3">
        <w:rPr>
          <w:rFonts w:ascii="Courier New" w:hAnsi="Courier New" w:cs="Courier New"/>
          <w:b/>
          <w:bCs/>
          <w:sz w:val="24"/>
          <w:szCs w:val="24"/>
        </w:rPr>
        <w:t>Research Design</w:t>
      </w:r>
    </w:p>
    <w:p w14:paraId="09E52D1A" w14:textId="77777777" w:rsidR="00C02475" w:rsidRDefault="00C02475" w:rsidP="00EB579D">
      <w:pPr>
        <w:pStyle w:val="Body"/>
        <w:rPr>
          <w:rFonts w:ascii="Courier New" w:hAnsi="Courier New" w:cs="Courier New"/>
          <w:b/>
          <w:bCs/>
          <w:sz w:val="24"/>
          <w:szCs w:val="24"/>
        </w:rPr>
      </w:pPr>
    </w:p>
    <w:p w14:paraId="45D3876B" w14:textId="194FA8CB" w:rsidR="00EB579D" w:rsidRPr="000348F3" w:rsidRDefault="00EB579D" w:rsidP="00EB579D">
      <w:pPr>
        <w:pStyle w:val="Body"/>
        <w:rPr>
          <w:rFonts w:ascii="Courier New" w:hAnsi="Courier New" w:cs="Courier New"/>
          <w:b/>
          <w:bCs/>
          <w:sz w:val="24"/>
          <w:szCs w:val="24"/>
        </w:rPr>
      </w:pPr>
      <w:r w:rsidRPr="00EB579D">
        <w:rPr>
          <w:rFonts w:ascii="Courier New" w:hAnsi="Courier New" w:cs="Courier New"/>
          <w:sz w:val="24"/>
          <w:szCs w:val="24"/>
        </w:rPr>
        <w:t>This study used a descriptive-developmental research design. The descriptive method was applied to examine the current challenges in blended learning environments. The developmental method focused on designing and developing the proposed system.</w:t>
      </w:r>
    </w:p>
    <w:p w14:paraId="5EFEDFEC" w14:textId="77777777" w:rsidR="00EB579D" w:rsidRPr="00EB579D" w:rsidRDefault="00EB579D" w:rsidP="00EB579D">
      <w:pPr>
        <w:pStyle w:val="Body"/>
        <w:rPr>
          <w:rFonts w:ascii="Courier New" w:hAnsi="Courier New" w:cs="Courier New"/>
          <w:sz w:val="24"/>
          <w:szCs w:val="24"/>
        </w:rPr>
      </w:pPr>
    </w:p>
    <w:p w14:paraId="71066AEB" w14:textId="715D57C5" w:rsidR="00EB579D" w:rsidRPr="00C02475" w:rsidRDefault="00EB579D" w:rsidP="00EB579D">
      <w:pPr>
        <w:pStyle w:val="Body"/>
        <w:rPr>
          <w:rFonts w:ascii="Courier New" w:hAnsi="Courier New" w:cs="Courier New"/>
          <w:b/>
          <w:bCs/>
          <w:sz w:val="24"/>
          <w:szCs w:val="24"/>
        </w:rPr>
      </w:pPr>
      <w:r w:rsidRPr="00C02475">
        <w:rPr>
          <w:rFonts w:ascii="Courier New" w:hAnsi="Courier New" w:cs="Courier New"/>
          <w:b/>
          <w:bCs/>
          <w:sz w:val="24"/>
          <w:szCs w:val="24"/>
        </w:rPr>
        <w:t>Locale of the Study</w:t>
      </w:r>
    </w:p>
    <w:p w14:paraId="1E40AE43" w14:textId="77777777" w:rsidR="00EB579D" w:rsidRPr="00EB579D" w:rsidRDefault="00EB579D" w:rsidP="00EB579D">
      <w:pPr>
        <w:pStyle w:val="Body"/>
        <w:rPr>
          <w:rFonts w:ascii="Courier New" w:hAnsi="Courier New" w:cs="Courier New"/>
          <w:sz w:val="24"/>
          <w:szCs w:val="24"/>
        </w:rPr>
      </w:pPr>
    </w:p>
    <w:p w14:paraId="326A019B" w14:textId="49010F3E"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xml:space="preserve">The study was conducted at </w:t>
      </w:r>
      <w:r w:rsidR="00DF2312">
        <w:rPr>
          <w:rFonts w:ascii="Courier New" w:hAnsi="Courier New" w:cs="Courier New"/>
          <w:sz w:val="24"/>
          <w:szCs w:val="24"/>
        </w:rPr>
        <w:t>I-Tech College Inc.</w:t>
      </w:r>
      <w:r w:rsidRPr="00EB579D">
        <w:rPr>
          <w:rFonts w:ascii="Courier New" w:hAnsi="Courier New" w:cs="Courier New"/>
          <w:sz w:val="24"/>
          <w:szCs w:val="24"/>
        </w:rPr>
        <w:t>, where blended learning is implemented as part of instructional delivery. The institution was selected due to its adoption of digital platforms and flexible learning approaches.</w:t>
      </w:r>
    </w:p>
    <w:p w14:paraId="38D6EBFE" w14:textId="00E54F8E" w:rsidR="00EB579D" w:rsidRPr="00EB579D" w:rsidRDefault="00EB579D" w:rsidP="00EB579D">
      <w:pPr>
        <w:pStyle w:val="Body"/>
        <w:rPr>
          <w:rFonts w:ascii="Courier New" w:hAnsi="Courier New" w:cs="Courier New"/>
          <w:sz w:val="24"/>
          <w:szCs w:val="24"/>
        </w:rPr>
      </w:pPr>
    </w:p>
    <w:p w14:paraId="28283F39" w14:textId="77777777" w:rsidR="00EB579D" w:rsidRPr="00C02475" w:rsidRDefault="00EB579D" w:rsidP="00EB579D">
      <w:pPr>
        <w:pStyle w:val="Body"/>
        <w:rPr>
          <w:rFonts w:ascii="Courier New" w:hAnsi="Courier New" w:cs="Courier New"/>
          <w:b/>
          <w:bCs/>
          <w:sz w:val="24"/>
          <w:szCs w:val="24"/>
        </w:rPr>
      </w:pPr>
      <w:r w:rsidRPr="00C02475">
        <w:rPr>
          <w:rFonts w:ascii="Courier New" w:hAnsi="Courier New" w:cs="Courier New"/>
          <w:b/>
          <w:bCs/>
          <w:sz w:val="24"/>
          <w:szCs w:val="24"/>
        </w:rPr>
        <w:t>Sample Size</w:t>
      </w:r>
    </w:p>
    <w:p w14:paraId="2B0E4048" w14:textId="77777777" w:rsidR="00EB579D" w:rsidRPr="00EB579D" w:rsidRDefault="00EB579D" w:rsidP="00EB579D">
      <w:pPr>
        <w:pStyle w:val="Body"/>
        <w:rPr>
          <w:rFonts w:ascii="Courier New" w:hAnsi="Courier New" w:cs="Courier New"/>
          <w:sz w:val="24"/>
          <w:szCs w:val="24"/>
        </w:rPr>
      </w:pPr>
    </w:p>
    <w:p w14:paraId="1DD39DAB" w14:textId="43D7DA7D"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 xml:space="preserve">The respondents of the study consisted of selected instructors and students involved in blended learning implementation. A total of </w:t>
      </w:r>
      <w:r w:rsidR="002375D3">
        <w:rPr>
          <w:rFonts w:ascii="Courier New" w:hAnsi="Courier New" w:cs="Courier New"/>
          <w:sz w:val="24"/>
          <w:szCs w:val="24"/>
        </w:rPr>
        <w:t>180</w:t>
      </w:r>
      <w:r w:rsidRPr="00EB579D">
        <w:rPr>
          <w:rFonts w:ascii="Courier New" w:hAnsi="Courier New" w:cs="Courier New"/>
          <w:sz w:val="24"/>
          <w:szCs w:val="24"/>
        </w:rPr>
        <w:t xml:space="preserve"> respondents participated in the system evaluation.</w:t>
      </w:r>
    </w:p>
    <w:p w14:paraId="5A547133" w14:textId="77777777" w:rsidR="00EB579D" w:rsidRPr="00EB579D" w:rsidRDefault="00EB579D" w:rsidP="00EB579D">
      <w:pPr>
        <w:pStyle w:val="Body"/>
        <w:rPr>
          <w:rFonts w:ascii="Courier New" w:hAnsi="Courier New" w:cs="Courier New"/>
          <w:sz w:val="24"/>
          <w:szCs w:val="24"/>
        </w:rPr>
      </w:pPr>
    </w:p>
    <w:p w14:paraId="7487A7B0" w14:textId="77777777"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Sampling Technique</w:t>
      </w:r>
    </w:p>
    <w:p w14:paraId="1338F5F0" w14:textId="77777777" w:rsidR="00EB579D" w:rsidRPr="00EB579D" w:rsidRDefault="00EB579D" w:rsidP="00EB579D">
      <w:pPr>
        <w:pStyle w:val="Body"/>
        <w:rPr>
          <w:rFonts w:ascii="Courier New" w:hAnsi="Courier New" w:cs="Courier New"/>
          <w:sz w:val="24"/>
          <w:szCs w:val="24"/>
        </w:rPr>
      </w:pPr>
    </w:p>
    <w:p w14:paraId="0B3FBA5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study used purposive sampling technique. Respondents were selected based on their involvement in blended learning courses and their familiarity with syllabus implementation and digital platforms.</w:t>
      </w:r>
    </w:p>
    <w:p w14:paraId="26DCD115" w14:textId="77777777" w:rsidR="00EB579D" w:rsidRPr="00EB579D" w:rsidRDefault="00EB579D" w:rsidP="00EB579D">
      <w:pPr>
        <w:pStyle w:val="Body"/>
        <w:rPr>
          <w:rFonts w:ascii="Courier New" w:hAnsi="Courier New" w:cs="Courier New"/>
          <w:sz w:val="24"/>
          <w:szCs w:val="24"/>
        </w:rPr>
      </w:pPr>
    </w:p>
    <w:p w14:paraId="3AC5BED0" w14:textId="74EEEE19"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Respondents of the Study</w:t>
      </w:r>
    </w:p>
    <w:p w14:paraId="4F36016F" w14:textId="77777777" w:rsidR="00EB579D" w:rsidRPr="00EB579D" w:rsidRDefault="00EB579D" w:rsidP="00EB579D">
      <w:pPr>
        <w:pStyle w:val="Body"/>
        <w:rPr>
          <w:rFonts w:ascii="Courier New" w:hAnsi="Courier New" w:cs="Courier New"/>
          <w:sz w:val="24"/>
          <w:szCs w:val="24"/>
        </w:rPr>
      </w:pPr>
    </w:p>
    <w:p w14:paraId="1E6341A5" w14:textId="63423DC5"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respondents included instructors who manage course syllabi and deliver lessons, and students who participate in blended learning classes. Their feedback was essential in evaluating the system’s usability and effectiveness.</w:t>
      </w:r>
    </w:p>
    <w:p w14:paraId="60DA2AB6" w14:textId="77777777" w:rsidR="00EB579D" w:rsidRPr="00EB579D" w:rsidRDefault="00EB579D" w:rsidP="00EB579D">
      <w:pPr>
        <w:pStyle w:val="Body"/>
        <w:rPr>
          <w:rFonts w:ascii="Courier New" w:hAnsi="Courier New" w:cs="Courier New"/>
          <w:sz w:val="24"/>
          <w:szCs w:val="24"/>
        </w:rPr>
      </w:pPr>
    </w:p>
    <w:p w14:paraId="2CA564CE" w14:textId="77777777"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Research Instrument</w:t>
      </w:r>
    </w:p>
    <w:p w14:paraId="601900C2" w14:textId="77777777" w:rsidR="00EB579D" w:rsidRPr="00EB579D" w:rsidRDefault="00EB579D" w:rsidP="00EB579D">
      <w:pPr>
        <w:pStyle w:val="Body"/>
        <w:rPr>
          <w:rFonts w:ascii="Courier New" w:hAnsi="Courier New" w:cs="Courier New"/>
          <w:sz w:val="24"/>
          <w:szCs w:val="24"/>
        </w:rPr>
      </w:pPr>
    </w:p>
    <w:p w14:paraId="3A3F0F1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primary research instrument used in this study was a researcher-made questionnaire based on system evaluation criteria such as functionality, usability, reliability, and efficiency. A five-point Likert scale was used:</w:t>
      </w:r>
    </w:p>
    <w:p w14:paraId="20327518" w14:textId="77777777" w:rsidR="00EB579D" w:rsidRPr="00EB579D" w:rsidRDefault="00EB579D" w:rsidP="00EB579D">
      <w:pPr>
        <w:pStyle w:val="Body"/>
        <w:rPr>
          <w:rFonts w:ascii="Courier New" w:hAnsi="Courier New" w:cs="Courier New"/>
          <w:sz w:val="24"/>
          <w:szCs w:val="24"/>
        </w:rPr>
      </w:pPr>
    </w:p>
    <w:p w14:paraId="4AC2D2B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1 – Strongly Disagree</w:t>
      </w:r>
    </w:p>
    <w:p w14:paraId="2F1B7F4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2 – Disagree</w:t>
      </w:r>
    </w:p>
    <w:p w14:paraId="4CEE2F0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3 – Neutral</w:t>
      </w:r>
    </w:p>
    <w:p w14:paraId="688F7C9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4 – Agree</w:t>
      </w:r>
    </w:p>
    <w:p w14:paraId="63AB33D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5 – Strongly Agree</w:t>
      </w:r>
    </w:p>
    <w:p w14:paraId="39EFFB5F" w14:textId="77777777" w:rsidR="00EB579D" w:rsidRPr="00EB579D" w:rsidRDefault="00EB579D" w:rsidP="00EB579D">
      <w:pPr>
        <w:pStyle w:val="Body"/>
        <w:rPr>
          <w:rFonts w:ascii="Courier New" w:hAnsi="Courier New" w:cs="Courier New"/>
          <w:sz w:val="24"/>
          <w:szCs w:val="24"/>
        </w:rPr>
      </w:pPr>
    </w:p>
    <w:p w14:paraId="66C56CD1" w14:textId="5352AFB1" w:rsidR="00EB579D" w:rsidRPr="00EB579D" w:rsidRDefault="00EB579D" w:rsidP="00EB579D">
      <w:pPr>
        <w:pStyle w:val="Body"/>
        <w:rPr>
          <w:rFonts w:ascii="Courier New" w:hAnsi="Courier New" w:cs="Courier New"/>
          <w:sz w:val="24"/>
          <w:szCs w:val="24"/>
        </w:rPr>
      </w:pPr>
    </w:p>
    <w:p w14:paraId="3EEC6DE9" w14:textId="77777777" w:rsidR="00EB579D" w:rsidRPr="00B75E40" w:rsidRDefault="00EB579D" w:rsidP="00EB579D">
      <w:pPr>
        <w:pStyle w:val="Body"/>
        <w:rPr>
          <w:rFonts w:ascii="Courier New" w:hAnsi="Courier New" w:cs="Courier New"/>
          <w:b/>
          <w:bCs/>
          <w:sz w:val="24"/>
          <w:szCs w:val="24"/>
        </w:rPr>
      </w:pPr>
      <w:r w:rsidRPr="00B75E40">
        <w:rPr>
          <w:rFonts w:ascii="Courier New" w:hAnsi="Courier New" w:cs="Courier New"/>
          <w:b/>
          <w:bCs/>
          <w:sz w:val="24"/>
          <w:szCs w:val="24"/>
        </w:rPr>
        <w:t>Reliability and Validity of Research Instrument</w:t>
      </w:r>
    </w:p>
    <w:p w14:paraId="0F415146" w14:textId="77777777" w:rsidR="00EB579D" w:rsidRPr="00EB579D" w:rsidRDefault="00EB579D" w:rsidP="00EB579D">
      <w:pPr>
        <w:pStyle w:val="Body"/>
        <w:rPr>
          <w:rFonts w:ascii="Courier New" w:hAnsi="Courier New" w:cs="Courier New"/>
          <w:sz w:val="24"/>
          <w:szCs w:val="24"/>
        </w:rPr>
      </w:pPr>
    </w:p>
    <w:p w14:paraId="57D7A4CC" w14:textId="675839F4"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research instrument was validated by I</w:t>
      </w:r>
      <w:r w:rsidR="005D6FC0">
        <w:rPr>
          <w:rFonts w:ascii="Courier New" w:hAnsi="Courier New" w:cs="Courier New"/>
          <w:sz w:val="24"/>
          <w:szCs w:val="24"/>
        </w:rPr>
        <w:t xml:space="preserve">S researcher </w:t>
      </w:r>
      <w:r w:rsidRPr="00EB579D">
        <w:rPr>
          <w:rFonts w:ascii="Courier New" w:hAnsi="Courier New" w:cs="Courier New"/>
          <w:sz w:val="24"/>
          <w:szCs w:val="24"/>
        </w:rPr>
        <w:t>and academic professionals to ensure clarity and relevance. Reliability testing was conducted to ensure consistency of responses. Necessary revisions were made based on expert recommendations.</w:t>
      </w:r>
    </w:p>
    <w:p w14:paraId="366563C9" w14:textId="16F46C91" w:rsidR="00EB579D" w:rsidRPr="00EB579D" w:rsidRDefault="00EB579D" w:rsidP="00EB579D">
      <w:pPr>
        <w:pStyle w:val="Body"/>
        <w:rPr>
          <w:rFonts w:ascii="Courier New" w:hAnsi="Courier New" w:cs="Courier New"/>
          <w:sz w:val="24"/>
          <w:szCs w:val="24"/>
        </w:rPr>
      </w:pPr>
    </w:p>
    <w:p w14:paraId="6AB1F70D" w14:textId="77777777" w:rsidR="00EB579D" w:rsidRPr="00EC4DD0" w:rsidRDefault="00EB579D" w:rsidP="00EB579D">
      <w:pPr>
        <w:pStyle w:val="Body"/>
        <w:rPr>
          <w:rFonts w:ascii="Courier New" w:hAnsi="Courier New" w:cs="Courier New"/>
          <w:b/>
          <w:bCs/>
          <w:sz w:val="24"/>
          <w:szCs w:val="24"/>
        </w:rPr>
      </w:pPr>
      <w:r w:rsidRPr="00EC4DD0">
        <w:rPr>
          <w:rFonts w:ascii="Courier New" w:hAnsi="Courier New" w:cs="Courier New"/>
          <w:b/>
          <w:bCs/>
          <w:sz w:val="24"/>
          <w:szCs w:val="24"/>
        </w:rPr>
        <w:t>Data Gathering Procedure</w:t>
      </w:r>
    </w:p>
    <w:p w14:paraId="485F902E" w14:textId="77777777" w:rsidR="00EB579D" w:rsidRPr="00EB579D" w:rsidRDefault="00EB579D" w:rsidP="00EB579D">
      <w:pPr>
        <w:pStyle w:val="Body"/>
        <w:rPr>
          <w:rFonts w:ascii="Courier New" w:hAnsi="Courier New" w:cs="Courier New"/>
          <w:sz w:val="24"/>
          <w:szCs w:val="24"/>
        </w:rPr>
      </w:pPr>
    </w:p>
    <w:p w14:paraId="152B021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xml:space="preserve">The researchers first sought permission from the school administration to conduct the study. After approval, data regarding system requirements were gathered through interviews and observations. The system was developed using Agile methodology. Once completed, the system was presented to </w:t>
      </w:r>
      <w:r w:rsidRPr="00EB579D">
        <w:rPr>
          <w:rFonts w:ascii="Courier New" w:hAnsi="Courier New" w:cs="Courier New"/>
          <w:sz w:val="24"/>
          <w:szCs w:val="24"/>
        </w:rPr>
        <w:lastRenderedPageBreak/>
        <w:t>respondents for evaluation. Questionnaires were distributed, and responses were collected for analysis.</w:t>
      </w:r>
    </w:p>
    <w:p w14:paraId="5A1DAAB2" w14:textId="6CEC5E77" w:rsidR="00EB579D" w:rsidRPr="00EB579D" w:rsidRDefault="00EB579D" w:rsidP="00EB579D">
      <w:pPr>
        <w:pStyle w:val="Body"/>
        <w:rPr>
          <w:rFonts w:ascii="Courier New" w:hAnsi="Courier New" w:cs="Courier New"/>
          <w:sz w:val="24"/>
          <w:szCs w:val="24"/>
        </w:rPr>
      </w:pPr>
    </w:p>
    <w:p w14:paraId="3F2A438F" w14:textId="77777777" w:rsidR="00EB579D" w:rsidRDefault="00EB579D" w:rsidP="00EB579D">
      <w:pPr>
        <w:pStyle w:val="Body"/>
        <w:rPr>
          <w:rFonts w:ascii="Courier New" w:hAnsi="Courier New" w:cs="Courier New"/>
          <w:b/>
          <w:bCs/>
          <w:sz w:val="24"/>
          <w:szCs w:val="24"/>
        </w:rPr>
      </w:pPr>
      <w:r w:rsidRPr="00EC4DD0">
        <w:rPr>
          <w:rFonts w:ascii="Courier New" w:hAnsi="Courier New" w:cs="Courier New"/>
          <w:b/>
          <w:bCs/>
          <w:sz w:val="24"/>
          <w:szCs w:val="24"/>
        </w:rPr>
        <w:t>Data Analysis Procedure</w:t>
      </w:r>
    </w:p>
    <w:p w14:paraId="2DB0F0DA" w14:textId="77777777" w:rsidR="00A40125" w:rsidRPr="00EC4DD0" w:rsidRDefault="00A40125" w:rsidP="00EB579D">
      <w:pPr>
        <w:pStyle w:val="Body"/>
        <w:rPr>
          <w:rFonts w:ascii="Courier New" w:hAnsi="Courier New" w:cs="Courier New"/>
          <w:b/>
          <w:bCs/>
          <w:sz w:val="24"/>
          <w:szCs w:val="24"/>
        </w:rPr>
      </w:pPr>
    </w:p>
    <w:p w14:paraId="79EF4E97" w14:textId="77777777" w:rsidR="00A40125" w:rsidRPr="00A40125" w:rsidRDefault="00A40125" w:rsidP="00A40125">
      <w:pPr>
        <w:pStyle w:val="Body"/>
        <w:rPr>
          <w:rFonts w:ascii="Courier New" w:hAnsi="Courier New" w:cs="Courier New"/>
          <w:sz w:val="24"/>
          <w:szCs w:val="24"/>
        </w:rPr>
      </w:pPr>
      <w:r w:rsidRPr="00A40125">
        <w:rPr>
          <w:rFonts w:ascii="Courier New" w:hAnsi="Courier New" w:cs="Courier New"/>
          <w:sz w:val="24"/>
          <w:szCs w:val="24"/>
        </w:rPr>
        <w:t>The data gathered from the respondents were systematically organized, tabulated, and analyzed using descriptive statistical methods. The primary statistical tool used in this study was the weighted mean, which determined the overall level of acceptability of the proposed Blended Learning System with Syllabus Mapping in terms of functionality, usability, reliability, and efficiency.</w:t>
      </w:r>
    </w:p>
    <w:p w14:paraId="6CA6F76E" w14:textId="77777777" w:rsidR="00A40125" w:rsidRPr="00A40125" w:rsidRDefault="00A40125" w:rsidP="00A40125">
      <w:pPr>
        <w:pStyle w:val="Body"/>
        <w:rPr>
          <w:rFonts w:ascii="Courier New" w:hAnsi="Courier New" w:cs="Courier New"/>
          <w:sz w:val="24"/>
          <w:szCs w:val="24"/>
        </w:rPr>
      </w:pPr>
    </w:p>
    <w:p w14:paraId="536E9712" w14:textId="5C6F2B79" w:rsidR="00EB579D" w:rsidRPr="00EB579D" w:rsidRDefault="00A40125" w:rsidP="00A40125">
      <w:pPr>
        <w:pStyle w:val="Body"/>
        <w:rPr>
          <w:rFonts w:ascii="Courier New" w:hAnsi="Courier New" w:cs="Courier New"/>
          <w:sz w:val="24"/>
          <w:szCs w:val="24"/>
        </w:rPr>
      </w:pPr>
      <w:r w:rsidRPr="00A40125">
        <w:rPr>
          <w:rFonts w:ascii="Courier New" w:hAnsi="Courier New" w:cs="Courier New"/>
          <w:sz w:val="24"/>
          <w:szCs w:val="24"/>
        </w:rPr>
        <w:t>The weighted mean was computed to summarize the respondents’ ratings based on the five-point Likert scale. This method allowed the researchers to determine the general perception of the users regarding the system’s performance and effectiveness.</w:t>
      </w:r>
    </w:p>
    <w:p w14:paraId="57607380" w14:textId="77777777" w:rsidR="00A40125" w:rsidRDefault="00A40125" w:rsidP="00EB579D">
      <w:pPr>
        <w:pStyle w:val="Body"/>
        <w:rPr>
          <w:rFonts w:ascii="Courier New" w:hAnsi="Courier New" w:cs="Courier New"/>
          <w:sz w:val="24"/>
          <w:szCs w:val="24"/>
        </w:rPr>
      </w:pPr>
    </w:p>
    <w:p w14:paraId="2C6C6577" w14:textId="1FBE0206" w:rsidR="00EB579D" w:rsidRPr="00887408" w:rsidRDefault="00EB579D" w:rsidP="00EB579D">
      <w:pPr>
        <w:pStyle w:val="Body"/>
        <w:rPr>
          <w:rFonts w:ascii="Courier New" w:hAnsi="Courier New" w:cs="Courier New"/>
          <w:b/>
          <w:bCs/>
          <w:sz w:val="24"/>
          <w:szCs w:val="24"/>
        </w:rPr>
      </w:pPr>
      <w:r w:rsidRPr="00887408">
        <w:rPr>
          <w:rFonts w:ascii="Courier New" w:hAnsi="Courier New" w:cs="Courier New"/>
          <w:b/>
          <w:bCs/>
          <w:sz w:val="24"/>
          <w:szCs w:val="24"/>
        </w:rPr>
        <w:t>Context Flow Diagram</w:t>
      </w:r>
    </w:p>
    <w:p w14:paraId="557D4013" w14:textId="77777777" w:rsidR="00EB579D" w:rsidRPr="00EB579D" w:rsidRDefault="00EB579D" w:rsidP="00EB579D">
      <w:pPr>
        <w:pStyle w:val="Body"/>
        <w:rPr>
          <w:rFonts w:ascii="Courier New" w:hAnsi="Courier New" w:cs="Courier New"/>
          <w:sz w:val="24"/>
          <w:szCs w:val="24"/>
        </w:rPr>
      </w:pPr>
    </w:p>
    <w:p w14:paraId="410FFB6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Context Flow Diagram illustrates the interaction between external entities and the system. The main external entities include:</w:t>
      </w:r>
    </w:p>
    <w:p w14:paraId="1D2DA5B2" w14:textId="77777777" w:rsidR="00EB579D" w:rsidRPr="00EB579D" w:rsidRDefault="00EB579D" w:rsidP="00EB579D">
      <w:pPr>
        <w:pStyle w:val="Body"/>
        <w:rPr>
          <w:rFonts w:ascii="Courier New" w:hAnsi="Courier New" w:cs="Courier New"/>
          <w:sz w:val="24"/>
          <w:szCs w:val="24"/>
        </w:rPr>
      </w:pPr>
    </w:p>
    <w:p w14:paraId="7B3A655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Administrator</w:t>
      </w:r>
    </w:p>
    <w:p w14:paraId="0A4FC0D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Instructor</w:t>
      </w:r>
    </w:p>
    <w:p w14:paraId="30A5849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Student</w:t>
      </w:r>
    </w:p>
    <w:p w14:paraId="58DD880D" w14:textId="77777777" w:rsidR="00EB579D" w:rsidRPr="00EB579D" w:rsidRDefault="00EB579D" w:rsidP="00EB579D">
      <w:pPr>
        <w:pStyle w:val="Body"/>
        <w:rPr>
          <w:rFonts w:ascii="Courier New" w:hAnsi="Courier New" w:cs="Courier New"/>
          <w:sz w:val="24"/>
          <w:szCs w:val="24"/>
        </w:rPr>
      </w:pPr>
    </w:p>
    <w:p w14:paraId="3E08DE77" w14:textId="4ADBB5BA"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These users interact with the Blended Learning System to manage courses, upload lessons, map syllabus outcomes, enroll students, and monitor progress.</w:t>
      </w:r>
    </w:p>
    <w:p w14:paraId="754B52AB" w14:textId="77777777" w:rsidR="00EB579D" w:rsidRPr="00EB579D" w:rsidRDefault="00EB579D" w:rsidP="00EB579D">
      <w:pPr>
        <w:pStyle w:val="Body"/>
        <w:rPr>
          <w:rFonts w:ascii="Courier New" w:hAnsi="Courier New" w:cs="Courier New"/>
          <w:sz w:val="24"/>
          <w:szCs w:val="24"/>
        </w:rPr>
      </w:pPr>
    </w:p>
    <w:p w14:paraId="65AF6959" w14:textId="77777777" w:rsidR="00EB579D" w:rsidRDefault="00EB579D" w:rsidP="00EB579D">
      <w:pPr>
        <w:pStyle w:val="Body"/>
        <w:rPr>
          <w:rFonts w:ascii="Courier New" w:hAnsi="Courier New" w:cs="Courier New"/>
          <w:b/>
          <w:bCs/>
          <w:sz w:val="24"/>
          <w:szCs w:val="24"/>
        </w:rPr>
      </w:pPr>
      <w:r w:rsidRPr="008B49C3">
        <w:rPr>
          <w:rFonts w:ascii="Courier New" w:hAnsi="Courier New" w:cs="Courier New"/>
          <w:b/>
          <w:bCs/>
          <w:sz w:val="24"/>
          <w:szCs w:val="24"/>
        </w:rPr>
        <w:t>Data Flow Diagram (DFD)</w:t>
      </w:r>
    </w:p>
    <w:p w14:paraId="280C4E7C" w14:textId="77777777" w:rsidR="00C449E6" w:rsidRDefault="00C449E6" w:rsidP="00EB579D">
      <w:pPr>
        <w:pStyle w:val="Body"/>
        <w:rPr>
          <w:rFonts w:ascii="Courier New" w:hAnsi="Courier New" w:cs="Courier New"/>
          <w:b/>
          <w:bCs/>
          <w:sz w:val="24"/>
          <w:szCs w:val="24"/>
        </w:rPr>
      </w:pPr>
    </w:p>
    <w:p w14:paraId="65B8060E" w14:textId="52312C7F" w:rsidR="00172B48" w:rsidRPr="008B49C3" w:rsidRDefault="00686B9A" w:rsidP="00EB579D">
      <w:pPr>
        <w:pStyle w:val="Body"/>
        <w:rPr>
          <w:rFonts w:ascii="Courier New" w:hAnsi="Courier New" w:cs="Courier New"/>
          <w:b/>
          <w:bCs/>
          <w:sz w:val="24"/>
          <w:szCs w:val="24"/>
        </w:rPr>
      </w:pPr>
      <w:r>
        <w:rPr>
          <w:rFonts w:ascii="Courier New" w:hAnsi="Courier New" w:cs="Courier New"/>
          <w:b/>
          <w:bCs/>
          <w:noProof/>
          <w:sz w:val="24"/>
          <w:szCs w:val="24"/>
        </w:rPr>
        <w:lastRenderedPageBreak/>
        <w:drawing>
          <wp:inline distT="0" distB="0" distL="0" distR="0" wp14:anchorId="4384E312" wp14:editId="241652E5">
            <wp:extent cx="5943600" cy="4204970"/>
            <wp:effectExtent l="0" t="0" r="0" b="5080"/>
            <wp:docPr id="181768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8750" name="Picture 1817687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156965A8" w14:textId="77777777" w:rsidR="00EB579D" w:rsidRPr="00EB579D" w:rsidRDefault="00EB579D" w:rsidP="00EB579D">
      <w:pPr>
        <w:pStyle w:val="Body"/>
        <w:rPr>
          <w:rFonts w:ascii="Courier New" w:hAnsi="Courier New" w:cs="Courier New"/>
          <w:sz w:val="24"/>
          <w:szCs w:val="24"/>
        </w:rPr>
      </w:pPr>
    </w:p>
    <w:p w14:paraId="076DAE3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Data Flow Diagram shows the internal processes of the system, including:</w:t>
      </w:r>
    </w:p>
    <w:p w14:paraId="15C0E85F" w14:textId="77777777" w:rsidR="00EB579D" w:rsidRPr="00EB579D" w:rsidRDefault="00EB579D" w:rsidP="00EB579D">
      <w:pPr>
        <w:pStyle w:val="Body"/>
        <w:rPr>
          <w:rFonts w:ascii="Courier New" w:hAnsi="Courier New" w:cs="Courier New"/>
          <w:sz w:val="24"/>
          <w:szCs w:val="24"/>
        </w:rPr>
      </w:pPr>
    </w:p>
    <w:p w14:paraId="249F321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 Authentication Process</w:t>
      </w:r>
    </w:p>
    <w:p w14:paraId="0A50A0C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 Management Process</w:t>
      </w:r>
    </w:p>
    <w:p w14:paraId="52359E2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 Mapping Process</w:t>
      </w:r>
    </w:p>
    <w:p w14:paraId="6E013B8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 Management Process</w:t>
      </w:r>
    </w:p>
    <w:p w14:paraId="4055591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 Management Process</w:t>
      </w:r>
    </w:p>
    <w:p w14:paraId="2547F09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Tracking Process</w:t>
      </w:r>
    </w:p>
    <w:p w14:paraId="53E6C3C0" w14:textId="77777777" w:rsidR="00EB579D" w:rsidRPr="00EB579D" w:rsidRDefault="00EB579D" w:rsidP="00EB579D">
      <w:pPr>
        <w:pStyle w:val="Body"/>
        <w:rPr>
          <w:rFonts w:ascii="Courier New" w:hAnsi="Courier New" w:cs="Courier New"/>
          <w:sz w:val="24"/>
          <w:szCs w:val="24"/>
        </w:rPr>
      </w:pPr>
    </w:p>
    <w:p w14:paraId="56F07B3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stores data in the following data stores:</w:t>
      </w:r>
    </w:p>
    <w:p w14:paraId="62B48882" w14:textId="77777777" w:rsidR="00EB579D" w:rsidRPr="00EB579D" w:rsidRDefault="00EB579D" w:rsidP="00EB579D">
      <w:pPr>
        <w:pStyle w:val="Body"/>
        <w:rPr>
          <w:rFonts w:ascii="Courier New" w:hAnsi="Courier New" w:cs="Courier New"/>
          <w:sz w:val="24"/>
          <w:szCs w:val="24"/>
        </w:rPr>
      </w:pPr>
    </w:p>
    <w:p w14:paraId="42E5C9A7"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 Database</w:t>
      </w:r>
    </w:p>
    <w:p w14:paraId="0475F12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 Database</w:t>
      </w:r>
    </w:p>
    <w:p w14:paraId="3BB009D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 Database</w:t>
      </w:r>
    </w:p>
    <w:p w14:paraId="6B76D6F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 Database</w:t>
      </w:r>
    </w:p>
    <w:p w14:paraId="4922D69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 Database</w:t>
      </w:r>
    </w:p>
    <w:p w14:paraId="588E621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Database</w:t>
      </w:r>
    </w:p>
    <w:p w14:paraId="695648B9" w14:textId="77777777" w:rsidR="00EB579D" w:rsidRPr="00EB579D" w:rsidRDefault="00EB579D" w:rsidP="00EB579D">
      <w:pPr>
        <w:pStyle w:val="Body"/>
        <w:rPr>
          <w:rFonts w:ascii="Courier New" w:hAnsi="Courier New" w:cs="Courier New"/>
          <w:sz w:val="24"/>
          <w:szCs w:val="24"/>
        </w:rPr>
      </w:pPr>
    </w:p>
    <w:p w14:paraId="2E30D3C6" w14:textId="0BB4186A" w:rsidR="00EB579D" w:rsidRPr="00EB579D" w:rsidRDefault="00EB579D" w:rsidP="00EB579D">
      <w:pPr>
        <w:pStyle w:val="Body"/>
        <w:rPr>
          <w:rFonts w:ascii="Courier New" w:hAnsi="Courier New" w:cs="Courier New"/>
          <w:sz w:val="24"/>
          <w:szCs w:val="24"/>
        </w:rPr>
      </w:pPr>
    </w:p>
    <w:p w14:paraId="2239225B" w14:textId="77777777" w:rsidR="00EB579D" w:rsidRPr="00EB579D" w:rsidRDefault="00EB579D" w:rsidP="00EB579D">
      <w:pPr>
        <w:pStyle w:val="Body"/>
        <w:rPr>
          <w:rFonts w:ascii="Courier New" w:hAnsi="Courier New" w:cs="Courier New"/>
          <w:sz w:val="24"/>
          <w:szCs w:val="24"/>
        </w:rPr>
      </w:pPr>
    </w:p>
    <w:p w14:paraId="04E7C538" w14:textId="77777777" w:rsidR="00EB579D" w:rsidRPr="008B49C3" w:rsidRDefault="00EB579D" w:rsidP="00EB579D">
      <w:pPr>
        <w:pStyle w:val="Body"/>
        <w:rPr>
          <w:rFonts w:ascii="Courier New" w:hAnsi="Courier New" w:cs="Courier New"/>
          <w:b/>
          <w:bCs/>
          <w:sz w:val="24"/>
          <w:szCs w:val="24"/>
        </w:rPr>
      </w:pPr>
      <w:r w:rsidRPr="008B49C3">
        <w:rPr>
          <w:rFonts w:ascii="Courier New" w:hAnsi="Courier New" w:cs="Courier New"/>
          <w:b/>
          <w:bCs/>
          <w:sz w:val="24"/>
          <w:szCs w:val="24"/>
        </w:rPr>
        <w:lastRenderedPageBreak/>
        <w:t>Entity-Relationship Diagram (ERD)</w:t>
      </w:r>
    </w:p>
    <w:p w14:paraId="4A85A5BF" w14:textId="77777777" w:rsidR="00EB579D" w:rsidRPr="00EB579D" w:rsidRDefault="00EB579D" w:rsidP="00EB579D">
      <w:pPr>
        <w:pStyle w:val="Body"/>
        <w:rPr>
          <w:rFonts w:ascii="Courier New" w:hAnsi="Courier New" w:cs="Courier New"/>
          <w:sz w:val="24"/>
          <w:szCs w:val="24"/>
        </w:rPr>
      </w:pPr>
    </w:p>
    <w:p w14:paraId="0434774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ERD represents the database structure of the system. The main entities include:</w:t>
      </w:r>
    </w:p>
    <w:p w14:paraId="6BD02E3D" w14:textId="77777777" w:rsidR="00EB579D" w:rsidRPr="00EB579D" w:rsidRDefault="00EB579D" w:rsidP="00EB579D">
      <w:pPr>
        <w:pStyle w:val="Body"/>
        <w:rPr>
          <w:rFonts w:ascii="Courier New" w:hAnsi="Courier New" w:cs="Courier New"/>
          <w:sz w:val="24"/>
          <w:szCs w:val="24"/>
        </w:rPr>
      </w:pPr>
    </w:p>
    <w:p w14:paraId="2C8ABF6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w:t>
      </w:r>
    </w:p>
    <w:p w14:paraId="61DD221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Student</w:t>
      </w:r>
    </w:p>
    <w:p w14:paraId="7B71A01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Instructor</w:t>
      </w:r>
    </w:p>
    <w:p w14:paraId="5118C85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w:t>
      </w:r>
    </w:p>
    <w:p w14:paraId="3EC9731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w:t>
      </w:r>
    </w:p>
    <w:p w14:paraId="51500A0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Learning Outcome</w:t>
      </w:r>
    </w:p>
    <w:p w14:paraId="069D608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w:t>
      </w:r>
    </w:p>
    <w:p w14:paraId="5E8CAE1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w:t>
      </w:r>
    </w:p>
    <w:p w14:paraId="55FEEDF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Enrollment</w:t>
      </w:r>
    </w:p>
    <w:p w14:paraId="2FFCC9A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Tracking</w:t>
      </w:r>
    </w:p>
    <w:p w14:paraId="0FD08467" w14:textId="77777777" w:rsidR="00EB579D" w:rsidRPr="00EB579D" w:rsidRDefault="00EB579D" w:rsidP="00EB579D">
      <w:pPr>
        <w:pStyle w:val="Body"/>
        <w:rPr>
          <w:rFonts w:ascii="Courier New" w:hAnsi="Courier New" w:cs="Courier New"/>
          <w:sz w:val="24"/>
          <w:szCs w:val="24"/>
        </w:rPr>
      </w:pPr>
    </w:p>
    <w:p w14:paraId="4D74258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These entities are connected through primary and foreign key relationships to ensure structured data management and accurate tracking of syllabus alignment.</w:t>
      </w:r>
    </w:p>
    <w:p w14:paraId="7BCFA7A4" w14:textId="77777777" w:rsidR="00EB579D" w:rsidRPr="00EB579D" w:rsidRDefault="00EB579D" w:rsidP="00EB579D">
      <w:pPr>
        <w:pStyle w:val="Body"/>
        <w:rPr>
          <w:rFonts w:ascii="Courier New" w:hAnsi="Courier New" w:cs="Courier New"/>
          <w:sz w:val="24"/>
          <w:szCs w:val="24"/>
        </w:rPr>
      </w:pPr>
    </w:p>
    <w:p w14:paraId="685F405A"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2934AD9D" w14:textId="77777777" w:rsidR="00EB579D" w:rsidRPr="00EB579D" w:rsidRDefault="00EB579D" w:rsidP="00EB579D">
      <w:pPr>
        <w:pStyle w:val="Body"/>
        <w:rPr>
          <w:rFonts w:ascii="Courier New" w:hAnsi="Courier New" w:cs="Courier New"/>
          <w:sz w:val="24"/>
          <w:szCs w:val="24"/>
        </w:rPr>
      </w:pPr>
    </w:p>
    <w:p w14:paraId="64F52F9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Application Architecture</w:t>
      </w:r>
    </w:p>
    <w:p w14:paraId="2D3049C4" w14:textId="77777777" w:rsidR="00EB579D" w:rsidRPr="00EB579D" w:rsidRDefault="00EB579D" w:rsidP="00EB579D">
      <w:pPr>
        <w:pStyle w:val="Body"/>
        <w:rPr>
          <w:rFonts w:ascii="Courier New" w:hAnsi="Courier New" w:cs="Courier New"/>
          <w:sz w:val="24"/>
          <w:szCs w:val="24"/>
        </w:rPr>
      </w:pPr>
    </w:p>
    <w:p w14:paraId="308AB2B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follows a three-tier architecture:</w:t>
      </w:r>
    </w:p>
    <w:p w14:paraId="53F7713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1.</w:t>
      </w:r>
      <w:r w:rsidRPr="00EB579D">
        <w:rPr>
          <w:rFonts w:ascii="Courier New" w:hAnsi="Courier New" w:cs="Courier New"/>
          <w:sz w:val="24"/>
          <w:szCs w:val="24"/>
        </w:rPr>
        <w:tab/>
        <w:t>Presentation Layer – User Interface</w:t>
      </w:r>
    </w:p>
    <w:p w14:paraId="56BE6D0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2.</w:t>
      </w:r>
      <w:r w:rsidRPr="00EB579D">
        <w:rPr>
          <w:rFonts w:ascii="Courier New" w:hAnsi="Courier New" w:cs="Courier New"/>
          <w:sz w:val="24"/>
          <w:szCs w:val="24"/>
        </w:rPr>
        <w:tab/>
        <w:t>Application Layer – System Logic</w:t>
      </w:r>
    </w:p>
    <w:p w14:paraId="62693B3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3.</w:t>
      </w:r>
      <w:r w:rsidRPr="00EB579D">
        <w:rPr>
          <w:rFonts w:ascii="Courier New" w:hAnsi="Courier New" w:cs="Courier New"/>
          <w:sz w:val="24"/>
          <w:szCs w:val="24"/>
        </w:rPr>
        <w:tab/>
        <w:t>Database Layer – Data Storage</w:t>
      </w:r>
    </w:p>
    <w:p w14:paraId="7A10D9F5" w14:textId="77777777" w:rsidR="00EB579D" w:rsidRPr="00EB579D" w:rsidRDefault="00EB579D" w:rsidP="00EB579D">
      <w:pPr>
        <w:pStyle w:val="Body"/>
        <w:rPr>
          <w:rFonts w:ascii="Courier New" w:hAnsi="Courier New" w:cs="Courier New"/>
          <w:sz w:val="24"/>
          <w:szCs w:val="24"/>
        </w:rPr>
      </w:pPr>
    </w:p>
    <w:p w14:paraId="7386825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This architecture ensures system scalability, security, and maintainability.</w:t>
      </w:r>
    </w:p>
    <w:p w14:paraId="0A423013" w14:textId="77777777" w:rsidR="00EB579D" w:rsidRPr="00EB579D" w:rsidRDefault="00EB579D" w:rsidP="00EB579D">
      <w:pPr>
        <w:pStyle w:val="Body"/>
        <w:rPr>
          <w:rFonts w:ascii="Courier New" w:hAnsi="Courier New" w:cs="Courier New"/>
          <w:sz w:val="24"/>
          <w:szCs w:val="24"/>
        </w:rPr>
      </w:pPr>
    </w:p>
    <w:p w14:paraId="283B09DE"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7BF64FA1" w14:textId="77777777" w:rsidR="00EB579D" w:rsidRPr="00EB579D" w:rsidRDefault="00EB579D" w:rsidP="00EB579D">
      <w:pPr>
        <w:pStyle w:val="Body"/>
        <w:rPr>
          <w:rFonts w:ascii="Courier New" w:hAnsi="Courier New" w:cs="Courier New"/>
          <w:sz w:val="24"/>
          <w:szCs w:val="24"/>
        </w:rPr>
      </w:pPr>
    </w:p>
    <w:p w14:paraId="3359C65B" w14:textId="77777777" w:rsidR="00EB579D" w:rsidRPr="00DB1489" w:rsidRDefault="00EB579D" w:rsidP="00EB579D">
      <w:pPr>
        <w:pStyle w:val="Body"/>
        <w:rPr>
          <w:rFonts w:ascii="Courier New" w:hAnsi="Courier New" w:cs="Courier New"/>
          <w:b/>
          <w:bCs/>
          <w:sz w:val="24"/>
          <w:szCs w:val="24"/>
        </w:rPr>
      </w:pPr>
      <w:r w:rsidRPr="00DB1489">
        <w:rPr>
          <w:rFonts w:ascii="Courier New" w:hAnsi="Courier New" w:cs="Courier New"/>
          <w:b/>
          <w:bCs/>
          <w:sz w:val="24"/>
          <w:szCs w:val="24"/>
        </w:rPr>
        <w:t>Use Case Diagram</w:t>
      </w:r>
    </w:p>
    <w:p w14:paraId="161B5612" w14:textId="77777777" w:rsidR="00EB579D" w:rsidRPr="00EB579D" w:rsidRDefault="00EB579D" w:rsidP="00EB579D">
      <w:pPr>
        <w:pStyle w:val="Body"/>
        <w:rPr>
          <w:rFonts w:ascii="Courier New" w:hAnsi="Courier New" w:cs="Courier New"/>
          <w:sz w:val="24"/>
          <w:szCs w:val="24"/>
        </w:rPr>
      </w:pPr>
    </w:p>
    <w:p w14:paraId="31C1AF2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Use Case Diagram includes the following actors:</w:t>
      </w:r>
    </w:p>
    <w:p w14:paraId="6E6A4BDA" w14:textId="77777777" w:rsidR="00EB579D" w:rsidRPr="00EB579D" w:rsidRDefault="00EB579D" w:rsidP="00EB579D">
      <w:pPr>
        <w:pStyle w:val="Body"/>
        <w:rPr>
          <w:rFonts w:ascii="Courier New" w:hAnsi="Courier New" w:cs="Courier New"/>
          <w:sz w:val="24"/>
          <w:szCs w:val="24"/>
        </w:rPr>
      </w:pPr>
    </w:p>
    <w:p w14:paraId="7EECE9B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Administrator:</w:t>
      </w:r>
    </w:p>
    <w:p w14:paraId="61CF3E0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Manage Users</w:t>
      </w:r>
    </w:p>
    <w:p w14:paraId="668BEBC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Generate Reports</w:t>
      </w:r>
    </w:p>
    <w:p w14:paraId="20E0616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Monitor Courses</w:t>
      </w:r>
    </w:p>
    <w:p w14:paraId="5B062DF2" w14:textId="77777777" w:rsidR="00EB579D" w:rsidRPr="00EB579D" w:rsidRDefault="00EB579D" w:rsidP="00EB579D">
      <w:pPr>
        <w:pStyle w:val="Body"/>
        <w:rPr>
          <w:rFonts w:ascii="Courier New" w:hAnsi="Courier New" w:cs="Courier New"/>
          <w:sz w:val="24"/>
          <w:szCs w:val="24"/>
        </w:rPr>
      </w:pPr>
    </w:p>
    <w:p w14:paraId="171D823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Instructor:</w:t>
      </w:r>
    </w:p>
    <w:p w14:paraId="621967F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Create Course</w:t>
      </w:r>
    </w:p>
    <w:p w14:paraId="03B790A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Upload Lessons</w:t>
      </w:r>
    </w:p>
    <w:p w14:paraId="3436446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Map Syllabus Outcomes</w:t>
      </w:r>
    </w:p>
    <w:p w14:paraId="20EAA0B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 Create Assessments</w:t>
      </w:r>
    </w:p>
    <w:p w14:paraId="64249E5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Monitor Student Progress</w:t>
      </w:r>
    </w:p>
    <w:p w14:paraId="6BDC48B9" w14:textId="77777777" w:rsidR="00EB579D" w:rsidRPr="00EB579D" w:rsidRDefault="00EB579D" w:rsidP="00EB579D">
      <w:pPr>
        <w:pStyle w:val="Body"/>
        <w:rPr>
          <w:rFonts w:ascii="Courier New" w:hAnsi="Courier New" w:cs="Courier New"/>
          <w:sz w:val="24"/>
          <w:szCs w:val="24"/>
        </w:rPr>
      </w:pPr>
    </w:p>
    <w:p w14:paraId="7CDED37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Student:</w:t>
      </w:r>
    </w:p>
    <w:p w14:paraId="0B63A2F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View Lessons</w:t>
      </w:r>
    </w:p>
    <w:p w14:paraId="086EFD9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Submit Assessments</w:t>
      </w:r>
    </w:p>
    <w:p w14:paraId="2503AEB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Track Progress</w:t>
      </w:r>
    </w:p>
    <w:p w14:paraId="733A4A2F" w14:textId="1942823C" w:rsidR="00EB579D" w:rsidRPr="00EB579D" w:rsidRDefault="00EB579D" w:rsidP="00EB579D">
      <w:pPr>
        <w:pStyle w:val="Body"/>
        <w:rPr>
          <w:rFonts w:ascii="Courier New" w:hAnsi="Courier New" w:cs="Courier New"/>
          <w:sz w:val="24"/>
          <w:szCs w:val="24"/>
        </w:rPr>
      </w:pPr>
    </w:p>
    <w:p w14:paraId="1E3CD90C" w14:textId="77777777" w:rsidR="00EB579D" w:rsidRPr="00EB579D" w:rsidRDefault="00EB579D" w:rsidP="00EB579D">
      <w:pPr>
        <w:pStyle w:val="Body"/>
        <w:rPr>
          <w:rFonts w:ascii="Courier New" w:hAnsi="Courier New" w:cs="Courier New"/>
          <w:sz w:val="24"/>
          <w:szCs w:val="24"/>
        </w:rPr>
      </w:pPr>
    </w:p>
    <w:p w14:paraId="1F5F717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User Interface Design</w:t>
      </w:r>
    </w:p>
    <w:p w14:paraId="2B907603" w14:textId="77777777" w:rsidR="00EB579D" w:rsidRPr="00EB579D" w:rsidRDefault="00EB579D" w:rsidP="00EB579D">
      <w:pPr>
        <w:pStyle w:val="Body"/>
        <w:rPr>
          <w:rFonts w:ascii="Courier New" w:hAnsi="Courier New" w:cs="Courier New"/>
          <w:sz w:val="24"/>
          <w:szCs w:val="24"/>
        </w:rPr>
      </w:pPr>
    </w:p>
    <w:p w14:paraId="600C292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interface was designed to be simple, user-friendly, and responsive. The dashboard displays course progress, syllabus alignment status, and lesson tracking summaries. Navigation menus allow easy access to modules such as Courses, Lessons, Syllabus Mapping, Assessments, and Reports.</w:t>
      </w:r>
    </w:p>
    <w:p w14:paraId="4D92C13C" w14:textId="77777777" w:rsidR="00EB579D" w:rsidRPr="00EB579D" w:rsidRDefault="00EB579D" w:rsidP="00EB579D">
      <w:pPr>
        <w:pStyle w:val="Body"/>
        <w:rPr>
          <w:rFonts w:ascii="Courier New" w:hAnsi="Courier New" w:cs="Courier New"/>
          <w:sz w:val="24"/>
          <w:szCs w:val="24"/>
        </w:rPr>
      </w:pPr>
    </w:p>
    <w:p w14:paraId="120C0A5E"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72F67D61" w14:textId="77777777" w:rsidR="00EB579D" w:rsidRPr="00EB579D" w:rsidRDefault="00EB579D" w:rsidP="00EB579D">
      <w:pPr>
        <w:pStyle w:val="Body"/>
        <w:rPr>
          <w:rFonts w:ascii="Courier New" w:hAnsi="Courier New" w:cs="Courier New"/>
          <w:sz w:val="24"/>
          <w:szCs w:val="24"/>
        </w:rPr>
      </w:pPr>
    </w:p>
    <w:p w14:paraId="7534EC25" w14:textId="77777777" w:rsidR="00EB579D" w:rsidRPr="005B0808" w:rsidRDefault="00EB579D" w:rsidP="00EB579D">
      <w:pPr>
        <w:pStyle w:val="Body"/>
        <w:rPr>
          <w:rFonts w:ascii="Courier New" w:hAnsi="Courier New" w:cs="Courier New"/>
          <w:b/>
          <w:bCs/>
          <w:sz w:val="24"/>
          <w:szCs w:val="24"/>
        </w:rPr>
      </w:pPr>
      <w:r w:rsidRPr="005B0808">
        <w:rPr>
          <w:rFonts w:ascii="Courier New" w:hAnsi="Courier New" w:cs="Courier New"/>
          <w:b/>
          <w:bCs/>
          <w:sz w:val="24"/>
          <w:szCs w:val="24"/>
        </w:rPr>
        <w:t>Software Requirements</w:t>
      </w:r>
    </w:p>
    <w:p w14:paraId="0A5435AA" w14:textId="77777777" w:rsidR="00EB579D" w:rsidRPr="00EB579D" w:rsidRDefault="00EB579D" w:rsidP="00EB579D">
      <w:pPr>
        <w:pStyle w:val="Body"/>
        <w:rPr>
          <w:rFonts w:ascii="Courier New" w:hAnsi="Courier New" w:cs="Courier New"/>
          <w:sz w:val="24"/>
          <w:szCs w:val="24"/>
        </w:rPr>
      </w:pPr>
    </w:p>
    <w:p w14:paraId="5B9B75B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requires the following software:</w:t>
      </w:r>
    </w:p>
    <w:p w14:paraId="76003888" w14:textId="77777777" w:rsidR="00EB579D" w:rsidRPr="00EB579D" w:rsidRDefault="00EB579D" w:rsidP="00EB579D">
      <w:pPr>
        <w:pStyle w:val="Body"/>
        <w:rPr>
          <w:rFonts w:ascii="Courier New" w:hAnsi="Courier New" w:cs="Courier New"/>
          <w:sz w:val="24"/>
          <w:szCs w:val="24"/>
        </w:rPr>
      </w:pPr>
    </w:p>
    <w:p w14:paraId="0185C30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Web Browser (Google Chrome, Microsoft Edge)</w:t>
      </w:r>
    </w:p>
    <w:p w14:paraId="0398972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Web Server (Apache or equivalent)</w:t>
      </w:r>
    </w:p>
    <w:p w14:paraId="0FEA727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Programming Language (PHP / JavaScript / etc.)</w:t>
      </w:r>
    </w:p>
    <w:p w14:paraId="3035AA9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Database Management System (MySQL or equivalent)</w:t>
      </w:r>
    </w:p>
    <w:p w14:paraId="15DDF9EB" w14:textId="77777777" w:rsidR="00EB579D" w:rsidRPr="00EB579D" w:rsidRDefault="00EB579D" w:rsidP="00EB579D">
      <w:pPr>
        <w:pStyle w:val="Body"/>
        <w:rPr>
          <w:rFonts w:ascii="Courier New" w:hAnsi="Courier New" w:cs="Courier New"/>
          <w:sz w:val="24"/>
          <w:szCs w:val="24"/>
        </w:rPr>
      </w:pPr>
    </w:p>
    <w:p w14:paraId="7FC9659D"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6C4C2F8B" w14:textId="77777777" w:rsidR="00EB579D" w:rsidRPr="00EB579D" w:rsidRDefault="00EB579D" w:rsidP="00EB579D">
      <w:pPr>
        <w:pStyle w:val="Body"/>
        <w:rPr>
          <w:rFonts w:ascii="Courier New" w:hAnsi="Courier New" w:cs="Courier New"/>
          <w:sz w:val="24"/>
          <w:szCs w:val="24"/>
        </w:rPr>
      </w:pPr>
    </w:p>
    <w:p w14:paraId="41C8DCE9" w14:textId="77777777" w:rsidR="00EB579D" w:rsidRPr="00A92D25" w:rsidRDefault="00EB579D" w:rsidP="00EB579D">
      <w:pPr>
        <w:pStyle w:val="Body"/>
        <w:rPr>
          <w:rFonts w:ascii="Courier New" w:hAnsi="Courier New" w:cs="Courier New"/>
          <w:b/>
          <w:bCs/>
          <w:sz w:val="24"/>
          <w:szCs w:val="24"/>
        </w:rPr>
      </w:pPr>
      <w:r w:rsidRPr="00A92D25">
        <w:rPr>
          <w:rFonts w:ascii="Courier New" w:hAnsi="Courier New" w:cs="Courier New"/>
          <w:b/>
          <w:bCs/>
          <w:sz w:val="24"/>
          <w:szCs w:val="24"/>
        </w:rPr>
        <w:t>Hardware and Other Required Devices</w:t>
      </w:r>
    </w:p>
    <w:p w14:paraId="51CFA265" w14:textId="77777777" w:rsidR="00EB579D" w:rsidRPr="00EB579D" w:rsidRDefault="00EB579D" w:rsidP="00EB579D">
      <w:pPr>
        <w:pStyle w:val="Body"/>
        <w:rPr>
          <w:rFonts w:ascii="Courier New" w:hAnsi="Courier New" w:cs="Courier New"/>
          <w:sz w:val="24"/>
          <w:szCs w:val="24"/>
        </w:rPr>
      </w:pPr>
    </w:p>
    <w:p w14:paraId="2595EF0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Desktop Computer or Laptop</w:t>
      </w:r>
    </w:p>
    <w:p w14:paraId="03FFE6C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Minimum 4GB RAM</w:t>
      </w:r>
    </w:p>
    <w:p w14:paraId="0B45A7E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Stable Internet Connection</w:t>
      </w:r>
    </w:p>
    <w:p w14:paraId="11A4A824" w14:textId="0A471E91" w:rsidR="00582AB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Mobile device (optional for students)</w:t>
      </w:r>
    </w:p>
    <w:p w14:paraId="61C5C291" w14:textId="77777777" w:rsidR="00582ABD" w:rsidRPr="00994665" w:rsidRDefault="00582ABD" w:rsidP="00EE5EEA">
      <w:pPr>
        <w:pStyle w:val="Body"/>
        <w:rPr>
          <w:rFonts w:ascii="Courier New" w:hAnsi="Courier New" w:cs="Courier New"/>
          <w:b/>
          <w:bCs/>
          <w:sz w:val="24"/>
          <w:szCs w:val="24"/>
        </w:rPr>
      </w:pPr>
    </w:p>
    <w:p w14:paraId="1F54FF85" w14:textId="77777777" w:rsidR="00582ABD" w:rsidRPr="00994665" w:rsidRDefault="00582ABD" w:rsidP="00EE5EEA">
      <w:pPr>
        <w:pStyle w:val="Body"/>
        <w:rPr>
          <w:rFonts w:ascii="Courier New" w:hAnsi="Courier New" w:cs="Courier New"/>
          <w:b/>
          <w:bCs/>
          <w:sz w:val="24"/>
          <w:szCs w:val="24"/>
        </w:rPr>
      </w:pPr>
    </w:p>
    <w:p w14:paraId="6918EF59" w14:textId="77777777" w:rsidR="00582ABD" w:rsidRPr="00994665" w:rsidRDefault="00582ABD" w:rsidP="00EE5EEA">
      <w:pPr>
        <w:pStyle w:val="Body"/>
        <w:rPr>
          <w:rFonts w:ascii="Courier New" w:hAnsi="Courier New" w:cs="Courier New"/>
          <w:b/>
          <w:bCs/>
          <w:sz w:val="24"/>
          <w:szCs w:val="24"/>
        </w:rPr>
      </w:pPr>
    </w:p>
    <w:p w14:paraId="164A2ED0" w14:textId="77777777" w:rsidR="00582ABD" w:rsidRPr="00994665" w:rsidRDefault="00582ABD" w:rsidP="00EE5EEA">
      <w:pPr>
        <w:pStyle w:val="Body"/>
        <w:rPr>
          <w:rFonts w:ascii="Courier New" w:hAnsi="Courier New" w:cs="Courier New"/>
          <w:b/>
          <w:bCs/>
          <w:sz w:val="24"/>
          <w:szCs w:val="24"/>
        </w:rPr>
      </w:pPr>
    </w:p>
    <w:p w14:paraId="143DE772" w14:textId="77777777" w:rsidR="00582ABD" w:rsidRPr="00994665" w:rsidRDefault="00582ABD" w:rsidP="00EE5EEA">
      <w:pPr>
        <w:pStyle w:val="Body"/>
        <w:rPr>
          <w:rFonts w:ascii="Courier New" w:hAnsi="Courier New" w:cs="Courier New"/>
          <w:b/>
          <w:bCs/>
          <w:sz w:val="24"/>
          <w:szCs w:val="24"/>
        </w:rPr>
      </w:pPr>
    </w:p>
    <w:p w14:paraId="51A245D4" w14:textId="77777777" w:rsidR="00582ABD" w:rsidRPr="00994665" w:rsidRDefault="00582ABD" w:rsidP="00EE5EEA">
      <w:pPr>
        <w:pStyle w:val="Body"/>
        <w:rPr>
          <w:rFonts w:ascii="Courier New" w:hAnsi="Courier New" w:cs="Courier New"/>
          <w:b/>
          <w:bCs/>
          <w:sz w:val="24"/>
          <w:szCs w:val="24"/>
        </w:rPr>
      </w:pPr>
    </w:p>
    <w:p w14:paraId="79BD3B66" w14:textId="77777777" w:rsidR="00582ABD" w:rsidRPr="00994665" w:rsidRDefault="00582ABD" w:rsidP="00EE5EEA">
      <w:pPr>
        <w:pStyle w:val="Body"/>
        <w:rPr>
          <w:rFonts w:ascii="Courier New" w:hAnsi="Courier New" w:cs="Courier New"/>
          <w:b/>
          <w:bCs/>
          <w:sz w:val="24"/>
          <w:szCs w:val="24"/>
        </w:rPr>
      </w:pPr>
    </w:p>
    <w:p w14:paraId="77F93AD7" w14:textId="77777777" w:rsidR="00582ABD" w:rsidRPr="00994665" w:rsidRDefault="00582ABD" w:rsidP="00EE5EEA">
      <w:pPr>
        <w:pStyle w:val="Body"/>
        <w:rPr>
          <w:rFonts w:ascii="Courier New" w:hAnsi="Courier New" w:cs="Courier New"/>
          <w:b/>
          <w:bCs/>
          <w:sz w:val="24"/>
          <w:szCs w:val="24"/>
        </w:rPr>
      </w:pPr>
    </w:p>
    <w:p w14:paraId="26656C55" w14:textId="77777777" w:rsidR="00582ABD" w:rsidRPr="00994665" w:rsidRDefault="00582ABD" w:rsidP="00EE5EEA">
      <w:pPr>
        <w:pStyle w:val="Body"/>
        <w:rPr>
          <w:rFonts w:ascii="Courier New" w:hAnsi="Courier New" w:cs="Courier New"/>
          <w:b/>
          <w:bCs/>
          <w:sz w:val="24"/>
          <w:szCs w:val="24"/>
        </w:rPr>
      </w:pPr>
    </w:p>
    <w:p w14:paraId="5624BBE8" w14:textId="77777777" w:rsidR="00582ABD" w:rsidRPr="00994665" w:rsidRDefault="00582ABD" w:rsidP="00EE5EEA">
      <w:pPr>
        <w:pStyle w:val="Body"/>
        <w:rPr>
          <w:rFonts w:ascii="Courier New" w:hAnsi="Courier New" w:cs="Courier New"/>
          <w:b/>
          <w:bCs/>
          <w:sz w:val="24"/>
          <w:szCs w:val="24"/>
        </w:rPr>
      </w:pPr>
    </w:p>
    <w:p w14:paraId="56B42206" w14:textId="77777777" w:rsidR="00582ABD" w:rsidRPr="00994665" w:rsidRDefault="00582ABD" w:rsidP="00EE5EEA">
      <w:pPr>
        <w:pStyle w:val="Body"/>
        <w:rPr>
          <w:rFonts w:ascii="Courier New" w:hAnsi="Courier New" w:cs="Courier New"/>
          <w:b/>
          <w:bCs/>
          <w:sz w:val="24"/>
          <w:szCs w:val="24"/>
        </w:rPr>
      </w:pPr>
    </w:p>
    <w:p w14:paraId="673D6D30" w14:textId="77777777" w:rsidR="00582ABD" w:rsidRPr="00994665" w:rsidRDefault="00582ABD" w:rsidP="00EE5EEA">
      <w:pPr>
        <w:pStyle w:val="Body"/>
        <w:rPr>
          <w:rFonts w:ascii="Courier New" w:hAnsi="Courier New" w:cs="Courier New"/>
          <w:b/>
          <w:bCs/>
          <w:sz w:val="24"/>
          <w:szCs w:val="24"/>
        </w:rPr>
      </w:pPr>
    </w:p>
    <w:p w14:paraId="26F7267E" w14:textId="77777777" w:rsidR="00582ABD" w:rsidRPr="00994665" w:rsidRDefault="00582ABD" w:rsidP="00EE5EEA">
      <w:pPr>
        <w:pStyle w:val="Body"/>
        <w:rPr>
          <w:rFonts w:ascii="Courier New" w:hAnsi="Courier New" w:cs="Courier New"/>
          <w:b/>
          <w:bCs/>
          <w:sz w:val="24"/>
          <w:szCs w:val="24"/>
        </w:rPr>
      </w:pPr>
    </w:p>
    <w:p w14:paraId="11C21DA7" w14:textId="77777777" w:rsidR="00582ABD" w:rsidRPr="00994665" w:rsidRDefault="00582ABD" w:rsidP="00EE5EEA">
      <w:pPr>
        <w:pStyle w:val="Body"/>
        <w:rPr>
          <w:rFonts w:ascii="Courier New" w:hAnsi="Courier New" w:cs="Courier New"/>
          <w:b/>
          <w:bCs/>
          <w:sz w:val="24"/>
          <w:szCs w:val="24"/>
        </w:rPr>
      </w:pPr>
    </w:p>
    <w:p w14:paraId="78371173" w14:textId="77777777" w:rsidR="00582ABD" w:rsidRPr="00994665" w:rsidRDefault="00582ABD" w:rsidP="00EE5EEA">
      <w:pPr>
        <w:pStyle w:val="Body"/>
        <w:rPr>
          <w:rFonts w:ascii="Courier New" w:hAnsi="Courier New" w:cs="Courier New"/>
          <w:b/>
          <w:bCs/>
          <w:sz w:val="24"/>
          <w:szCs w:val="24"/>
        </w:rPr>
      </w:pPr>
    </w:p>
    <w:p w14:paraId="2CDE69BE" w14:textId="77777777" w:rsidR="00582ABD" w:rsidRPr="00994665" w:rsidRDefault="00582ABD" w:rsidP="00EE5EEA">
      <w:pPr>
        <w:pStyle w:val="Body"/>
        <w:rPr>
          <w:rFonts w:ascii="Courier New" w:hAnsi="Courier New" w:cs="Courier New"/>
          <w:b/>
          <w:bCs/>
          <w:sz w:val="24"/>
          <w:szCs w:val="24"/>
        </w:rPr>
      </w:pPr>
    </w:p>
    <w:p w14:paraId="5BFE9EF2" w14:textId="77777777" w:rsidR="00582ABD" w:rsidRPr="00994665" w:rsidRDefault="00582ABD" w:rsidP="00EE5EEA">
      <w:pPr>
        <w:pStyle w:val="Body"/>
        <w:rPr>
          <w:rFonts w:ascii="Courier New" w:hAnsi="Courier New" w:cs="Courier New"/>
          <w:b/>
          <w:bCs/>
          <w:sz w:val="24"/>
          <w:szCs w:val="24"/>
        </w:rPr>
      </w:pPr>
    </w:p>
    <w:p w14:paraId="5EDC4967" w14:textId="77777777" w:rsidR="00582ABD" w:rsidRPr="00994665" w:rsidRDefault="00582ABD" w:rsidP="00EE5EEA">
      <w:pPr>
        <w:pStyle w:val="Body"/>
        <w:rPr>
          <w:rFonts w:ascii="Courier New" w:hAnsi="Courier New" w:cs="Courier New"/>
          <w:b/>
          <w:bCs/>
          <w:sz w:val="24"/>
          <w:szCs w:val="24"/>
        </w:rPr>
      </w:pPr>
    </w:p>
    <w:p w14:paraId="3E212837" w14:textId="77777777" w:rsidR="00582ABD" w:rsidRPr="00994665" w:rsidRDefault="00582ABD" w:rsidP="00EE5EEA">
      <w:pPr>
        <w:pStyle w:val="Body"/>
        <w:rPr>
          <w:rFonts w:ascii="Courier New" w:hAnsi="Courier New" w:cs="Courier New"/>
          <w:b/>
          <w:bCs/>
          <w:sz w:val="24"/>
          <w:szCs w:val="24"/>
        </w:rPr>
      </w:pPr>
    </w:p>
    <w:p w14:paraId="2B40AA73" w14:textId="77777777" w:rsidR="00582ABD" w:rsidRPr="00994665" w:rsidRDefault="00582ABD" w:rsidP="00EE5EEA">
      <w:pPr>
        <w:pStyle w:val="Body"/>
        <w:rPr>
          <w:rFonts w:ascii="Courier New" w:hAnsi="Courier New" w:cs="Courier New"/>
          <w:b/>
          <w:bCs/>
          <w:sz w:val="24"/>
          <w:szCs w:val="24"/>
        </w:rPr>
      </w:pPr>
    </w:p>
    <w:p w14:paraId="727AFC78" w14:textId="77777777" w:rsidR="00582ABD" w:rsidRPr="00994665" w:rsidRDefault="00582ABD" w:rsidP="00EE5EEA">
      <w:pPr>
        <w:pStyle w:val="Body"/>
        <w:rPr>
          <w:rFonts w:ascii="Courier New" w:hAnsi="Courier New" w:cs="Courier New"/>
          <w:b/>
          <w:bCs/>
          <w:sz w:val="24"/>
          <w:szCs w:val="24"/>
        </w:rPr>
      </w:pPr>
    </w:p>
    <w:p w14:paraId="0B93252F" w14:textId="77777777" w:rsidR="00DC4E2C" w:rsidRPr="00994665" w:rsidRDefault="00DC4E2C" w:rsidP="00EE5EEA">
      <w:pPr>
        <w:pStyle w:val="Body"/>
        <w:rPr>
          <w:rFonts w:ascii="Courier New" w:hAnsi="Courier New" w:cs="Courier New"/>
          <w:b/>
          <w:bCs/>
          <w:sz w:val="24"/>
          <w:szCs w:val="24"/>
        </w:rPr>
      </w:pPr>
    </w:p>
    <w:p w14:paraId="3546A6C6" w14:textId="77777777" w:rsidR="00DC4E2C" w:rsidRPr="00994665" w:rsidRDefault="00DC4E2C" w:rsidP="00EE5EEA">
      <w:pPr>
        <w:pStyle w:val="Body"/>
        <w:rPr>
          <w:rFonts w:ascii="Courier New" w:hAnsi="Courier New" w:cs="Courier New"/>
          <w:b/>
          <w:bCs/>
          <w:sz w:val="24"/>
          <w:szCs w:val="24"/>
        </w:rPr>
      </w:pPr>
    </w:p>
    <w:p w14:paraId="204B6F36" w14:textId="77777777" w:rsidR="00DC4E2C" w:rsidRPr="00994665" w:rsidRDefault="00DC4E2C" w:rsidP="00EE5EEA">
      <w:pPr>
        <w:pStyle w:val="Body"/>
        <w:rPr>
          <w:rFonts w:ascii="Courier New" w:hAnsi="Courier New" w:cs="Courier New"/>
          <w:b/>
          <w:bCs/>
          <w:sz w:val="24"/>
          <w:szCs w:val="24"/>
        </w:rPr>
      </w:pPr>
    </w:p>
    <w:p w14:paraId="66A23CBB" w14:textId="77777777" w:rsidR="00DC4E2C" w:rsidRPr="00994665" w:rsidRDefault="00DC4E2C" w:rsidP="00EE5EEA">
      <w:pPr>
        <w:pStyle w:val="Body"/>
        <w:rPr>
          <w:rFonts w:ascii="Courier New" w:hAnsi="Courier New" w:cs="Courier New"/>
          <w:b/>
          <w:bCs/>
          <w:sz w:val="24"/>
          <w:szCs w:val="24"/>
        </w:rPr>
      </w:pPr>
    </w:p>
    <w:p w14:paraId="2D9630E4" w14:textId="77777777" w:rsidR="00DC4E2C" w:rsidRPr="00994665" w:rsidRDefault="00DC4E2C" w:rsidP="00EE5EEA">
      <w:pPr>
        <w:pStyle w:val="Body"/>
        <w:rPr>
          <w:rFonts w:ascii="Courier New" w:hAnsi="Courier New" w:cs="Courier New"/>
          <w:b/>
          <w:bCs/>
          <w:sz w:val="24"/>
          <w:szCs w:val="24"/>
        </w:rPr>
      </w:pPr>
    </w:p>
    <w:p w14:paraId="70572B00" w14:textId="77777777" w:rsidR="00DC4E2C" w:rsidRPr="00994665" w:rsidRDefault="00DC4E2C" w:rsidP="00EE5EEA">
      <w:pPr>
        <w:pStyle w:val="Body"/>
        <w:rPr>
          <w:rFonts w:ascii="Courier New" w:hAnsi="Courier New" w:cs="Courier New"/>
          <w:b/>
          <w:bCs/>
          <w:sz w:val="24"/>
          <w:szCs w:val="24"/>
        </w:rPr>
      </w:pPr>
    </w:p>
    <w:p w14:paraId="7EBE7980" w14:textId="77777777" w:rsidR="00DC4E2C" w:rsidRPr="00994665" w:rsidRDefault="00DC4E2C" w:rsidP="00EE5EEA">
      <w:pPr>
        <w:pStyle w:val="Body"/>
        <w:rPr>
          <w:rFonts w:ascii="Courier New" w:hAnsi="Courier New" w:cs="Courier New"/>
          <w:b/>
          <w:bCs/>
          <w:sz w:val="24"/>
          <w:szCs w:val="24"/>
        </w:rPr>
      </w:pPr>
    </w:p>
    <w:p w14:paraId="2491B91B" w14:textId="77777777" w:rsidR="00DC4E2C" w:rsidRPr="00994665" w:rsidRDefault="00DC4E2C" w:rsidP="00EE5EEA">
      <w:pPr>
        <w:pStyle w:val="Body"/>
        <w:rPr>
          <w:rFonts w:ascii="Courier New" w:hAnsi="Courier New" w:cs="Courier New"/>
          <w:b/>
          <w:bCs/>
          <w:sz w:val="24"/>
          <w:szCs w:val="24"/>
        </w:rPr>
      </w:pPr>
    </w:p>
    <w:p w14:paraId="41A2CDE1" w14:textId="77777777" w:rsidR="00DC4E2C" w:rsidRPr="00994665" w:rsidRDefault="00DC4E2C" w:rsidP="00EE5EEA">
      <w:pPr>
        <w:pStyle w:val="Body"/>
        <w:rPr>
          <w:rFonts w:ascii="Courier New" w:hAnsi="Courier New" w:cs="Courier New"/>
          <w:b/>
          <w:bCs/>
          <w:sz w:val="24"/>
          <w:szCs w:val="24"/>
        </w:rPr>
      </w:pPr>
    </w:p>
    <w:p w14:paraId="108EEF26" w14:textId="77777777" w:rsidR="00DC4E2C" w:rsidRPr="00994665" w:rsidRDefault="00DC4E2C" w:rsidP="00EE5EEA">
      <w:pPr>
        <w:pStyle w:val="Body"/>
        <w:rPr>
          <w:rFonts w:ascii="Courier New" w:hAnsi="Courier New" w:cs="Courier New"/>
          <w:b/>
          <w:bCs/>
          <w:sz w:val="24"/>
          <w:szCs w:val="24"/>
        </w:rPr>
      </w:pPr>
    </w:p>
    <w:p w14:paraId="0598DB00" w14:textId="77777777" w:rsidR="00DC4E2C" w:rsidRPr="00994665" w:rsidRDefault="00DC4E2C" w:rsidP="00EE5EEA">
      <w:pPr>
        <w:pStyle w:val="Body"/>
        <w:rPr>
          <w:rFonts w:ascii="Courier New" w:hAnsi="Courier New" w:cs="Courier New"/>
          <w:b/>
          <w:bCs/>
          <w:sz w:val="24"/>
          <w:szCs w:val="24"/>
        </w:rPr>
      </w:pPr>
    </w:p>
    <w:p w14:paraId="7717BBEF" w14:textId="77777777" w:rsidR="00DC4E2C" w:rsidRPr="00994665" w:rsidRDefault="00DC4E2C" w:rsidP="00EE5EEA">
      <w:pPr>
        <w:pStyle w:val="Body"/>
        <w:rPr>
          <w:rFonts w:ascii="Courier New" w:hAnsi="Courier New" w:cs="Courier New"/>
          <w:b/>
          <w:bCs/>
          <w:sz w:val="24"/>
          <w:szCs w:val="24"/>
        </w:rPr>
      </w:pPr>
    </w:p>
    <w:p w14:paraId="468C1DC6" w14:textId="77777777" w:rsidR="00DC4E2C" w:rsidRPr="00994665" w:rsidRDefault="00DC4E2C" w:rsidP="00EE5EEA">
      <w:pPr>
        <w:pStyle w:val="Body"/>
        <w:rPr>
          <w:rFonts w:ascii="Courier New" w:hAnsi="Courier New" w:cs="Courier New"/>
          <w:b/>
          <w:bCs/>
          <w:sz w:val="24"/>
          <w:szCs w:val="24"/>
        </w:rPr>
      </w:pPr>
    </w:p>
    <w:p w14:paraId="40481E70" w14:textId="77777777" w:rsidR="00DC4E2C" w:rsidRPr="00994665" w:rsidRDefault="00DC4E2C" w:rsidP="00EE5EEA">
      <w:pPr>
        <w:pStyle w:val="Body"/>
        <w:rPr>
          <w:rFonts w:ascii="Courier New" w:hAnsi="Courier New" w:cs="Courier New"/>
          <w:b/>
          <w:bCs/>
          <w:sz w:val="24"/>
          <w:szCs w:val="24"/>
        </w:rPr>
      </w:pPr>
    </w:p>
    <w:p w14:paraId="754BC27A" w14:textId="77777777" w:rsidR="00DC4E2C" w:rsidRPr="00994665" w:rsidRDefault="00DC4E2C" w:rsidP="00EE5EEA">
      <w:pPr>
        <w:pStyle w:val="Body"/>
        <w:rPr>
          <w:rFonts w:ascii="Courier New" w:hAnsi="Courier New" w:cs="Courier New"/>
          <w:b/>
          <w:bCs/>
          <w:sz w:val="24"/>
          <w:szCs w:val="24"/>
        </w:rPr>
      </w:pPr>
    </w:p>
    <w:p w14:paraId="5DFA8AFA" w14:textId="77777777" w:rsidR="00DC4E2C" w:rsidRPr="00994665" w:rsidRDefault="00DC4E2C" w:rsidP="00EE5EEA">
      <w:pPr>
        <w:pStyle w:val="Body"/>
        <w:rPr>
          <w:rFonts w:ascii="Courier New" w:hAnsi="Courier New" w:cs="Courier New"/>
          <w:b/>
          <w:bCs/>
          <w:sz w:val="24"/>
          <w:szCs w:val="24"/>
        </w:rPr>
      </w:pPr>
    </w:p>
    <w:p w14:paraId="2C360B72" w14:textId="77777777" w:rsidR="00DC4E2C" w:rsidRPr="00994665" w:rsidRDefault="00DC4E2C" w:rsidP="00EE5EEA">
      <w:pPr>
        <w:pStyle w:val="Body"/>
        <w:rPr>
          <w:rFonts w:ascii="Courier New" w:hAnsi="Courier New" w:cs="Courier New"/>
          <w:b/>
          <w:bCs/>
          <w:sz w:val="24"/>
          <w:szCs w:val="24"/>
        </w:rPr>
      </w:pPr>
    </w:p>
    <w:p w14:paraId="37E70652" w14:textId="77777777" w:rsidR="00DC4E2C" w:rsidRPr="00994665" w:rsidRDefault="00DC4E2C" w:rsidP="00EE5EEA">
      <w:pPr>
        <w:pStyle w:val="Body"/>
        <w:rPr>
          <w:rFonts w:ascii="Courier New" w:hAnsi="Courier New" w:cs="Courier New"/>
          <w:b/>
          <w:bCs/>
          <w:sz w:val="24"/>
          <w:szCs w:val="24"/>
        </w:rPr>
      </w:pPr>
    </w:p>
    <w:p w14:paraId="1B6A2940" w14:textId="77777777" w:rsidR="00DC4E2C" w:rsidRPr="00994665" w:rsidRDefault="00DC4E2C" w:rsidP="00EE5EEA">
      <w:pPr>
        <w:pStyle w:val="Body"/>
        <w:rPr>
          <w:rFonts w:ascii="Courier New" w:hAnsi="Courier New" w:cs="Courier New"/>
          <w:b/>
          <w:bCs/>
          <w:sz w:val="24"/>
          <w:szCs w:val="24"/>
        </w:rPr>
      </w:pPr>
    </w:p>
    <w:p w14:paraId="40F92BEE" w14:textId="77777777" w:rsidR="00DC4E2C" w:rsidRPr="00994665" w:rsidRDefault="00DC4E2C" w:rsidP="00EE5EEA">
      <w:pPr>
        <w:pStyle w:val="Body"/>
        <w:rPr>
          <w:rFonts w:ascii="Courier New" w:hAnsi="Courier New" w:cs="Courier New"/>
          <w:b/>
          <w:bCs/>
          <w:sz w:val="24"/>
          <w:szCs w:val="24"/>
        </w:rPr>
      </w:pPr>
    </w:p>
    <w:p w14:paraId="3B81605B" w14:textId="77777777" w:rsidR="00DC4E2C" w:rsidRPr="00994665" w:rsidRDefault="00DC4E2C" w:rsidP="00EE5EEA">
      <w:pPr>
        <w:pStyle w:val="Body"/>
        <w:rPr>
          <w:rFonts w:ascii="Courier New" w:hAnsi="Courier New" w:cs="Courier New"/>
          <w:b/>
          <w:bCs/>
          <w:sz w:val="24"/>
          <w:szCs w:val="24"/>
        </w:rPr>
      </w:pPr>
    </w:p>
    <w:p w14:paraId="3B12DE9D" w14:textId="77777777" w:rsidR="00DC4E2C" w:rsidRPr="00994665" w:rsidRDefault="00DC4E2C" w:rsidP="00EE5EEA">
      <w:pPr>
        <w:pStyle w:val="Body"/>
        <w:rPr>
          <w:rFonts w:ascii="Courier New" w:hAnsi="Courier New" w:cs="Courier New"/>
          <w:b/>
          <w:bCs/>
          <w:sz w:val="24"/>
          <w:szCs w:val="24"/>
        </w:rPr>
      </w:pPr>
    </w:p>
    <w:p w14:paraId="4BB83AF3" w14:textId="77777777" w:rsidR="00DC4E2C" w:rsidRPr="00994665" w:rsidRDefault="00DC4E2C" w:rsidP="00EE5EEA">
      <w:pPr>
        <w:pStyle w:val="Body"/>
        <w:rPr>
          <w:rFonts w:ascii="Courier New" w:hAnsi="Courier New" w:cs="Courier New"/>
          <w:b/>
          <w:bCs/>
          <w:sz w:val="24"/>
          <w:szCs w:val="24"/>
        </w:rPr>
      </w:pPr>
    </w:p>
    <w:p w14:paraId="0755DC48" w14:textId="77777777" w:rsidR="00DC4E2C" w:rsidRPr="00994665" w:rsidRDefault="00DC4E2C" w:rsidP="00EE5EEA">
      <w:pPr>
        <w:pStyle w:val="Body"/>
        <w:rPr>
          <w:rFonts w:ascii="Courier New" w:hAnsi="Courier New" w:cs="Courier New"/>
          <w:b/>
          <w:bCs/>
          <w:sz w:val="24"/>
          <w:szCs w:val="24"/>
        </w:rPr>
      </w:pPr>
    </w:p>
    <w:p w14:paraId="3B3924B2" w14:textId="77777777" w:rsidR="00DC4E2C" w:rsidRPr="00994665" w:rsidRDefault="00DC4E2C" w:rsidP="00EE5EEA">
      <w:pPr>
        <w:pStyle w:val="Body"/>
        <w:rPr>
          <w:rFonts w:ascii="Courier New" w:hAnsi="Courier New" w:cs="Courier New"/>
          <w:b/>
          <w:bCs/>
          <w:sz w:val="24"/>
          <w:szCs w:val="24"/>
        </w:rPr>
      </w:pPr>
    </w:p>
    <w:p w14:paraId="5E2802B2" w14:textId="77777777" w:rsidR="00DC4E2C" w:rsidRPr="00994665" w:rsidRDefault="00DC4E2C" w:rsidP="00EE5EEA">
      <w:pPr>
        <w:pStyle w:val="Body"/>
        <w:rPr>
          <w:rFonts w:ascii="Courier New" w:hAnsi="Courier New" w:cs="Courier New"/>
          <w:b/>
          <w:bCs/>
          <w:sz w:val="24"/>
          <w:szCs w:val="24"/>
        </w:rPr>
      </w:pPr>
    </w:p>
    <w:p w14:paraId="4B4EE604" w14:textId="77777777" w:rsidR="00DC4E2C" w:rsidRPr="00994665" w:rsidRDefault="00DC4E2C" w:rsidP="00EE5EEA">
      <w:pPr>
        <w:pStyle w:val="Body"/>
        <w:rPr>
          <w:rFonts w:ascii="Courier New" w:hAnsi="Courier New" w:cs="Courier New"/>
          <w:b/>
          <w:bCs/>
          <w:sz w:val="24"/>
          <w:szCs w:val="24"/>
        </w:rPr>
      </w:pPr>
    </w:p>
    <w:p w14:paraId="6C0386EE" w14:textId="77777777" w:rsidR="00DC4E2C" w:rsidRPr="00994665" w:rsidRDefault="00DC4E2C" w:rsidP="00EE5EEA">
      <w:pPr>
        <w:pStyle w:val="Body"/>
        <w:rPr>
          <w:rFonts w:ascii="Courier New" w:hAnsi="Courier New" w:cs="Courier New"/>
          <w:b/>
          <w:bCs/>
          <w:sz w:val="24"/>
          <w:szCs w:val="24"/>
        </w:rPr>
      </w:pPr>
    </w:p>
    <w:p w14:paraId="13897422" w14:textId="77777777" w:rsidR="00DC4E2C" w:rsidRPr="00994665" w:rsidRDefault="00DC4E2C" w:rsidP="00EE5EEA">
      <w:pPr>
        <w:pStyle w:val="Body"/>
        <w:rPr>
          <w:rFonts w:ascii="Courier New" w:hAnsi="Courier New" w:cs="Courier New"/>
          <w:b/>
          <w:bCs/>
          <w:sz w:val="24"/>
          <w:szCs w:val="24"/>
        </w:rPr>
      </w:pPr>
    </w:p>
    <w:p w14:paraId="758E6491" w14:textId="77777777" w:rsidR="00DC4E2C" w:rsidRPr="00994665" w:rsidRDefault="00DC4E2C" w:rsidP="00EE5EEA">
      <w:pPr>
        <w:pStyle w:val="Body"/>
        <w:rPr>
          <w:rFonts w:ascii="Courier New" w:hAnsi="Courier New" w:cs="Courier New"/>
          <w:b/>
          <w:bCs/>
          <w:sz w:val="24"/>
          <w:szCs w:val="24"/>
        </w:rPr>
      </w:pPr>
    </w:p>
    <w:p w14:paraId="27F174F0" w14:textId="77777777" w:rsidR="00DC4E2C" w:rsidRPr="00994665" w:rsidRDefault="00DC4E2C" w:rsidP="00EE5EEA">
      <w:pPr>
        <w:pStyle w:val="Body"/>
        <w:rPr>
          <w:rFonts w:ascii="Courier New" w:hAnsi="Courier New" w:cs="Courier New"/>
          <w:b/>
          <w:bCs/>
          <w:sz w:val="24"/>
          <w:szCs w:val="24"/>
        </w:rPr>
      </w:pPr>
    </w:p>
    <w:p w14:paraId="61F18E4A" w14:textId="77777777" w:rsidR="00DC4E2C" w:rsidRPr="00994665" w:rsidRDefault="00DC4E2C" w:rsidP="00EE5EEA">
      <w:pPr>
        <w:pStyle w:val="Body"/>
        <w:rPr>
          <w:rFonts w:ascii="Courier New" w:hAnsi="Courier New" w:cs="Courier New"/>
          <w:b/>
          <w:bCs/>
          <w:sz w:val="24"/>
          <w:szCs w:val="24"/>
        </w:rPr>
      </w:pPr>
    </w:p>
    <w:p w14:paraId="2F8332AC" w14:textId="77777777" w:rsidR="00DC4E2C" w:rsidRPr="00994665" w:rsidRDefault="00DC4E2C" w:rsidP="00EE5EEA">
      <w:pPr>
        <w:pStyle w:val="Body"/>
        <w:rPr>
          <w:rFonts w:ascii="Courier New" w:hAnsi="Courier New" w:cs="Courier New"/>
          <w:b/>
          <w:bCs/>
          <w:sz w:val="24"/>
          <w:szCs w:val="24"/>
        </w:rPr>
      </w:pPr>
    </w:p>
    <w:p w14:paraId="2AD66EF3" w14:textId="77777777" w:rsidR="00DC4E2C" w:rsidRPr="00994665" w:rsidRDefault="00DC4E2C" w:rsidP="00EE5EEA">
      <w:pPr>
        <w:pStyle w:val="Body"/>
        <w:rPr>
          <w:rFonts w:ascii="Courier New" w:hAnsi="Courier New" w:cs="Courier New"/>
          <w:b/>
          <w:bCs/>
          <w:sz w:val="24"/>
          <w:szCs w:val="24"/>
        </w:rPr>
      </w:pPr>
    </w:p>
    <w:p w14:paraId="4B2F15C8" w14:textId="77777777" w:rsidR="00DC4E2C" w:rsidRPr="00994665" w:rsidRDefault="00DC4E2C" w:rsidP="00EE5EEA">
      <w:pPr>
        <w:pStyle w:val="Body"/>
        <w:rPr>
          <w:rFonts w:ascii="Courier New" w:hAnsi="Courier New" w:cs="Courier New"/>
          <w:b/>
          <w:bCs/>
          <w:sz w:val="24"/>
          <w:szCs w:val="24"/>
        </w:rPr>
      </w:pPr>
    </w:p>
    <w:p w14:paraId="4D607DA2" w14:textId="77777777" w:rsidR="00DC4E2C" w:rsidRPr="00994665" w:rsidRDefault="00DC4E2C" w:rsidP="00EE5EEA">
      <w:pPr>
        <w:pStyle w:val="Body"/>
        <w:rPr>
          <w:rFonts w:ascii="Courier New" w:hAnsi="Courier New" w:cs="Courier New"/>
          <w:b/>
          <w:bCs/>
          <w:sz w:val="24"/>
          <w:szCs w:val="24"/>
        </w:rPr>
      </w:pPr>
    </w:p>
    <w:p w14:paraId="391BEC3C" w14:textId="77777777" w:rsidR="00DC4E2C" w:rsidRPr="00994665" w:rsidRDefault="00DC4E2C" w:rsidP="00EE5EEA">
      <w:pPr>
        <w:pStyle w:val="Body"/>
        <w:rPr>
          <w:rFonts w:ascii="Courier New" w:hAnsi="Courier New" w:cs="Courier New"/>
          <w:b/>
          <w:bCs/>
          <w:sz w:val="24"/>
          <w:szCs w:val="24"/>
        </w:rPr>
      </w:pPr>
    </w:p>
    <w:p w14:paraId="36383C22" w14:textId="77777777" w:rsidR="00DC4E2C" w:rsidRPr="00994665" w:rsidRDefault="00DC4E2C" w:rsidP="00EE5EEA">
      <w:pPr>
        <w:pStyle w:val="Body"/>
        <w:rPr>
          <w:rFonts w:ascii="Courier New" w:hAnsi="Courier New" w:cs="Courier New"/>
          <w:b/>
          <w:bCs/>
          <w:sz w:val="24"/>
          <w:szCs w:val="24"/>
        </w:rPr>
      </w:pPr>
    </w:p>
    <w:p w14:paraId="71EA52A6" w14:textId="77777777" w:rsidR="00DC4E2C" w:rsidRPr="00994665" w:rsidRDefault="00DC4E2C" w:rsidP="00EE5EEA">
      <w:pPr>
        <w:pStyle w:val="Body"/>
        <w:rPr>
          <w:rFonts w:ascii="Courier New" w:hAnsi="Courier New" w:cs="Courier New"/>
          <w:b/>
          <w:bCs/>
          <w:sz w:val="24"/>
          <w:szCs w:val="24"/>
        </w:rPr>
      </w:pPr>
    </w:p>
    <w:p w14:paraId="3018037B" w14:textId="77777777" w:rsidR="00DC4E2C" w:rsidRPr="00994665" w:rsidRDefault="00DC4E2C" w:rsidP="00EE5EEA">
      <w:pPr>
        <w:pStyle w:val="Body"/>
        <w:rPr>
          <w:rFonts w:ascii="Courier New" w:hAnsi="Courier New" w:cs="Courier New"/>
          <w:b/>
          <w:bCs/>
          <w:sz w:val="24"/>
          <w:szCs w:val="24"/>
        </w:rPr>
      </w:pPr>
    </w:p>
    <w:p w14:paraId="530057B5" w14:textId="77777777" w:rsidR="00DC4E2C" w:rsidRPr="00994665" w:rsidRDefault="00DC4E2C" w:rsidP="00EE5EEA">
      <w:pPr>
        <w:pStyle w:val="Body"/>
        <w:rPr>
          <w:rFonts w:ascii="Courier New" w:hAnsi="Courier New" w:cs="Courier New"/>
          <w:b/>
          <w:bCs/>
          <w:sz w:val="24"/>
          <w:szCs w:val="24"/>
        </w:rPr>
      </w:pPr>
    </w:p>
    <w:p w14:paraId="3B9D02B6" w14:textId="77777777" w:rsidR="00DC4E2C" w:rsidRPr="00994665" w:rsidRDefault="00DC4E2C" w:rsidP="00EE5EEA">
      <w:pPr>
        <w:pStyle w:val="Body"/>
        <w:rPr>
          <w:rFonts w:ascii="Courier New" w:hAnsi="Courier New" w:cs="Courier New"/>
          <w:b/>
          <w:bCs/>
          <w:sz w:val="24"/>
          <w:szCs w:val="24"/>
        </w:rPr>
      </w:pPr>
    </w:p>
    <w:p w14:paraId="2319C972" w14:textId="77777777" w:rsidR="00DC4E2C" w:rsidRPr="00994665" w:rsidRDefault="00DC4E2C" w:rsidP="00EE5EEA">
      <w:pPr>
        <w:pStyle w:val="Body"/>
        <w:rPr>
          <w:rFonts w:ascii="Courier New" w:hAnsi="Courier New" w:cs="Courier New"/>
          <w:b/>
          <w:bCs/>
          <w:sz w:val="24"/>
          <w:szCs w:val="24"/>
        </w:rPr>
      </w:pPr>
    </w:p>
    <w:p w14:paraId="74B862EE" w14:textId="77777777" w:rsidR="00DC4E2C" w:rsidRPr="00994665" w:rsidRDefault="00DC4E2C" w:rsidP="00EE5EEA">
      <w:pPr>
        <w:pStyle w:val="Body"/>
        <w:rPr>
          <w:rFonts w:ascii="Courier New" w:hAnsi="Courier New" w:cs="Courier New"/>
          <w:b/>
          <w:bCs/>
          <w:sz w:val="24"/>
          <w:szCs w:val="24"/>
        </w:rPr>
      </w:pPr>
    </w:p>
    <w:p w14:paraId="181AE056" w14:textId="77777777" w:rsidR="00DC4E2C" w:rsidRPr="00994665" w:rsidRDefault="00DC4E2C" w:rsidP="00EE5EEA">
      <w:pPr>
        <w:pStyle w:val="Body"/>
        <w:rPr>
          <w:rFonts w:ascii="Courier New" w:hAnsi="Courier New" w:cs="Courier New"/>
          <w:b/>
          <w:bCs/>
          <w:sz w:val="24"/>
          <w:szCs w:val="24"/>
        </w:rPr>
      </w:pPr>
    </w:p>
    <w:p w14:paraId="28733181" w14:textId="77777777" w:rsidR="00DC4E2C" w:rsidRPr="00994665" w:rsidRDefault="00DC4E2C" w:rsidP="00EE5EEA">
      <w:pPr>
        <w:pStyle w:val="Body"/>
        <w:rPr>
          <w:rFonts w:ascii="Courier New" w:hAnsi="Courier New" w:cs="Courier New"/>
          <w:b/>
          <w:bCs/>
          <w:sz w:val="24"/>
          <w:szCs w:val="24"/>
        </w:rPr>
      </w:pPr>
    </w:p>
    <w:p w14:paraId="15208A0C" w14:textId="77777777" w:rsidR="00DC4E2C" w:rsidRPr="00994665" w:rsidRDefault="00DC4E2C" w:rsidP="00EE5EEA">
      <w:pPr>
        <w:pStyle w:val="Body"/>
        <w:rPr>
          <w:rFonts w:ascii="Courier New" w:hAnsi="Courier New" w:cs="Courier New"/>
          <w:b/>
          <w:bCs/>
          <w:sz w:val="24"/>
          <w:szCs w:val="24"/>
        </w:rPr>
      </w:pPr>
    </w:p>
    <w:p w14:paraId="27D08AE4" w14:textId="77777777" w:rsidR="00DC4E2C" w:rsidRPr="00994665" w:rsidRDefault="00DC4E2C" w:rsidP="00EE5EEA">
      <w:pPr>
        <w:pStyle w:val="Body"/>
        <w:rPr>
          <w:rFonts w:ascii="Courier New" w:hAnsi="Courier New" w:cs="Courier New"/>
          <w:b/>
          <w:bCs/>
          <w:sz w:val="24"/>
          <w:szCs w:val="24"/>
        </w:rPr>
      </w:pPr>
    </w:p>
    <w:p w14:paraId="22A8345C" w14:textId="77777777" w:rsidR="00DC4E2C" w:rsidRPr="00994665" w:rsidRDefault="00DC4E2C" w:rsidP="00EE5EEA">
      <w:pPr>
        <w:pStyle w:val="Body"/>
        <w:rPr>
          <w:rFonts w:ascii="Courier New" w:hAnsi="Courier New" w:cs="Courier New"/>
          <w:b/>
          <w:bCs/>
          <w:sz w:val="24"/>
          <w:szCs w:val="24"/>
        </w:rPr>
      </w:pPr>
    </w:p>
    <w:p w14:paraId="130FC4B4" w14:textId="77777777" w:rsidR="00DC4E2C" w:rsidRPr="00994665" w:rsidRDefault="00DC4E2C" w:rsidP="00EE5EEA">
      <w:pPr>
        <w:pStyle w:val="Body"/>
        <w:rPr>
          <w:rFonts w:ascii="Courier New" w:hAnsi="Courier New" w:cs="Courier New"/>
          <w:b/>
          <w:bCs/>
          <w:sz w:val="24"/>
          <w:szCs w:val="24"/>
        </w:rPr>
      </w:pPr>
    </w:p>
    <w:p w14:paraId="3484C731" w14:textId="77777777" w:rsidR="00DC4E2C" w:rsidRPr="00994665" w:rsidRDefault="00DC4E2C" w:rsidP="00EE5EEA">
      <w:pPr>
        <w:pStyle w:val="Body"/>
        <w:rPr>
          <w:rFonts w:ascii="Courier New" w:hAnsi="Courier New" w:cs="Courier New"/>
          <w:b/>
          <w:bCs/>
          <w:sz w:val="24"/>
          <w:szCs w:val="24"/>
        </w:rPr>
      </w:pPr>
    </w:p>
    <w:p w14:paraId="2996B7A9" w14:textId="77777777" w:rsidR="00DC4E2C" w:rsidRPr="00994665" w:rsidRDefault="00DC4E2C" w:rsidP="00EE5EEA">
      <w:pPr>
        <w:pStyle w:val="Body"/>
        <w:rPr>
          <w:rFonts w:ascii="Courier New" w:hAnsi="Courier New" w:cs="Courier New"/>
          <w:b/>
          <w:bCs/>
          <w:sz w:val="24"/>
          <w:szCs w:val="24"/>
        </w:rPr>
      </w:pPr>
    </w:p>
    <w:p w14:paraId="1774BE96" w14:textId="77777777" w:rsidR="00DC4E2C" w:rsidRPr="00994665" w:rsidRDefault="00DC4E2C" w:rsidP="00EE5EEA">
      <w:pPr>
        <w:pStyle w:val="Body"/>
        <w:rPr>
          <w:rFonts w:ascii="Courier New" w:hAnsi="Courier New" w:cs="Courier New"/>
          <w:b/>
          <w:bCs/>
          <w:sz w:val="24"/>
          <w:szCs w:val="24"/>
        </w:rPr>
      </w:pPr>
    </w:p>
    <w:p w14:paraId="0BFE29A0" w14:textId="77777777" w:rsidR="00DC4E2C" w:rsidRPr="00994665" w:rsidRDefault="00DC4E2C" w:rsidP="00EE5EEA">
      <w:pPr>
        <w:pStyle w:val="Body"/>
        <w:rPr>
          <w:rFonts w:ascii="Courier New" w:hAnsi="Courier New" w:cs="Courier New"/>
          <w:b/>
          <w:bCs/>
          <w:sz w:val="24"/>
          <w:szCs w:val="24"/>
        </w:rPr>
      </w:pPr>
    </w:p>
    <w:p w14:paraId="0D264492" w14:textId="77777777" w:rsidR="00DC4E2C" w:rsidRPr="00994665" w:rsidRDefault="00DC4E2C" w:rsidP="00EE5EEA">
      <w:pPr>
        <w:pStyle w:val="Body"/>
        <w:rPr>
          <w:rFonts w:ascii="Courier New" w:hAnsi="Courier New" w:cs="Courier New"/>
          <w:b/>
          <w:bCs/>
          <w:sz w:val="24"/>
          <w:szCs w:val="24"/>
        </w:rPr>
      </w:pPr>
    </w:p>
    <w:p w14:paraId="6A26A7C2" w14:textId="77777777" w:rsidR="00DC4E2C" w:rsidRPr="00994665" w:rsidRDefault="00DC4E2C" w:rsidP="00EE5EEA">
      <w:pPr>
        <w:pStyle w:val="Body"/>
        <w:rPr>
          <w:rFonts w:ascii="Courier New" w:hAnsi="Courier New" w:cs="Courier New"/>
          <w:b/>
          <w:bCs/>
          <w:sz w:val="24"/>
          <w:szCs w:val="24"/>
        </w:rPr>
      </w:pPr>
    </w:p>
    <w:p w14:paraId="2FE56EBC" w14:textId="77777777" w:rsidR="00DC4E2C" w:rsidRPr="00994665" w:rsidRDefault="00DC4E2C" w:rsidP="00EE5EEA">
      <w:pPr>
        <w:pStyle w:val="Body"/>
        <w:rPr>
          <w:rFonts w:ascii="Courier New" w:hAnsi="Courier New" w:cs="Courier New"/>
          <w:b/>
          <w:bCs/>
          <w:sz w:val="24"/>
          <w:szCs w:val="24"/>
        </w:rPr>
      </w:pPr>
    </w:p>
    <w:p w14:paraId="1B094C80" w14:textId="77777777" w:rsidR="00DC4E2C" w:rsidRPr="00994665" w:rsidRDefault="00DC4E2C" w:rsidP="00EE5EEA">
      <w:pPr>
        <w:pStyle w:val="Body"/>
        <w:rPr>
          <w:rFonts w:ascii="Courier New" w:hAnsi="Courier New" w:cs="Courier New"/>
          <w:b/>
          <w:bCs/>
          <w:sz w:val="24"/>
          <w:szCs w:val="24"/>
        </w:rPr>
      </w:pPr>
    </w:p>
    <w:p w14:paraId="7C4AF4DA" w14:textId="77777777" w:rsidR="00DC4E2C" w:rsidRPr="00994665" w:rsidRDefault="00DC4E2C" w:rsidP="00EE5EEA">
      <w:pPr>
        <w:pStyle w:val="Body"/>
        <w:rPr>
          <w:rFonts w:ascii="Courier New" w:hAnsi="Courier New" w:cs="Courier New"/>
          <w:b/>
          <w:bCs/>
          <w:sz w:val="24"/>
          <w:szCs w:val="24"/>
        </w:rPr>
      </w:pPr>
    </w:p>
    <w:p w14:paraId="39D0DC49" w14:textId="77777777" w:rsidR="00DC4E2C" w:rsidRPr="00994665" w:rsidRDefault="00DC4E2C" w:rsidP="00EE5EEA">
      <w:pPr>
        <w:pStyle w:val="Body"/>
        <w:rPr>
          <w:rFonts w:ascii="Courier New" w:hAnsi="Courier New" w:cs="Courier New"/>
          <w:b/>
          <w:bCs/>
          <w:sz w:val="24"/>
          <w:szCs w:val="24"/>
        </w:rPr>
      </w:pPr>
    </w:p>
    <w:p w14:paraId="374BCBC6" w14:textId="77777777" w:rsidR="00DC4E2C" w:rsidRPr="00994665" w:rsidRDefault="00DC4E2C" w:rsidP="00EE5EEA">
      <w:pPr>
        <w:pStyle w:val="Body"/>
        <w:rPr>
          <w:rFonts w:ascii="Courier New" w:hAnsi="Courier New" w:cs="Courier New"/>
          <w:b/>
          <w:bCs/>
          <w:sz w:val="24"/>
          <w:szCs w:val="24"/>
        </w:rPr>
      </w:pPr>
    </w:p>
    <w:p w14:paraId="1D4BF049" w14:textId="77777777" w:rsidR="00DC4E2C" w:rsidRPr="00994665" w:rsidRDefault="00DC4E2C" w:rsidP="00EE5EEA">
      <w:pPr>
        <w:pStyle w:val="Body"/>
        <w:rPr>
          <w:rFonts w:ascii="Courier New" w:hAnsi="Courier New" w:cs="Courier New"/>
          <w:b/>
          <w:bCs/>
          <w:sz w:val="24"/>
          <w:szCs w:val="24"/>
        </w:rPr>
      </w:pPr>
    </w:p>
    <w:p w14:paraId="16D3236A" w14:textId="77777777" w:rsidR="00DC4E2C" w:rsidRPr="00994665" w:rsidRDefault="00DC4E2C" w:rsidP="00EE5EEA">
      <w:pPr>
        <w:pStyle w:val="Body"/>
        <w:rPr>
          <w:rFonts w:ascii="Courier New" w:hAnsi="Courier New" w:cs="Courier New"/>
          <w:b/>
          <w:bCs/>
          <w:sz w:val="24"/>
          <w:szCs w:val="24"/>
        </w:rPr>
      </w:pPr>
    </w:p>
    <w:p w14:paraId="7DDC2790" w14:textId="77777777" w:rsidR="00DC4E2C" w:rsidRPr="00994665" w:rsidRDefault="00DC4E2C" w:rsidP="00EE5EEA">
      <w:pPr>
        <w:pStyle w:val="Body"/>
        <w:rPr>
          <w:rFonts w:ascii="Courier New" w:hAnsi="Courier New" w:cs="Courier New"/>
          <w:b/>
          <w:bCs/>
          <w:sz w:val="24"/>
          <w:szCs w:val="24"/>
        </w:rPr>
      </w:pPr>
    </w:p>
    <w:p w14:paraId="3EC68BD3" w14:textId="77777777" w:rsidR="00582ABD" w:rsidRPr="00994665" w:rsidRDefault="00582ABD" w:rsidP="00EE5EEA">
      <w:pPr>
        <w:pStyle w:val="Body"/>
        <w:rPr>
          <w:rFonts w:ascii="Courier New" w:hAnsi="Courier New" w:cs="Courier New"/>
          <w:b/>
          <w:bCs/>
          <w:sz w:val="24"/>
          <w:szCs w:val="24"/>
        </w:rPr>
      </w:pPr>
    </w:p>
    <w:p w14:paraId="28F25EEE" w14:textId="77777777" w:rsidR="00582ABD" w:rsidRPr="00994665" w:rsidRDefault="00582ABD" w:rsidP="00EE5EEA">
      <w:pPr>
        <w:pStyle w:val="Body"/>
        <w:rPr>
          <w:rFonts w:ascii="Courier New" w:hAnsi="Courier New" w:cs="Courier New"/>
          <w:b/>
          <w:bCs/>
          <w:sz w:val="24"/>
          <w:szCs w:val="24"/>
        </w:rPr>
      </w:pPr>
    </w:p>
    <w:p w14:paraId="5EFC7946" w14:textId="77777777" w:rsidR="00A8307E" w:rsidRPr="00994665" w:rsidRDefault="00A8307E" w:rsidP="00EE5EEA">
      <w:pPr>
        <w:pStyle w:val="Body"/>
        <w:rPr>
          <w:rFonts w:ascii="Courier New" w:hAnsi="Courier New" w:cs="Courier New"/>
          <w:b/>
          <w:bCs/>
          <w:sz w:val="24"/>
          <w:szCs w:val="24"/>
        </w:rPr>
      </w:pPr>
    </w:p>
    <w:p w14:paraId="2F024B94" w14:textId="77777777" w:rsidR="00A8307E" w:rsidRPr="00994665" w:rsidRDefault="00A8307E" w:rsidP="00EE5EEA">
      <w:pPr>
        <w:pStyle w:val="Body"/>
        <w:rPr>
          <w:rFonts w:ascii="Courier New" w:hAnsi="Courier New" w:cs="Courier New"/>
          <w:b/>
          <w:bCs/>
          <w:sz w:val="24"/>
          <w:szCs w:val="24"/>
        </w:rPr>
      </w:pPr>
    </w:p>
    <w:p w14:paraId="231A11AB" w14:textId="77777777" w:rsidR="00EB579D" w:rsidRDefault="00EB579D" w:rsidP="00EE5EEA">
      <w:pPr>
        <w:pStyle w:val="Body"/>
        <w:rPr>
          <w:rFonts w:ascii="Courier New" w:hAnsi="Courier New" w:cs="Courier New"/>
          <w:b/>
          <w:bCs/>
          <w:sz w:val="24"/>
          <w:szCs w:val="24"/>
        </w:rPr>
      </w:pPr>
    </w:p>
    <w:p w14:paraId="267A32D7" w14:textId="77777777" w:rsidR="00EB579D" w:rsidRDefault="00EB579D" w:rsidP="00EE5EEA">
      <w:pPr>
        <w:pStyle w:val="Body"/>
        <w:rPr>
          <w:rFonts w:ascii="Courier New" w:hAnsi="Courier New" w:cs="Courier New"/>
          <w:b/>
          <w:bCs/>
          <w:sz w:val="24"/>
          <w:szCs w:val="24"/>
        </w:rPr>
      </w:pPr>
    </w:p>
    <w:p w14:paraId="64145A0D" w14:textId="77777777" w:rsidR="00EB579D" w:rsidRDefault="00EB579D" w:rsidP="00EE5EEA">
      <w:pPr>
        <w:pStyle w:val="Body"/>
        <w:rPr>
          <w:rFonts w:ascii="Courier New" w:hAnsi="Courier New" w:cs="Courier New"/>
          <w:b/>
          <w:bCs/>
          <w:sz w:val="24"/>
          <w:szCs w:val="24"/>
        </w:rPr>
      </w:pPr>
    </w:p>
    <w:p w14:paraId="66EE75AA" w14:textId="77777777" w:rsidR="00EB579D" w:rsidRDefault="00EB579D" w:rsidP="00EE5EEA">
      <w:pPr>
        <w:pStyle w:val="Body"/>
        <w:rPr>
          <w:rFonts w:ascii="Courier New" w:hAnsi="Courier New" w:cs="Courier New"/>
          <w:b/>
          <w:bCs/>
          <w:sz w:val="24"/>
          <w:szCs w:val="24"/>
        </w:rPr>
      </w:pPr>
    </w:p>
    <w:p w14:paraId="4CAD0DF6" w14:textId="77777777" w:rsidR="0090433B" w:rsidRDefault="0090433B" w:rsidP="00EE5EEA">
      <w:pPr>
        <w:pStyle w:val="Body"/>
        <w:rPr>
          <w:rFonts w:ascii="Courier New" w:hAnsi="Courier New" w:cs="Courier New"/>
          <w:b/>
          <w:bCs/>
          <w:sz w:val="24"/>
          <w:szCs w:val="24"/>
        </w:rPr>
      </w:pPr>
    </w:p>
    <w:p w14:paraId="05C69E71" w14:textId="77777777" w:rsidR="0090433B" w:rsidRDefault="0090433B" w:rsidP="00EE5EEA">
      <w:pPr>
        <w:pStyle w:val="Body"/>
        <w:rPr>
          <w:rFonts w:ascii="Courier New" w:hAnsi="Courier New" w:cs="Courier New"/>
          <w:b/>
          <w:bCs/>
          <w:sz w:val="24"/>
          <w:szCs w:val="24"/>
        </w:rPr>
      </w:pPr>
    </w:p>
    <w:p w14:paraId="65F0F296" w14:textId="77777777" w:rsidR="0090433B" w:rsidRDefault="0090433B" w:rsidP="00EE5EEA">
      <w:pPr>
        <w:pStyle w:val="Body"/>
        <w:rPr>
          <w:rFonts w:ascii="Courier New" w:hAnsi="Courier New" w:cs="Courier New"/>
          <w:b/>
          <w:bCs/>
          <w:sz w:val="24"/>
          <w:szCs w:val="24"/>
        </w:rPr>
      </w:pPr>
    </w:p>
    <w:p w14:paraId="34DC7F66" w14:textId="77777777" w:rsidR="0090433B" w:rsidRDefault="0090433B" w:rsidP="00EE5EEA">
      <w:pPr>
        <w:pStyle w:val="Body"/>
        <w:rPr>
          <w:rFonts w:ascii="Courier New" w:hAnsi="Courier New" w:cs="Courier New"/>
          <w:b/>
          <w:bCs/>
          <w:sz w:val="24"/>
          <w:szCs w:val="24"/>
        </w:rPr>
      </w:pPr>
    </w:p>
    <w:p w14:paraId="2C679E99" w14:textId="77777777" w:rsidR="0090433B" w:rsidRDefault="0090433B" w:rsidP="00EE5EEA">
      <w:pPr>
        <w:pStyle w:val="Body"/>
        <w:rPr>
          <w:rFonts w:ascii="Courier New" w:hAnsi="Courier New" w:cs="Courier New"/>
          <w:b/>
          <w:bCs/>
          <w:sz w:val="24"/>
          <w:szCs w:val="24"/>
        </w:rPr>
      </w:pPr>
    </w:p>
    <w:p w14:paraId="051A803F" w14:textId="77777777" w:rsidR="0090433B" w:rsidRDefault="0090433B" w:rsidP="00EE5EEA">
      <w:pPr>
        <w:pStyle w:val="Body"/>
        <w:rPr>
          <w:rFonts w:ascii="Courier New" w:hAnsi="Courier New" w:cs="Courier New"/>
          <w:b/>
          <w:bCs/>
          <w:sz w:val="24"/>
          <w:szCs w:val="24"/>
        </w:rPr>
      </w:pPr>
    </w:p>
    <w:p w14:paraId="4F3F24C6" w14:textId="77777777" w:rsidR="0090433B" w:rsidRDefault="0090433B" w:rsidP="00EE5EEA">
      <w:pPr>
        <w:pStyle w:val="Body"/>
        <w:rPr>
          <w:rFonts w:ascii="Courier New" w:hAnsi="Courier New" w:cs="Courier New"/>
          <w:b/>
          <w:bCs/>
          <w:sz w:val="24"/>
          <w:szCs w:val="24"/>
        </w:rPr>
      </w:pPr>
    </w:p>
    <w:p w14:paraId="7C428392" w14:textId="77777777" w:rsidR="0090433B" w:rsidRDefault="0090433B" w:rsidP="00EE5EEA">
      <w:pPr>
        <w:pStyle w:val="Body"/>
        <w:rPr>
          <w:rFonts w:ascii="Courier New" w:hAnsi="Courier New" w:cs="Courier New"/>
          <w:b/>
          <w:bCs/>
          <w:sz w:val="24"/>
          <w:szCs w:val="24"/>
        </w:rPr>
      </w:pPr>
    </w:p>
    <w:p w14:paraId="0AE42209" w14:textId="77777777" w:rsidR="0090433B" w:rsidRDefault="0090433B" w:rsidP="00EE5EEA">
      <w:pPr>
        <w:pStyle w:val="Body"/>
        <w:rPr>
          <w:rFonts w:ascii="Courier New" w:hAnsi="Courier New" w:cs="Courier New"/>
          <w:b/>
          <w:bCs/>
          <w:sz w:val="24"/>
          <w:szCs w:val="24"/>
        </w:rPr>
      </w:pPr>
    </w:p>
    <w:p w14:paraId="45581772" w14:textId="1EBE703A"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Statement of the Problem</w:t>
      </w:r>
    </w:p>
    <w:p w14:paraId="5F88494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A7012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Despite the increasing use of blended learning in educational institutions, many instructors and students experience difficulties in managing and tracking lessons effectively. Learning materials, activities, and assessments are often handled through different platforms, making it hard to ensure that all syllabus topics are properly covered and aligned with learning objectives.</w:t>
      </w:r>
    </w:p>
    <w:p w14:paraId="0894765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28C643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Instructors face challenges in monitoring lesson progress and identifying which syllabus competencies have already been addressed or missed. At the same time, students may feel confused about their learning progress and the connection between online activities and face-to-face discussions.</w:t>
      </w:r>
    </w:p>
    <w:p w14:paraId="1EEE24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10D096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This study aims to address these problems by developing a blended learning system with syllabus mapping that supports organized lesson tracking, improves alignment with syllabus objectives, and enhances both teaching and learning experiences.</w:t>
      </w:r>
    </w:p>
    <w:p w14:paraId="5C2E569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8BC8BB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Specifically, this study seeks to answer the following questions:</w:t>
      </w:r>
    </w:p>
    <w:p w14:paraId="7449A3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1. How can a blended learning system effectively map lessons to syllabus objectives?</w:t>
      </w:r>
    </w:p>
    <w:p w14:paraId="4822CC6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2. How can the system help instructors track lesson progress and coverage?</w:t>
      </w:r>
    </w:p>
    <w:p w14:paraId="7A07AD3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3. How can the system help students monitor their learning activities and requirements?</w:t>
      </w:r>
    </w:p>
    <w:p w14:paraId="138DA44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BE3E46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0BD13A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0A7291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7E0E94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A62BF1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949647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FA103C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F1AA02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B7E5D6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9D2B1A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2F54C9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7876A23" w14:textId="005EAC05" w:rsidR="00EE5EEA" w:rsidRPr="00994665" w:rsidRDefault="00EE5EEA" w:rsidP="00304312">
      <w:pPr>
        <w:pStyle w:val="Body"/>
        <w:tabs>
          <w:tab w:val="left" w:pos="6248"/>
        </w:tabs>
        <w:rPr>
          <w:rFonts w:ascii="Courier New" w:hAnsi="Courier New" w:cs="Courier New"/>
          <w:sz w:val="24"/>
          <w:szCs w:val="24"/>
        </w:rPr>
      </w:pPr>
      <w:r w:rsidRPr="00994665">
        <w:rPr>
          <w:rFonts w:ascii="Courier New" w:hAnsi="Courier New" w:cs="Courier New"/>
          <w:sz w:val="24"/>
          <w:szCs w:val="24"/>
        </w:rPr>
        <w:t xml:space="preserve"> </w:t>
      </w:r>
      <w:r w:rsidR="00304312" w:rsidRPr="00994665">
        <w:rPr>
          <w:rFonts w:ascii="Courier New" w:hAnsi="Courier New" w:cs="Courier New"/>
          <w:sz w:val="24"/>
          <w:szCs w:val="24"/>
        </w:rPr>
        <w:tab/>
      </w:r>
    </w:p>
    <w:p w14:paraId="70FF862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5CB2E7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EC13A4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5E4B8F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989E0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3F3DC5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D5804D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4BE77C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 xml:space="preserve"> </w:t>
      </w:r>
    </w:p>
    <w:p w14:paraId="2A061F0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7E1348C" w14:textId="77777777"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 xml:space="preserve"> </w:t>
      </w:r>
    </w:p>
    <w:p w14:paraId="6E24BB9D" w14:textId="77777777" w:rsidR="00FD1633" w:rsidRPr="00994665" w:rsidRDefault="00FD1633" w:rsidP="00EE5EEA">
      <w:pPr>
        <w:pStyle w:val="Body"/>
        <w:rPr>
          <w:rFonts w:ascii="Courier New" w:hAnsi="Courier New" w:cs="Courier New"/>
          <w:b/>
          <w:bCs/>
          <w:sz w:val="24"/>
          <w:szCs w:val="24"/>
        </w:rPr>
      </w:pPr>
    </w:p>
    <w:p w14:paraId="14C9EA3B" w14:textId="20CB1D80" w:rsidR="00EE5EEA" w:rsidRPr="00994665" w:rsidRDefault="00EE5EEA" w:rsidP="00EE5EEA">
      <w:pPr>
        <w:pStyle w:val="Body"/>
        <w:rPr>
          <w:rFonts w:ascii="Courier New" w:hAnsi="Courier New" w:cs="Courier New"/>
          <w:b/>
          <w:bCs/>
          <w:sz w:val="24"/>
          <w:szCs w:val="24"/>
        </w:rPr>
      </w:pPr>
    </w:p>
    <w:p w14:paraId="0BCA1F8F" w14:textId="77777777" w:rsidR="00A8307E" w:rsidRPr="00994665" w:rsidRDefault="00A8307E" w:rsidP="00EE5EEA">
      <w:pPr>
        <w:pStyle w:val="Body"/>
        <w:rPr>
          <w:rFonts w:ascii="Courier New" w:hAnsi="Courier New" w:cs="Courier New"/>
          <w:b/>
          <w:bCs/>
          <w:sz w:val="24"/>
          <w:szCs w:val="24"/>
        </w:rPr>
      </w:pPr>
    </w:p>
    <w:p w14:paraId="24DBA5CE" w14:textId="77777777" w:rsidR="00A8307E" w:rsidRPr="00994665" w:rsidRDefault="00A8307E" w:rsidP="00EE5EEA">
      <w:pPr>
        <w:pStyle w:val="Body"/>
        <w:rPr>
          <w:rFonts w:ascii="Courier New" w:hAnsi="Courier New" w:cs="Courier New"/>
          <w:b/>
          <w:bCs/>
          <w:sz w:val="24"/>
          <w:szCs w:val="24"/>
        </w:rPr>
      </w:pPr>
    </w:p>
    <w:p w14:paraId="26C45B64" w14:textId="77777777" w:rsidR="00A8307E" w:rsidRPr="00994665" w:rsidRDefault="00A8307E" w:rsidP="00EE5EEA">
      <w:pPr>
        <w:pStyle w:val="Body"/>
        <w:rPr>
          <w:rFonts w:ascii="Courier New" w:hAnsi="Courier New" w:cs="Courier New"/>
          <w:sz w:val="24"/>
          <w:szCs w:val="24"/>
        </w:rPr>
      </w:pPr>
    </w:p>
    <w:p w14:paraId="212B978D"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061C5F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1F3F14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67C80F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16B8E5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63FA16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20B0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B308E9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0DB726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C0A5C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2A453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534916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CB9E76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2EEC72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5B55F3" w14:textId="28091B07" w:rsidR="00EE5EEA" w:rsidRPr="00994665" w:rsidRDefault="00EE5EEA" w:rsidP="00304312">
      <w:pPr>
        <w:pStyle w:val="Body"/>
        <w:tabs>
          <w:tab w:val="left" w:pos="6248"/>
        </w:tabs>
        <w:rPr>
          <w:rFonts w:ascii="Courier New" w:hAnsi="Courier New" w:cs="Courier New"/>
          <w:sz w:val="24"/>
          <w:szCs w:val="24"/>
        </w:rPr>
      </w:pPr>
      <w:r w:rsidRPr="00994665">
        <w:rPr>
          <w:rFonts w:ascii="Courier New" w:hAnsi="Courier New" w:cs="Courier New"/>
          <w:sz w:val="24"/>
          <w:szCs w:val="24"/>
        </w:rPr>
        <w:t xml:space="preserve"> </w:t>
      </w:r>
      <w:r w:rsidR="00304312" w:rsidRPr="00994665">
        <w:rPr>
          <w:rFonts w:ascii="Courier New" w:hAnsi="Courier New" w:cs="Courier New"/>
          <w:sz w:val="24"/>
          <w:szCs w:val="24"/>
        </w:rPr>
        <w:tab/>
      </w:r>
    </w:p>
    <w:p w14:paraId="73FD0DE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E0AA9A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A1B9D5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06F465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7E9E1C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28854C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329584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42D14B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08026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F63A90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58161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D4FB276" w14:textId="77777777" w:rsidR="008E05E7" w:rsidRPr="00994665" w:rsidRDefault="008E05E7" w:rsidP="00EE5EEA">
      <w:pPr>
        <w:pStyle w:val="Body"/>
        <w:rPr>
          <w:rFonts w:ascii="Courier New" w:hAnsi="Courier New" w:cs="Courier New"/>
          <w:b/>
          <w:bCs/>
          <w:sz w:val="24"/>
          <w:szCs w:val="24"/>
        </w:rPr>
      </w:pPr>
    </w:p>
    <w:p w14:paraId="568B8E7E" w14:textId="77777777" w:rsidR="008E05E7" w:rsidRPr="00994665" w:rsidRDefault="008E05E7" w:rsidP="00EE5EEA">
      <w:pPr>
        <w:pStyle w:val="Body"/>
        <w:rPr>
          <w:rFonts w:ascii="Courier New" w:hAnsi="Courier New" w:cs="Courier New"/>
          <w:b/>
          <w:bCs/>
          <w:sz w:val="24"/>
          <w:szCs w:val="24"/>
        </w:rPr>
      </w:pPr>
    </w:p>
    <w:p w14:paraId="1A3FF56A" w14:textId="77777777" w:rsidR="008E05E7" w:rsidRPr="00994665" w:rsidRDefault="008E05E7" w:rsidP="00EE5EEA">
      <w:pPr>
        <w:pStyle w:val="Body"/>
        <w:rPr>
          <w:rFonts w:ascii="Courier New" w:hAnsi="Courier New" w:cs="Courier New"/>
          <w:b/>
          <w:bCs/>
          <w:sz w:val="24"/>
          <w:szCs w:val="24"/>
        </w:rPr>
      </w:pPr>
    </w:p>
    <w:p w14:paraId="5465F537" w14:textId="77777777" w:rsidR="008E05E7" w:rsidRPr="00994665" w:rsidRDefault="008E05E7" w:rsidP="00EE5EEA">
      <w:pPr>
        <w:pStyle w:val="Body"/>
        <w:rPr>
          <w:rFonts w:ascii="Courier New" w:hAnsi="Courier New" w:cs="Courier New"/>
          <w:b/>
          <w:bCs/>
          <w:sz w:val="24"/>
          <w:szCs w:val="24"/>
        </w:rPr>
      </w:pPr>
    </w:p>
    <w:p w14:paraId="775507AF" w14:textId="22B6A85E"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Significance of the Study</w:t>
      </w:r>
    </w:p>
    <w:p w14:paraId="1414CAC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CB3CDB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This study is significant to the following groups:</w:t>
      </w:r>
    </w:p>
    <w:p w14:paraId="18E6EF3F"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E7505BF"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1. Students – The system helps students clearly understand their lessons, activities, and progress, making it easier for them to follow course requirements in a blended learning setup.</w:t>
      </w:r>
    </w:p>
    <w:p w14:paraId="1A6A63A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E7CD90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2. Instructors – The system assists instructors in organizing lessons, tracking syllabus coverage, and monitoring student progress more efficiently.</w:t>
      </w:r>
    </w:p>
    <w:p w14:paraId="169F9F1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6D3D04A" w14:textId="251421AA" w:rsidR="00EE5EEA" w:rsidRPr="00994665" w:rsidRDefault="00EE5EEA" w:rsidP="0076355C">
      <w:pPr>
        <w:pStyle w:val="Body"/>
        <w:rPr>
          <w:rFonts w:ascii="Courier New" w:hAnsi="Courier New" w:cs="Courier New"/>
          <w:sz w:val="24"/>
          <w:szCs w:val="24"/>
        </w:rPr>
      </w:pPr>
      <w:r w:rsidRPr="00994665">
        <w:rPr>
          <w:rFonts w:ascii="Courier New" w:hAnsi="Courier New" w:cs="Courier New"/>
          <w:sz w:val="24"/>
          <w:szCs w:val="24"/>
        </w:rPr>
        <w:t xml:space="preserve">3. </w:t>
      </w:r>
      <w:r w:rsidR="00B80F70" w:rsidRPr="00994665">
        <w:rPr>
          <w:rFonts w:ascii="Courier New" w:hAnsi="Courier New" w:cs="Courier New"/>
          <w:sz w:val="24"/>
          <w:szCs w:val="24"/>
        </w:rPr>
        <w:t>Administrator</w:t>
      </w:r>
      <w:r w:rsidRPr="00994665">
        <w:rPr>
          <w:rFonts w:ascii="Courier New" w:hAnsi="Courier New" w:cs="Courier New"/>
          <w:sz w:val="24"/>
          <w:szCs w:val="24"/>
        </w:rPr>
        <w:t xml:space="preserve"> – The system </w:t>
      </w:r>
      <w:r w:rsidR="00452219" w:rsidRPr="00994665">
        <w:rPr>
          <w:rFonts w:ascii="Courier New" w:hAnsi="Courier New" w:cs="Courier New"/>
          <w:sz w:val="24"/>
          <w:szCs w:val="24"/>
        </w:rPr>
        <w:t>enables administrators to oversee lesson delivery, monitor</w:t>
      </w:r>
      <w:r w:rsidR="00CA1B2D" w:rsidRPr="00994665">
        <w:rPr>
          <w:rFonts w:ascii="Courier New" w:hAnsi="Courier New" w:cs="Courier New"/>
          <w:sz w:val="24"/>
          <w:szCs w:val="24"/>
        </w:rPr>
        <w:t xml:space="preserve"> program implementation, and ensure consistency across blended learning </w:t>
      </w:r>
      <w:proofErr w:type="spellStart"/>
      <w:r w:rsidR="00CA1B2D" w:rsidRPr="00994665">
        <w:rPr>
          <w:rFonts w:ascii="Courier New" w:hAnsi="Courier New" w:cs="Courier New"/>
          <w:sz w:val="24"/>
          <w:szCs w:val="24"/>
        </w:rPr>
        <w:t>couses</w:t>
      </w:r>
      <w:proofErr w:type="spellEnd"/>
      <w:r w:rsidR="00AD2D7F" w:rsidRPr="00994665">
        <w:rPr>
          <w:rFonts w:ascii="Courier New" w:hAnsi="Courier New" w:cs="Courier New"/>
          <w:sz w:val="24"/>
          <w:szCs w:val="24"/>
        </w:rPr>
        <w:t>.</w:t>
      </w:r>
    </w:p>
    <w:p w14:paraId="56EA608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885027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1BD562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79E901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90AF3F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43D048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3E437D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53F09CD"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E67B70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BE5017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B7663E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7E2C8B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3AF8B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B651F7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175B42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B8C5F4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32F37D3"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057D731F"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8B61B1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D3A2F5A"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7C375C0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72D315B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26F51A4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23FDAE99"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561FDBC7"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Scope of the Study</w:t>
      </w:r>
    </w:p>
    <w:p w14:paraId="1F3F43FA"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91F89C3"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 xml:space="preserve">This study focuses on the implementation of a Blended Learning System with Syllabus Mapping in the teaching and learning </w:t>
      </w:r>
      <w:r w:rsidRPr="00994665">
        <w:rPr>
          <w:rFonts w:ascii="Courier New" w:eastAsia="Helvetica Neue" w:hAnsi="Courier New" w:cs="Courier New"/>
        </w:rPr>
        <w:lastRenderedPageBreak/>
        <w:t>process. It examines how the combination of face-to-face classes and online learning, guided by syllabus mapping, helps organize lessons, deliver content effectively, and maintain learning continuity.</w:t>
      </w:r>
    </w:p>
    <w:p w14:paraId="29F4E3A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study aims to evaluate the effectiveness of the blended learning system in aligning learning objectives, instructional activities, and assessments through syllabus mapping. It also looks into how syllabus mapping assists teachers in managing course content and how students perceive its usefulness in understanding lesson flow, requirements, and expectations.</w:t>
      </w:r>
    </w:p>
    <w:p w14:paraId="32CEEB31"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study is conducted in selected college-level educational institutions within a specific location. It is limited to this area and does not include institutions outside the chosen setting.</w:t>
      </w:r>
    </w:p>
    <w:p w14:paraId="472188FF"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research covers one academic semester, during which data are gathered and analyzed. The participants include teachers and students who regularly use the blended learning system in their classes.</w:t>
      </w:r>
    </w:p>
    <w:p w14:paraId="6C91827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In terms of methodology, the study uses a descriptive research design. Data are collected through surveys, interviews, and system evaluation tools to assess the system</w:t>
      </w:r>
      <w:r w:rsidRPr="00994665">
        <w:rPr>
          <w:rFonts w:ascii="Courier New" w:eastAsia="Helvetica Neue" w:hAnsi="Courier New" w:cs="Courier New"/>
          <w:rtl/>
        </w:rPr>
        <w:t>’</w:t>
      </w:r>
      <w:r w:rsidRPr="00994665">
        <w:rPr>
          <w:rFonts w:ascii="Courier New" w:eastAsia="Helvetica Neue" w:hAnsi="Courier New" w:cs="Courier New"/>
        </w:rPr>
        <w:t>s usability, effectiveness, and the challenges encountered during its use.</w:t>
      </w:r>
    </w:p>
    <w:p w14:paraId="254600C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9993A33" w14:textId="77777777" w:rsidR="00EE5EEA" w:rsidRPr="00994665" w:rsidRDefault="00EE5EEA" w:rsidP="00EE5EEA">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565A70D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6A70E44"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31DB28B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FB59812"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497CF1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EF09C6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142E3E40" w14:textId="77777777" w:rsidR="00701589"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lastRenderedPageBreak/>
        <w:t xml:space="preserve"> </w:t>
      </w:r>
    </w:p>
    <w:p w14:paraId="0E215E6E" w14:textId="1A4CED09"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Limitations of the Study</w:t>
      </w:r>
    </w:p>
    <w:p w14:paraId="31305BCF"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This study has several limitations that may affect the generalizability of the results. First, the number of participants is limited to a specific group of teachers and students, which may not represent other institutions or educational levels.</w:t>
      </w:r>
    </w:p>
    <w:p w14:paraId="273ED05E"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Second, the study is conducted over a short period of one semester; therefore, it does not measure the long-term effects of the blended learning system with syllabus mapping on students</w:t>
      </w:r>
      <w:r w:rsidRPr="00994665">
        <w:rPr>
          <w:rFonts w:ascii="Courier New" w:eastAsia="Helvetica Neue" w:hAnsi="Courier New" w:cs="Courier New"/>
          <w:rtl/>
        </w:rPr>
        <w:t xml:space="preserve">’ </w:t>
      </w:r>
      <w:r w:rsidRPr="00994665">
        <w:rPr>
          <w:rFonts w:ascii="Courier New" w:eastAsia="Helvetica Neue" w:hAnsi="Courier New" w:cs="Courier New"/>
        </w:rPr>
        <w:t>academic performance.</w:t>
      </w:r>
    </w:p>
    <w:p w14:paraId="2FCC7A8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Third, data collection may be affected by participants</w:t>
      </w:r>
      <w:r w:rsidRPr="00994665">
        <w:rPr>
          <w:rFonts w:ascii="Courier New" w:eastAsia="Helvetica Neue" w:hAnsi="Courier New" w:cs="Courier New"/>
          <w:rtl/>
        </w:rPr>
        <w:t xml:space="preserve">’ </w:t>
      </w:r>
      <w:r w:rsidRPr="00994665">
        <w:rPr>
          <w:rFonts w:ascii="Courier New" w:eastAsia="Helvetica Neue" w:hAnsi="Courier New" w:cs="Courier New"/>
        </w:rPr>
        <w:t>availability and willingness to provide complete and honest responses, which could limit the depth of the findings.</w:t>
      </w:r>
    </w:p>
    <w:p w14:paraId="52850806"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Fourth, technological factors such as internet access, availability of devices, and users</w:t>
      </w:r>
      <w:r w:rsidRPr="00994665">
        <w:rPr>
          <w:rFonts w:ascii="Courier New" w:eastAsia="Helvetica Neue" w:hAnsi="Courier New" w:cs="Courier New"/>
          <w:rtl/>
        </w:rPr>
        <w:t xml:space="preserve">’ </w:t>
      </w:r>
      <w:r w:rsidRPr="00994665">
        <w:rPr>
          <w:rFonts w:ascii="Courier New" w:eastAsia="Helvetica Neue" w:hAnsi="Courier New" w:cs="Courier New"/>
        </w:rPr>
        <w:t>familiarity with digital tools may influence how effectively the system is used.</w:t>
      </w:r>
    </w:p>
    <w:p w14:paraId="5491A18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Lastly, the study may be influenced by response bias, as the data are largely based on self-reported surveys and interviews. External factors, including institutional policies and unexpected changes in learning modalities, may also affect the results but are beyond the control of the researcher.</w:t>
      </w:r>
    </w:p>
    <w:p w14:paraId="71ED84BD"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00A2D5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1792A3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0550C6C"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9CA448E"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3FB4D3B4"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172A79A2"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0F78A2A3" w14:textId="77777777" w:rsidR="00701589" w:rsidRPr="00994665" w:rsidRDefault="00701589" w:rsidP="00701589">
      <w:pPr>
        <w:pStyle w:val="Default"/>
        <w:suppressAutoHyphens/>
        <w:spacing w:before="0" w:after="321"/>
        <w:rPr>
          <w:rFonts w:ascii="Courier New" w:hAnsi="Courier New" w:cs="Courier New"/>
          <w:b/>
          <w:bCs/>
        </w:rPr>
      </w:pPr>
    </w:p>
    <w:p w14:paraId="113EAF9B" w14:textId="77777777" w:rsidR="00701589" w:rsidRPr="00994665" w:rsidRDefault="00701589" w:rsidP="00701589">
      <w:pPr>
        <w:pStyle w:val="Default"/>
        <w:suppressAutoHyphens/>
        <w:spacing w:before="0" w:after="321"/>
        <w:rPr>
          <w:rFonts w:ascii="Courier New" w:hAnsi="Courier New" w:cs="Courier New"/>
          <w:b/>
          <w:bCs/>
        </w:rPr>
      </w:pPr>
    </w:p>
    <w:p w14:paraId="3023A16F" w14:textId="77777777" w:rsidR="00701589" w:rsidRPr="00994665" w:rsidRDefault="00701589" w:rsidP="00701589">
      <w:pPr>
        <w:pStyle w:val="Default"/>
        <w:suppressAutoHyphens/>
        <w:spacing w:before="0" w:after="321"/>
        <w:rPr>
          <w:rFonts w:ascii="Courier New" w:hAnsi="Courier New" w:cs="Courier New"/>
          <w:b/>
          <w:bCs/>
        </w:rPr>
      </w:pPr>
    </w:p>
    <w:p w14:paraId="6FC80761" w14:textId="2CE389A1"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CHAPTER 2</w:t>
      </w:r>
    </w:p>
    <w:p w14:paraId="67D000CF" w14:textId="77777777"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REVIEW OF RELATED LITERATURE AND STUDIES</w:t>
      </w:r>
    </w:p>
    <w:p w14:paraId="31BBE6AF"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108D871E" w14:textId="77777777"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Blended Learning</w:t>
      </w:r>
    </w:p>
    <w:p w14:paraId="20853E93"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32BE5B7B"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Blended learning is defined as the strategic integration of face-to-face instruction and online learning experiences to create an effective learning environment (Garrison &amp; Kanuka, 2004). It combines the strengths of traditional classroom teaching and digital platforms, allowing flexibility, accessibility, and enhanced interaction. According to Graham (2006), blended learning improves instructional effectiveness by leveraging technology to supplement classroom activities while maintaining meaningful teacher-student engagement.</w:t>
      </w:r>
    </w:p>
    <w:p w14:paraId="4BC83B8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B9F71B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Studies indicate that blended learning supports active learning and promotes student autonomy (Horn &amp; </w:t>
      </w:r>
      <w:proofErr w:type="spellStart"/>
      <w:r w:rsidRPr="00994665">
        <w:rPr>
          <w:rFonts w:ascii="Courier New" w:hAnsi="Courier New" w:cs="Courier New"/>
        </w:rPr>
        <w:t>Staker</w:t>
      </w:r>
      <w:proofErr w:type="spellEnd"/>
      <w:r w:rsidRPr="00994665">
        <w:rPr>
          <w:rFonts w:ascii="Courier New" w:hAnsi="Courier New" w:cs="Courier New"/>
        </w:rPr>
        <w:t>, 2015). It allows learners to access materials at their own pace while still participating in guided instruction. However, effective implementation requires structured instructional planning and monitoring mechanisms to ensure alignment with course objectives.</w:t>
      </w:r>
    </w:p>
    <w:p w14:paraId="0EDA7FFB"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F6C7561"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2EE0091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3C9A52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0A13BF75" w14:textId="77777777" w:rsidR="00701589" w:rsidRPr="00994665" w:rsidRDefault="00701589" w:rsidP="00701589">
      <w:pPr>
        <w:pStyle w:val="Default"/>
        <w:suppressAutoHyphens/>
        <w:spacing w:before="0" w:after="298"/>
        <w:rPr>
          <w:rFonts w:ascii="Courier New" w:hAnsi="Courier New" w:cs="Courier New"/>
          <w:b/>
          <w:bCs/>
        </w:rPr>
      </w:pPr>
    </w:p>
    <w:p w14:paraId="6F4EA20B" w14:textId="77777777" w:rsidR="00701589" w:rsidRPr="00994665" w:rsidRDefault="00701589" w:rsidP="00701589">
      <w:pPr>
        <w:pStyle w:val="Default"/>
        <w:suppressAutoHyphens/>
        <w:spacing w:before="0" w:after="298"/>
        <w:rPr>
          <w:rFonts w:ascii="Courier New" w:hAnsi="Courier New" w:cs="Courier New"/>
          <w:b/>
          <w:bCs/>
        </w:rPr>
      </w:pPr>
    </w:p>
    <w:p w14:paraId="6C1179E5" w14:textId="77777777" w:rsidR="00701589" w:rsidRPr="00994665" w:rsidRDefault="00701589" w:rsidP="00701589">
      <w:pPr>
        <w:pStyle w:val="Default"/>
        <w:suppressAutoHyphens/>
        <w:spacing w:before="0" w:after="298"/>
        <w:rPr>
          <w:rFonts w:ascii="Courier New" w:hAnsi="Courier New" w:cs="Courier New"/>
          <w:b/>
          <w:bCs/>
        </w:rPr>
      </w:pPr>
    </w:p>
    <w:p w14:paraId="03A538F7" w14:textId="77777777" w:rsidR="00701589" w:rsidRPr="00994665" w:rsidRDefault="00701589" w:rsidP="00701589">
      <w:pPr>
        <w:pStyle w:val="Default"/>
        <w:suppressAutoHyphens/>
        <w:spacing w:before="0" w:after="298"/>
        <w:rPr>
          <w:rFonts w:ascii="Courier New" w:hAnsi="Courier New" w:cs="Courier New"/>
          <w:b/>
          <w:bCs/>
        </w:rPr>
      </w:pPr>
    </w:p>
    <w:p w14:paraId="79F251DB" w14:textId="77777777" w:rsidR="00701589" w:rsidRPr="00994665" w:rsidRDefault="00701589" w:rsidP="00701589">
      <w:pPr>
        <w:pStyle w:val="Default"/>
        <w:suppressAutoHyphens/>
        <w:spacing w:before="0" w:after="298"/>
        <w:rPr>
          <w:rFonts w:ascii="Courier New" w:hAnsi="Courier New" w:cs="Courier New"/>
          <w:b/>
          <w:bCs/>
        </w:rPr>
      </w:pPr>
    </w:p>
    <w:p w14:paraId="340D7783" w14:textId="70693D8B"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Syllabus Mapping and Curriculum Alignment</w:t>
      </w:r>
      <w:r w:rsidRPr="00994665">
        <w:rPr>
          <w:rFonts w:ascii="Courier New" w:hAnsi="Courier New" w:cs="Courier New"/>
        </w:rPr>
        <w:t xml:space="preserve"> </w:t>
      </w:r>
    </w:p>
    <w:p w14:paraId="61D59D68" w14:textId="70DECD04"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Syllabus mapping is a curriculum management strategy used to align instructional content with intended learning outcomes (Jacobs, 2004). It ensures that lessons, activities, and assessments correspond to syllabus objectives and competencies. Biggs and Tang (2011) introduced the concept of constructive alignment, emphasizing that learning outcomes, teaching activities, and assessments must be systematically connected to improve learning effectiveness.</w:t>
      </w:r>
    </w:p>
    <w:p w14:paraId="1CC8608D" w14:textId="71B7727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In blended learning environments, alignment becomes more complex due to the distribution of activities across online and face-to-face platforms. Without structured monitoring tools, instructors may unintentionally omit or duplicate content. Therefore, integrating syllabus mapping into digital systems enhances transparency and accountability in curriculum delivery.</w:t>
      </w:r>
    </w:p>
    <w:p w14:paraId="4E2CC9FA"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66A94AF" w14:textId="3328F926"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Learning Management Systems (LMS)</w:t>
      </w:r>
      <w:r w:rsidRPr="00994665">
        <w:rPr>
          <w:rFonts w:ascii="Courier New" w:hAnsi="Courier New" w:cs="Courier New"/>
        </w:rPr>
        <w:t xml:space="preserve">  </w:t>
      </w:r>
    </w:p>
    <w:p w14:paraId="01D6C6A2"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Learning Management Systems are digital platforms used to administer, document, track, and deliver educational content (Al-</w:t>
      </w:r>
      <w:proofErr w:type="spellStart"/>
      <w:r w:rsidRPr="00994665">
        <w:rPr>
          <w:rFonts w:ascii="Courier New" w:hAnsi="Courier New" w:cs="Courier New"/>
        </w:rPr>
        <w:t>Busaidi</w:t>
      </w:r>
      <w:proofErr w:type="spellEnd"/>
      <w:r w:rsidRPr="00994665">
        <w:rPr>
          <w:rFonts w:ascii="Courier New" w:hAnsi="Courier New" w:cs="Courier New"/>
        </w:rPr>
        <w:t xml:space="preserve"> &amp; Al-</w:t>
      </w:r>
      <w:proofErr w:type="spellStart"/>
      <w:r w:rsidRPr="00994665">
        <w:rPr>
          <w:rFonts w:ascii="Courier New" w:hAnsi="Courier New" w:cs="Courier New"/>
        </w:rPr>
        <w:t>Shihi</w:t>
      </w:r>
      <w:proofErr w:type="spellEnd"/>
      <w:r w:rsidRPr="00994665">
        <w:rPr>
          <w:rFonts w:ascii="Courier New" w:hAnsi="Courier New" w:cs="Courier New"/>
        </w:rPr>
        <w:t>, 2010). LMS platforms provide tools for uploading materials, conducting assessments, and facilitating communication. While LMS technology enhances content distribution, it often lacks structured mechanisms for curriculum mapping and syllabus tracking.</w:t>
      </w:r>
    </w:p>
    <w:p w14:paraId="278EEC2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57B007EA"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Research suggests that system effectiveness depends not only on functionality but also on usability and instructional alignment (Sun et al., 2008). When LMS platforms fail to integrate</w:t>
      </w:r>
    </w:p>
    <w:p w14:paraId="31064998" w14:textId="5D0303A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structured curriculum alignment tools, instructors must rely on external tracking methods, which may reduce efficiency and consistency.</w:t>
      </w:r>
    </w:p>
    <w:p w14:paraId="59422A41"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A5BD7E1"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1075AB8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D423D4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0B06FD8" w14:textId="77777777" w:rsidR="00701589" w:rsidRPr="00994665" w:rsidRDefault="00701589" w:rsidP="00701589">
      <w:pPr>
        <w:pStyle w:val="Default"/>
        <w:suppressAutoHyphens/>
        <w:spacing w:before="0" w:after="298"/>
        <w:rPr>
          <w:rFonts w:ascii="Courier New" w:hAnsi="Courier New" w:cs="Courier New"/>
          <w:b/>
          <w:bCs/>
        </w:rPr>
      </w:pPr>
    </w:p>
    <w:p w14:paraId="6114C7AD" w14:textId="77777777" w:rsidR="00701589" w:rsidRPr="00994665" w:rsidRDefault="00701589" w:rsidP="00701589">
      <w:pPr>
        <w:pStyle w:val="Default"/>
        <w:suppressAutoHyphens/>
        <w:spacing w:before="0" w:after="298"/>
        <w:rPr>
          <w:rFonts w:ascii="Courier New" w:hAnsi="Courier New" w:cs="Courier New"/>
          <w:b/>
          <w:bCs/>
        </w:rPr>
      </w:pPr>
    </w:p>
    <w:p w14:paraId="4889F85C" w14:textId="4712E9BB"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Agile System Development in Educational Technology</w:t>
      </w:r>
    </w:p>
    <w:p w14:paraId="25ADA996" w14:textId="77777777" w:rsidR="00701589" w:rsidRPr="00994665" w:rsidRDefault="00701589" w:rsidP="00701589">
      <w:pPr>
        <w:pStyle w:val="Default"/>
        <w:suppressAutoHyphens/>
        <w:spacing w:before="0" w:after="298"/>
        <w:rPr>
          <w:rFonts w:ascii="Courier New" w:hAnsi="Courier New" w:cs="Courier New"/>
          <w:b/>
          <w:bCs/>
        </w:rPr>
      </w:pPr>
    </w:p>
    <w:p w14:paraId="414AA089" w14:textId="13A8F00B"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 Agile System Development Life Cycle (SDLC) emphasizes iterative development, collaboration, and responsiveness to user feedback (Pressman &amp; Maxim, 2020). Agile is particularly suitable for educational system development because requirements may evolve based on user experience and instructional needs.</w:t>
      </w:r>
    </w:p>
    <w:p w14:paraId="66FD8CB2"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According to Sommerville (2016), Agile development promotes incremental improvement, continuous testing, and user involvement, which increases system usability and acceptance. In educational contexts, Agile allows developers to refine system features based on feedback from instructors and students.</w:t>
      </w:r>
    </w:p>
    <w:p w14:paraId="280B7C35"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706230A7" w14:textId="033BA969"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r w:rsidRPr="00994665">
        <w:rPr>
          <w:rFonts w:ascii="Courier New" w:hAnsi="Courier New" w:cs="Courier New"/>
          <w:b/>
          <w:bCs/>
        </w:rPr>
        <w:t>Synthesis of the Literature</w:t>
      </w:r>
    </w:p>
    <w:p w14:paraId="01F1673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51155DD"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1DCF365D" w14:textId="49097C8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 reviewed literature highlights that blended learning enhances flexibility and engagement but requires structured management tools. Syllabus mapping ensures curriculum alignment and instructional coherence, while LMS platforms provide digital infrastructure for course delivery. However, existing systems often separate these components rather than integrating them.</w:t>
      </w:r>
    </w:p>
    <w:p w14:paraId="3165585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There is a noticeable gap in systems that combine blended learning functionalities with built-in syllabus mapping and real-time progress tracking. This study addresses this gap by developing a Blended Learning System with Syllabus Mapping that integrates instructional alignment and lesson monitoring into a centralized digital platform.</w:t>
      </w:r>
    </w:p>
    <w:p w14:paraId="17FAD12F"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C37A7CF"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3CA3A90C" w14:textId="2F783A0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0A10CE2" w14:textId="77777777" w:rsidR="00701589" w:rsidRPr="00994665" w:rsidRDefault="00701589" w:rsidP="00701589">
      <w:pPr>
        <w:pStyle w:val="Default"/>
        <w:suppressAutoHyphens/>
        <w:spacing w:before="0" w:after="240"/>
        <w:rPr>
          <w:rFonts w:ascii="Courier New" w:hAnsi="Courier New" w:cs="Courier New"/>
        </w:rPr>
      </w:pPr>
    </w:p>
    <w:p w14:paraId="5F1B3ED4" w14:textId="77777777" w:rsidR="00701589" w:rsidRPr="00994665" w:rsidRDefault="00701589" w:rsidP="00701589">
      <w:pPr>
        <w:pStyle w:val="Default"/>
        <w:suppressAutoHyphens/>
        <w:spacing w:before="0" w:after="240"/>
        <w:rPr>
          <w:rFonts w:ascii="Courier New" w:hAnsi="Courier New" w:cs="Courier New"/>
        </w:rPr>
      </w:pPr>
    </w:p>
    <w:p w14:paraId="292287A4" w14:textId="77777777" w:rsidR="00701589" w:rsidRPr="00994665" w:rsidRDefault="00701589" w:rsidP="00701589">
      <w:pPr>
        <w:pStyle w:val="Default"/>
        <w:suppressAutoHyphens/>
        <w:spacing w:before="0" w:after="240"/>
        <w:rPr>
          <w:rFonts w:ascii="Courier New" w:hAnsi="Courier New" w:cs="Courier New"/>
        </w:rPr>
      </w:pPr>
    </w:p>
    <w:p w14:paraId="51BE414B" w14:textId="058B5680"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REFERENCES</w:t>
      </w:r>
    </w:p>
    <w:p w14:paraId="292866B6" w14:textId="0F1CB06B"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Al-</w:t>
      </w:r>
      <w:proofErr w:type="spellStart"/>
      <w:r w:rsidRPr="00994665">
        <w:rPr>
          <w:rFonts w:ascii="Courier New" w:hAnsi="Courier New" w:cs="Courier New"/>
        </w:rPr>
        <w:t>Busaidi</w:t>
      </w:r>
      <w:proofErr w:type="spellEnd"/>
      <w:r w:rsidRPr="00994665">
        <w:rPr>
          <w:rFonts w:ascii="Courier New" w:hAnsi="Courier New" w:cs="Courier New"/>
        </w:rPr>
        <w:t>, K. A., &amp; Al-</w:t>
      </w:r>
      <w:proofErr w:type="spellStart"/>
      <w:r w:rsidRPr="00994665">
        <w:rPr>
          <w:rFonts w:ascii="Courier New" w:hAnsi="Courier New" w:cs="Courier New"/>
        </w:rPr>
        <w:t>Shihi</w:t>
      </w:r>
      <w:proofErr w:type="spellEnd"/>
      <w:r w:rsidRPr="00994665">
        <w:rPr>
          <w:rFonts w:ascii="Courier New" w:hAnsi="Courier New" w:cs="Courier New"/>
        </w:rPr>
        <w:t>, H. (2010). Instructors</w:t>
      </w:r>
      <w:r w:rsidRPr="00994665">
        <w:rPr>
          <w:rFonts w:ascii="Courier New" w:hAnsi="Courier New" w:cs="Courier New"/>
          <w:rtl/>
        </w:rPr>
        <w:t xml:space="preserve">’ </w:t>
      </w:r>
      <w:r w:rsidRPr="00994665">
        <w:rPr>
          <w:rFonts w:ascii="Courier New" w:hAnsi="Courier New" w:cs="Courier New"/>
        </w:rPr>
        <w:t xml:space="preserve">acceptance of learning management systems: A theoretical framework. Communications of the IBIMA, 2010, 1–10. </w:t>
      </w:r>
    </w:p>
    <w:p w14:paraId="26AAB820" w14:textId="170D7FCC"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Biggs, J., &amp; Tang, C. (2011). Teaching for quality learning at university (4th ed.). McGraw-Hill Education.</w:t>
      </w:r>
    </w:p>
    <w:p w14:paraId="3861A405" w14:textId="36F0DA1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Garrison, D. R., &amp; Kanuka, H. (2004). Blended learning: Uncovering its transformative potential in higher education. The Internet and Higher Education, 7(2), 95–105.</w:t>
      </w:r>
    </w:p>
    <w:p w14:paraId="2C284515" w14:textId="176C0D35"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Graham, C. R. (2006). Blended learning systems: Definition, current trends, and future directions. In C. J. Bonk &amp; C. R. </w:t>
      </w:r>
      <w:r w:rsidRPr="00994665">
        <w:rPr>
          <w:rFonts w:ascii="Courier New" w:hAnsi="Courier New" w:cs="Courier New"/>
        </w:rPr>
        <w:lastRenderedPageBreak/>
        <w:t>Graham (Eds.), The handbook of blended learning (pp. 3–21). Pfeiffer.</w:t>
      </w:r>
    </w:p>
    <w:p w14:paraId="2E947D15" w14:textId="5D9AEA2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Horn, M. B., &amp; </w:t>
      </w:r>
      <w:proofErr w:type="spellStart"/>
      <w:r w:rsidRPr="00994665">
        <w:rPr>
          <w:rFonts w:ascii="Courier New" w:hAnsi="Courier New" w:cs="Courier New"/>
        </w:rPr>
        <w:t>Staker</w:t>
      </w:r>
      <w:proofErr w:type="spellEnd"/>
      <w:r w:rsidRPr="00994665">
        <w:rPr>
          <w:rFonts w:ascii="Courier New" w:hAnsi="Courier New" w:cs="Courier New"/>
        </w:rPr>
        <w:t>, H. (2015). Blended: Using disruptive innovation to improve schools. Jossey-Bass.</w:t>
      </w:r>
    </w:p>
    <w:p w14:paraId="42493C10" w14:textId="4CC9F93F"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Jacobs, H. H. (2004). Getting results with curriculum mapping. ASCD.</w:t>
      </w:r>
    </w:p>
    <w:p w14:paraId="1512091E" w14:textId="7219B80C"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Pressman, R. S., &amp; Maxim, B. R. (2020). Software engineering: A practitioner</w:t>
      </w:r>
      <w:r w:rsidRPr="00994665">
        <w:rPr>
          <w:rFonts w:ascii="Courier New" w:hAnsi="Courier New" w:cs="Courier New"/>
          <w:rtl/>
        </w:rPr>
        <w:t>’</w:t>
      </w:r>
      <w:r w:rsidRPr="00994665">
        <w:rPr>
          <w:rFonts w:ascii="Courier New" w:hAnsi="Courier New" w:cs="Courier New"/>
        </w:rPr>
        <w:t>s approach (9th ed.). McGraw-Hill Education.</w:t>
      </w:r>
    </w:p>
    <w:p w14:paraId="1191642B" w14:textId="7A5B968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Sommerville, I. (2016). Software engineering (10th ed.). Pearson.</w:t>
      </w:r>
    </w:p>
    <w:p w14:paraId="11BC8DC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Sun, P. C., Tsai, R. J., Finger, G., Chen, Y. Y., &amp; Yeh, D. (2008). What drives a successful e-learning? An empirical investigation of critical factors influencing learner satisfaction. Computers &amp; Education, 50(4), 1183–1202.</w:t>
      </w:r>
    </w:p>
    <w:p w14:paraId="0330CE01" w14:textId="77777777" w:rsidR="004E4DDF" w:rsidRPr="00994665" w:rsidRDefault="004E4DDF" w:rsidP="00701589">
      <w:pPr>
        <w:pStyle w:val="Default"/>
        <w:suppressAutoHyphens/>
        <w:spacing w:before="0" w:after="240"/>
        <w:rPr>
          <w:rFonts w:ascii="Courier New" w:hAnsi="Courier New" w:cs="Courier New"/>
        </w:rPr>
      </w:pPr>
    </w:p>
    <w:p w14:paraId="1507DF2B" w14:textId="77777777" w:rsidR="004E4DDF" w:rsidRPr="00994665" w:rsidRDefault="004E4DDF" w:rsidP="00701589">
      <w:pPr>
        <w:pStyle w:val="Default"/>
        <w:suppressAutoHyphens/>
        <w:spacing w:before="0" w:after="240"/>
        <w:rPr>
          <w:rFonts w:ascii="Courier New" w:hAnsi="Courier New" w:cs="Courier New"/>
        </w:rPr>
      </w:pPr>
    </w:p>
    <w:p w14:paraId="7C42AB8A" w14:textId="77777777" w:rsidR="004E4DDF" w:rsidRPr="00994665" w:rsidRDefault="004E4DDF" w:rsidP="00701589">
      <w:pPr>
        <w:pStyle w:val="Default"/>
        <w:suppressAutoHyphens/>
        <w:spacing w:before="0" w:after="240"/>
        <w:rPr>
          <w:rFonts w:ascii="Courier New" w:hAnsi="Courier New" w:cs="Courier New"/>
        </w:rPr>
      </w:pPr>
    </w:p>
    <w:p w14:paraId="532E9482" w14:textId="77777777" w:rsidR="004E4DDF" w:rsidRPr="00994665" w:rsidRDefault="004E4DDF" w:rsidP="00701589">
      <w:pPr>
        <w:pStyle w:val="Default"/>
        <w:suppressAutoHyphens/>
        <w:spacing w:before="0" w:after="240"/>
        <w:rPr>
          <w:rFonts w:ascii="Courier New" w:hAnsi="Courier New" w:cs="Courier New"/>
        </w:rPr>
      </w:pPr>
    </w:p>
    <w:p w14:paraId="63F173F0" w14:textId="77777777" w:rsidR="004E4DDF" w:rsidRPr="00994665" w:rsidRDefault="004E4DDF" w:rsidP="00701589">
      <w:pPr>
        <w:pStyle w:val="Default"/>
        <w:suppressAutoHyphens/>
        <w:spacing w:before="0" w:after="240"/>
        <w:rPr>
          <w:rFonts w:ascii="Courier New" w:hAnsi="Courier New" w:cs="Courier New"/>
        </w:rPr>
      </w:pPr>
    </w:p>
    <w:p w14:paraId="4418E165" w14:textId="77777777" w:rsidR="004E4DDF" w:rsidRPr="00994665" w:rsidRDefault="004E4DDF" w:rsidP="00701589">
      <w:pPr>
        <w:pStyle w:val="Default"/>
        <w:suppressAutoHyphens/>
        <w:spacing w:before="0" w:after="240"/>
        <w:rPr>
          <w:rFonts w:ascii="Courier New" w:hAnsi="Courier New" w:cs="Courier New"/>
        </w:rPr>
      </w:pPr>
    </w:p>
    <w:p w14:paraId="4E961C62" w14:textId="77777777" w:rsidR="004E4DDF" w:rsidRPr="00994665" w:rsidRDefault="004E4DDF" w:rsidP="00701589">
      <w:pPr>
        <w:pStyle w:val="Default"/>
        <w:suppressAutoHyphens/>
        <w:spacing w:before="0" w:after="240"/>
        <w:rPr>
          <w:rFonts w:ascii="Courier New" w:hAnsi="Courier New" w:cs="Courier New"/>
        </w:rPr>
      </w:pPr>
    </w:p>
    <w:p w14:paraId="7424EB6B" w14:textId="77777777" w:rsidR="004E4DDF" w:rsidRPr="00994665" w:rsidRDefault="004E4DDF" w:rsidP="00701589">
      <w:pPr>
        <w:pStyle w:val="Default"/>
        <w:suppressAutoHyphens/>
        <w:spacing w:before="0" w:after="240"/>
        <w:rPr>
          <w:rFonts w:ascii="Courier New" w:hAnsi="Courier New" w:cs="Courier New"/>
        </w:rPr>
      </w:pPr>
    </w:p>
    <w:p w14:paraId="5388FC24" w14:textId="0997E210" w:rsidR="00EE5EEA" w:rsidRPr="00994665" w:rsidRDefault="00EE5EEA" w:rsidP="00EE5EEA">
      <w:pPr>
        <w:pStyle w:val="Default"/>
        <w:suppressAutoHyphens/>
        <w:spacing w:before="0" w:after="321"/>
        <w:rPr>
          <w:rFonts w:ascii="Courier New" w:hAnsi="Courier New" w:cs="Courier New"/>
          <w:b/>
          <w:bCs/>
        </w:rPr>
      </w:pPr>
    </w:p>
    <w:p w14:paraId="756E9337" w14:textId="0BD080D6" w:rsidR="004E4DDF" w:rsidRPr="00994665" w:rsidRDefault="004E4DDF" w:rsidP="00EE5EEA">
      <w:pPr>
        <w:pStyle w:val="Default"/>
        <w:suppressAutoHyphens/>
        <w:spacing w:before="0" w:after="321"/>
        <w:rPr>
          <w:rFonts w:ascii="Courier New" w:hAnsi="Courier New" w:cs="Courier New"/>
          <w:b/>
          <w:bCs/>
        </w:rPr>
      </w:pPr>
    </w:p>
    <w:p w14:paraId="7FB63C5E" w14:textId="6AC1A060" w:rsidR="00701589"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r w:rsidRPr="00994665">
        <w:rPr>
          <w:rFonts w:ascii="Courier New" w:eastAsia="Helvetica Neue" w:hAnsi="Courier New" w:cs="Courier New"/>
          <w:b/>
          <w:bCs/>
        </w:rPr>
        <w:t>CHAPTER 3</w:t>
      </w:r>
    </w:p>
    <w:p w14:paraId="0D966872" w14:textId="5E319768" w:rsidR="00701589" w:rsidRPr="00994665" w:rsidRDefault="00EE5EEA" w:rsidP="00EE5EEA">
      <w:pPr>
        <w:pStyle w:val="Default"/>
        <w:suppressAutoHyphens/>
        <w:spacing w:before="0" w:after="321"/>
        <w:rPr>
          <w:rFonts w:ascii="Courier New" w:eastAsia="Helvetica Neue" w:hAnsi="Courier New" w:cs="Courier New"/>
          <w:b/>
          <w:bCs/>
        </w:rPr>
      </w:pPr>
      <w:r w:rsidRPr="00994665">
        <w:rPr>
          <w:rFonts w:ascii="Courier New" w:eastAsia="Helvetica Neue" w:hAnsi="Courier New" w:cs="Courier New"/>
          <w:b/>
          <w:bCs/>
        </w:rPr>
        <w:t>METHODOLOGY</w:t>
      </w:r>
    </w:p>
    <w:p w14:paraId="0F400EB5"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lastRenderedPageBreak/>
        <w:t>Research Design</w:t>
      </w:r>
    </w:p>
    <w:p w14:paraId="0BACA171" w14:textId="77777777" w:rsidR="004E4DDF" w:rsidRPr="00994665" w:rsidRDefault="00EE5EEA" w:rsidP="00EE5EEA">
      <w:pPr>
        <w:pStyle w:val="Default"/>
        <w:suppressAutoHyphens/>
        <w:spacing w:before="0" w:after="240"/>
        <w:rPr>
          <w:rFonts w:ascii="Courier New" w:eastAsia="Helvetica Neue" w:hAnsi="Courier New" w:cs="Courier New"/>
        </w:rPr>
      </w:pPr>
      <w:r w:rsidRPr="00994665">
        <w:rPr>
          <w:rFonts w:ascii="Courier New" w:eastAsia="Helvetica Neue" w:hAnsi="Courier New" w:cs="Courier New"/>
        </w:rPr>
        <w:t xml:space="preserve">This study employed a </w:t>
      </w:r>
    </w:p>
    <w:p w14:paraId="2780EAF4" w14:textId="4D13E65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Descriptive-Developmental Research Design to analyze existing challenges in blended learning implementation and to develop a system-based solution to address those challenges. The descriptive aspect of the research focused on identifying and examining the current practices, difficulties, and gaps experienced by instructors and students in managing lessons within a blended learning environment. Through interviews, observations, and review of course documents, the researchers were able to describe how lessons are currently organized, how syllabus coverage is monitored, and what specific issues arise in tracking instructional progress. This phase provided a clear understanding of the real-world problems that the proposed system intends to solve.</w:t>
      </w:r>
    </w:p>
    <w:p w14:paraId="17C26B2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developmental aspect of the research involved the design, creation, and evaluation of the proposed Blended Learning System with Syllabus Mapping. Based on the data gathered during the descriptive phase, system requirements were identified and translated into functional features. The researchers designed the system architecture, database structure, and user interface to ensure that lessons, activities, and assessments could be mapped directly to syllabus objectives. The system was developed using the Agile System Development Life Cycle (SDLC), which supports iterative development and continuous refinement. Through incremental development cycles, system features were implemented, tested, and improved based on user feedback.</w:t>
      </w:r>
    </w:p>
    <w:p w14:paraId="1894BEB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 xml:space="preserve">Furthermore, the study incorporated system testing and validation procedures to ensure that the developed platform met its intended objectives. Functional testing was conducted to verify that system components operated according to specifications, while usability testing and User Acceptance Testing (UAT) were performed to evaluate user experience and satisfaction. The evaluation results were analyzed using descriptive statistical methods to determine the effectiveness </w:t>
      </w:r>
      <w:r w:rsidRPr="00994665">
        <w:rPr>
          <w:rFonts w:ascii="Courier New" w:eastAsia="Helvetica Neue" w:hAnsi="Courier New" w:cs="Courier New"/>
        </w:rPr>
        <w:lastRenderedPageBreak/>
        <w:t>of the system in terms of functionality, usability, and overall performance.</w:t>
      </w:r>
    </w:p>
    <w:p w14:paraId="1D64166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use of a Descriptive-Developmental research design is appropriate for this study because it not only examines and describes existing instructional challenges but also provides a concrete technological solution through system development. By combining analysis and system creation, the research ensures that the proposed Blended Learning System with Syllabus Mapping is grounded in actual user needs and contributes meaningfully to improving lesson organization and instructional alignment in a blended learning environment.</w:t>
      </w:r>
    </w:p>
    <w:p w14:paraId="036E0290"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Agile Phases</w:t>
      </w:r>
    </w:p>
    <w:p w14:paraId="2E650D7A"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1. Planning</w:t>
      </w:r>
    </w:p>
    <w:p w14:paraId="75C2DFE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Requirements are gathered through interviews and observation of blended learning practices. User stories are created based on instructor and student needs.</w:t>
      </w:r>
    </w:p>
    <w:p w14:paraId="50139D6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2. Design</w:t>
      </w:r>
    </w:p>
    <w:p w14:paraId="1B8AF441"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System architecture, database structure, user interface mockups, and workflow diagrams are created.</w:t>
      </w:r>
    </w:p>
    <w:p w14:paraId="3CC9280C"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3. Development</w:t>
      </w:r>
    </w:p>
    <w:p w14:paraId="0C12245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system is developed in short sprints. Core modules include syllabus mapping, lesson tracking, and progress monitoring.</w:t>
      </w:r>
    </w:p>
    <w:p w14:paraId="2F07BD4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4. Testing</w:t>
      </w:r>
    </w:p>
    <w:p w14:paraId="08B37EA1" w14:textId="72DAD13C"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Functional testing ensures system accuracy. Usability testing evaluates user experience. User Acceptance Testing (UAT) gathers participant feedback.</w:t>
      </w:r>
    </w:p>
    <w:p w14:paraId="690DAE91"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5. Review and Feedback</w:t>
      </w:r>
    </w:p>
    <w:p w14:paraId="4CEEE6D6"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Feedback is analyzed and incorporated into system refinements.</w:t>
      </w:r>
    </w:p>
    <w:p w14:paraId="041A8ABE"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6. Deployment</w:t>
      </w:r>
    </w:p>
    <w:p w14:paraId="09495D3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lastRenderedPageBreak/>
        <w:t>The system is implemented within the selected institution for evaluation.</w:t>
      </w:r>
    </w:p>
    <w:p w14:paraId="5E88BCD3"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7. Maintenance</w:t>
      </w:r>
    </w:p>
    <w:p w14:paraId="3EC0C1F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Minor system improvements and bug fixes are applied.</w:t>
      </w:r>
    </w:p>
    <w:p w14:paraId="03DD2BD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6E7C985" w14:textId="77777777" w:rsidR="00EE5EEA" w:rsidRPr="00994665" w:rsidRDefault="00EE5EEA" w:rsidP="00EE5EEA">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152ADB2C"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826D10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B994611" w14:textId="0795A155" w:rsidR="00EE5EEA" w:rsidRPr="00994665" w:rsidRDefault="00EE5EEA" w:rsidP="00701589">
      <w:pPr>
        <w:pStyle w:val="Default"/>
        <w:suppressAutoHyphens/>
        <w:spacing w:before="0" w:after="240"/>
        <w:rPr>
          <w:rFonts w:ascii="Courier New" w:hAnsi="Courier New" w:cs="Courier New"/>
        </w:rPr>
      </w:pPr>
    </w:p>
    <w:p w14:paraId="5221D9DC"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Participants of the Study</w:t>
      </w:r>
    </w:p>
    <w:p w14:paraId="77AFA50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participants include selected instructors, admin and students engaged in blended learning courses within the chosen institution.</w:t>
      </w:r>
    </w:p>
    <w:p w14:paraId="285B3B7D"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Data Gathering Instruments</w:t>
      </w:r>
    </w:p>
    <w:p w14:paraId="4F05EF9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following instruments are used:</w:t>
      </w:r>
    </w:p>
    <w:p w14:paraId="31C4809E"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A86F94D"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Interview guides</w:t>
      </w:r>
    </w:p>
    <w:p w14:paraId="0716D8E4"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Observation checklists</w:t>
      </w:r>
    </w:p>
    <w:p w14:paraId="128B551C"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User Acceptance Testing questionnaires</w:t>
      </w:r>
    </w:p>
    <w:p w14:paraId="064CC215"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hAnsi="Courier New" w:cs="Courier New"/>
          <w:b/>
          <w:bCs/>
        </w:rPr>
        <w:t xml:space="preserve"> </w:t>
      </w:r>
    </w:p>
    <w:p w14:paraId="49BE47DD"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System Evaluation</w:t>
      </w:r>
    </w:p>
    <w:p w14:paraId="23D7D7E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system is evaluated based on:</w:t>
      </w:r>
    </w:p>
    <w:p w14:paraId="2A81B07A"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Functionality</w:t>
      </w:r>
    </w:p>
    <w:p w14:paraId="4C5BF4B6"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Usability</w:t>
      </w:r>
    </w:p>
    <w:p w14:paraId="15CD7EB7" w14:textId="4DB05BC3"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lastRenderedPageBreak/>
        <w:t>User satisfaction</w:t>
      </w:r>
    </w:p>
    <w:p w14:paraId="0783012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Descriptive statistical analysis is used to interpret evaluation results.</w:t>
      </w:r>
    </w:p>
    <w:p w14:paraId="47D02AB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8A9D224" w14:textId="77777777" w:rsidR="576062CF" w:rsidRPr="00994665" w:rsidRDefault="576062CF" w:rsidP="00FD478C">
      <w:pPr>
        <w:rPr>
          <w:rFonts w:ascii="Courier New" w:hAnsi="Courier New" w:cs="Courier New"/>
          <w:sz w:val="24"/>
          <w:szCs w:val="24"/>
        </w:rPr>
      </w:pPr>
    </w:p>
    <w:sectPr w:rsidR="576062CF" w:rsidRPr="0099466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0D6B0" w14:textId="77777777" w:rsidR="00A37C48" w:rsidRDefault="00A37C48">
      <w:pPr>
        <w:spacing w:line="240" w:lineRule="auto"/>
      </w:pPr>
      <w:r>
        <w:separator/>
      </w:r>
    </w:p>
  </w:endnote>
  <w:endnote w:type="continuationSeparator" w:id="0">
    <w:p w14:paraId="0DFF59DA" w14:textId="77777777" w:rsidR="00A37C48" w:rsidRDefault="00A37C48">
      <w:pPr>
        <w:spacing w:line="240" w:lineRule="auto"/>
      </w:pPr>
      <w:r>
        <w:continuationSeparator/>
      </w:r>
    </w:p>
  </w:endnote>
  <w:endnote w:type="continuationNotice" w:id="1">
    <w:p w14:paraId="20B074AF" w14:textId="77777777" w:rsidR="00A37C48" w:rsidRDefault="00A37C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1AC"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19A45830" w14:textId="77777777" w:rsidTr="733B038C">
      <w:tc>
        <w:tcPr>
          <w:tcW w:w="3120" w:type="dxa"/>
        </w:tcPr>
        <w:p w14:paraId="559B7841" w14:textId="77777777" w:rsidR="733B038C" w:rsidRDefault="733B038C" w:rsidP="733B038C">
          <w:pPr>
            <w:pStyle w:val="Header"/>
            <w:ind w:left="-115"/>
          </w:pPr>
        </w:p>
      </w:tc>
      <w:tc>
        <w:tcPr>
          <w:tcW w:w="3120" w:type="dxa"/>
        </w:tcPr>
        <w:p w14:paraId="48612FFA" w14:textId="77777777" w:rsidR="733B038C" w:rsidRDefault="733B038C" w:rsidP="733B038C">
          <w:pPr>
            <w:pStyle w:val="Header"/>
            <w:jc w:val="center"/>
          </w:pPr>
        </w:p>
      </w:tc>
      <w:tc>
        <w:tcPr>
          <w:tcW w:w="3120" w:type="dxa"/>
        </w:tcPr>
        <w:p w14:paraId="537A65E8" w14:textId="77777777" w:rsidR="733B038C" w:rsidRDefault="733B038C" w:rsidP="733B038C">
          <w:pPr>
            <w:pStyle w:val="Header"/>
            <w:ind w:right="-115"/>
            <w:jc w:val="right"/>
          </w:pPr>
        </w:p>
      </w:tc>
    </w:tr>
  </w:tbl>
  <w:p w14:paraId="50D7FA49"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2E856D6F" w14:textId="77777777" w:rsidTr="733B038C">
      <w:tc>
        <w:tcPr>
          <w:tcW w:w="3120" w:type="dxa"/>
        </w:tcPr>
        <w:p w14:paraId="59CC0456" w14:textId="77777777" w:rsidR="733B038C" w:rsidRDefault="733B038C" w:rsidP="733B038C">
          <w:pPr>
            <w:pStyle w:val="Header"/>
            <w:ind w:left="-115"/>
          </w:pPr>
        </w:p>
      </w:tc>
      <w:tc>
        <w:tcPr>
          <w:tcW w:w="3120" w:type="dxa"/>
        </w:tcPr>
        <w:p w14:paraId="02CF3D60" w14:textId="77777777" w:rsidR="733B038C" w:rsidRDefault="733B038C" w:rsidP="733B038C">
          <w:pPr>
            <w:pStyle w:val="Header"/>
            <w:jc w:val="center"/>
          </w:pPr>
        </w:p>
      </w:tc>
      <w:tc>
        <w:tcPr>
          <w:tcW w:w="3120" w:type="dxa"/>
        </w:tcPr>
        <w:p w14:paraId="63722F17" w14:textId="77777777" w:rsidR="733B038C" w:rsidRDefault="733B038C" w:rsidP="733B038C">
          <w:pPr>
            <w:pStyle w:val="Header"/>
            <w:ind w:right="-115"/>
            <w:jc w:val="right"/>
          </w:pPr>
        </w:p>
      </w:tc>
    </w:tr>
  </w:tbl>
  <w:p w14:paraId="4FC4114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50938" w14:textId="77777777" w:rsidR="00A37C48" w:rsidRDefault="00A37C48">
      <w:pPr>
        <w:spacing w:line="240" w:lineRule="auto"/>
      </w:pPr>
      <w:r>
        <w:separator/>
      </w:r>
    </w:p>
  </w:footnote>
  <w:footnote w:type="continuationSeparator" w:id="0">
    <w:p w14:paraId="7F093256" w14:textId="77777777" w:rsidR="00A37C48" w:rsidRDefault="00A37C48">
      <w:pPr>
        <w:spacing w:line="240" w:lineRule="auto"/>
      </w:pPr>
      <w:r>
        <w:continuationSeparator/>
      </w:r>
    </w:p>
  </w:footnote>
  <w:footnote w:type="continuationNotice" w:id="1">
    <w:p w14:paraId="213CE175" w14:textId="77777777" w:rsidR="00A37C48" w:rsidRDefault="00A37C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906E"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904DBE" w14:paraId="35B86923" w14:textId="77777777" w:rsidTr="008830C9">
      <w:tc>
        <w:tcPr>
          <w:tcW w:w="3120" w:type="dxa"/>
        </w:tcPr>
        <w:p w14:paraId="56E3BD5C" w14:textId="77777777" w:rsidR="00604652" w:rsidRDefault="0090433B" w:rsidP="00604652">
          <w:pPr>
            <w:pStyle w:val="Header"/>
          </w:pPr>
          <w:sdt>
            <w:sdtPr>
              <w:id w:val="-1622601055"/>
              <w:placeholder>
                <w:docPart w:val="EC22D6A441B94965BD8889B187E193BB"/>
              </w:placeholder>
              <w:temporary/>
              <w:showingPlcHdr/>
              <w15:appearance w15:val="hidden"/>
            </w:sdtPr>
            <w:sdtEndPr/>
            <w:sdtContent>
              <w:r w:rsidR="00604652" w:rsidRPr="00FD478C">
                <w:t>RUNNING HEAD TITLE</w:t>
              </w:r>
            </w:sdtContent>
          </w:sdt>
          <w:r w:rsidR="00904DBE">
            <w:t xml:space="preserve"> </w:t>
          </w:r>
          <w:sdt>
            <w:sdtPr>
              <w:id w:val="-82374865"/>
              <w:placeholder>
                <w:docPart w:val="61C8888BA55047B08A17B255E8A91714"/>
              </w:placeholder>
              <w:temporary/>
              <w:showingPlcHdr/>
              <w15:appearance w15:val="hidden"/>
            </w:sdtPr>
            <w:sdtEndPr/>
            <w:sdtContent>
              <w:r w:rsidR="00604652">
                <w:t>(SHORTENED)</w:t>
              </w:r>
            </w:sdtContent>
          </w:sdt>
        </w:p>
      </w:tc>
      <w:tc>
        <w:tcPr>
          <w:tcW w:w="3120" w:type="dxa"/>
        </w:tcPr>
        <w:p w14:paraId="79E44BCF" w14:textId="77777777" w:rsidR="00904DBE" w:rsidRDefault="00904DBE" w:rsidP="00904DBE">
          <w:pPr>
            <w:pStyle w:val="Header"/>
            <w:jc w:val="center"/>
          </w:pPr>
        </w:p>
      </w:tc>
      <w:tc>
        <w:tcPr>
          <w:tcW w:w="3120" w:type="dxa"/>
        </w:tcPr>
        <w:p w14:paraId="463D38CA"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EA62FB0"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911C4F7" w14:textId="77777777" w:rsidTr="00FD478C">
      <w:tc>
        <w:tcPr>
          <w:tcW w:w="3120" w:type="dxa"/>
        </w:tcPr>
        <w:p w14:paraId="6DD1E7BD" w14:textId="77777777" w:rsidR="733B038C" w:rsidRPr="00FD478C" w:rsidRDefault="0090433B" w:rsidP="00FD478C">
          <w:pPr>
            <w:pStyle w:val="Header"/>
          </w:pPr>
          <w:sdt>
            <w:sdtPr>
              <w:id w:val="-376635527"/>
              <w:placeholder>
                <w:docPart w:val="2FF8C9305D144BADA4BE06A67F038059"/>
              </w:placeholder>
              <w:temporary/>
              <w:showingPlcHdr/>
              <w15:appearance w15:val="hidden"/>
            </w:sdtPr>
            <w:sdtEndPr/>
            <w:sdtContent>
              <w:r w:rsidR="00A75901" w:rsidRPr="00FD478C">
                <w:t>RUNNING HEAD TITLE</w:t>
              </w:r>
            </w:sdtContent>
          </w:sdt>
        </w:p>
      </w:tc>
      <w:tc>
        <w:tcPr>
          <w:tcW w:w="3120" w:type="dxa"/>
        </w:tcPr>
        <w:p w14:paraId="28B42BA8" w14:textId="77777777" w:rsidR="733B038C" w:rsidRDefault="733B038C" w:rsidP="733B038C">
          <w:pPr>
            <w:pStyle w:val="Header"/>
            <w:jc w:val="center"/>
          </w:pPr>
        </w:p>
      </w:tc>
      <w:tc>
        <w:tcPr>
          <w:tcW w:w="3120" w:type="dxa"/>
        </w:tcPr>
        <w:p w14:paraId="22FB9863" w14:textId="77777777" w:rsidR="733B038C" w:rsidRDefault="733B038C" w:rsidP="733B038C">
          <w:pPr>
            <w:pStyle w:val="Header"/>
            <w:ind w:right="-115"/>
            <w:jc w:val="right"/>
          </w:pPr>
        </w:p>
      </w:tc>
    </w:tr>
  </w:tbl>
  <w:p w14:paraId="29BDF7A5"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0E1"/>
    <w:multiLevelType w:val="hybridMultilevel"/>
    <w:tmpl w:val="FCD2C5F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3F21FE"/>
    <w:multiLevelType w:val="hybridMultilevel"/>
    <w:tmpl w:val="EA7C5BB2"/>
    <w:lvl w:ilvl="0" w:tplc="7E90FB00">
      <w:start w:val="1"/>
      <w:numFmt w:val="decimal"/>
      <w:lvlText w:val="%1."/>
      <w:lvlJc w:val="left"/>
      <w:pPr>
        <w:ind w:left="750" w:hanging="39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35F7F9A"/>
    <w:multiLevelType w:val="hybridMultilevel"/>
    <w:tmpl w:val="F81AB0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BF32A7D"/>
    <w:multiLevelType w:val="hybridMultilevel"/>
    <w:tmpl w:val="403238AA"/>
    <w:lvl w:ilvl="0" w:tplc="7E90FB0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DAD61EC"/>
    <w:multiLevelType w:val="multilevel"/>
    <w:tmpl w:val="D0AAC99A"/>
    <w:lvl w:ilvl="0">
      <w:start w:val="1"/>
      <w:numFmt w:val="bullet"/>
      <w:lvlText w:val="•"/>
      <w:lvlJc w:val="left"/>
      <w:pPr>
        <w:ind w:left="536" w:hanging="316"/>
      </w:pPr>
      <w:rPr>
        <w:rFonts w:ascii="Times New Roman" w:hAnsi="Times New Roman" w:cs="Times New Roman" w:hint="default"/>
        <w:b w:val="0"/>
        <w:bCs w:val="0"/>
        <w:i w:val="0"/>
        <w:iCs w:val="0"/>
        <w:caps w:val="0"/>
        <w:smallCaps w:val="0"/>
        <w:spacing w:val="0"/>
        <w:w w:val="100"/>
      </w:rPr>
    </w:lvl>
    <w:lvl w:ilvl="1">
      <w:start w:val="1"/>
      <w:numFmt w:val="bullet"/>
      <w:lvlText w:val="•"/>
      <w:lvlJc w:val="left"/>
      <w:pPr>
        <w:ind w:left="756" w:hanging="316"/>
      </w:pPr>
      <w:rPr>
        <w:rFonts w:ascii="Times New Roman" w:hAnsi="Times New Roman" w:cs="Times New Roman" w:hint="default"/>
        <w:b w:val="0"/>
        <w:bCs w:val="0"/>
        <w:i w:val="0"/>
        <w:iCs w:val="0"/>
        <w:caps w:val="0"/>
        <w:smallCaps w:val="0"/>
        <w:spacing w:val="0"/>
        <w:w w:val="100"/>
        <w:position w:val="-2"/>
      </w:rPr>
    </w:lvl>
    <w:lvl w:ilvl="2">
      <w:start w:val="1"/>
      <w:numFmt w:val="bullet"/>
      <w:lvlText w:val="•"/>
      <w:lvlJc w:val="left"/>
      <w:pPr>
        <w:ind w:left="976" w:hanging="316"/>
      </w:pPr>
      <w:rPr>
        <w:rFonts w:ascii="Times New Roman" w:hAnsi="Times New Roman" w:cs="Times New Roman" w:hint="default"/>
        <w:b w:val="0"/>
        <w:bCs w:val="0"/>
        <w:i w:val="0"/>
        <w:iCs w:val="0"/>
        <w:caps w:val="0"/>
        <w:smallCaps w:val="0"/>
        <w:spacing w:val="0"/>
        <w:w w:val="100"/>
        <w:position w:val="-2"/>
      </w:rPr>
    </w:lvl>
    <w:lvl w:ilvl="3">
      <w:start w:val="1"/>
      <w:numFmt w:val="bullet"/>
      <w:lvlText w:val="•"/>
      <w:lvlJc w:val="left"/>
      <w:pPr>
        <w:ind w:left="1196" w:hanging="316"/>
      </w:pPr>
      <w:rPr>
        <w:rFonts w:ascii="Times New Roman" w:hAnsi="Times New Roman" w:cs="Times New Roman" w:hint="default"/>
        <w:b w:val="0"/>
        <w:bCs w:val="0"/>
        <w:i w:val="0"/>
        <w:iCs w:val="0"/>
        <w:caps w:val="0"/>
        <w:smallCaps w:val="0"/>
        <w:spacing w:val="0"/>
        <w:w w:val="100"/>
        <w:position w:val="-2"/>
      </w:rPr>
    </w:lvl>
    <w:lvl w:ilvl="4">
      <w:start w:val="1"/>
      <w:numFmt w:val="bullet"/>
      <w:lvlText w:val="•"/>
      <w:lvlJc w:val="left"/>
      <w:pPr>
        <w:ind w:left="1416" w:hanging="316"/>
      </w:pPr>
      <w:rPr>
        <w:rFonts w:ascii="Times New Roman" w:hAnsi="Times New Roman" w:cs="Times New Roman" w:hint="default"/>
        <w:b w:val="0"/>
        <w:bCs w:val="0"/>
        <w:i w:val="0"/>
        <w:iCs w:val="0"/>
        <w:caps w:val="0"/>
        <w:smallCaps w:val="0"/>
        <w:spacing w:val="0"/>
        <w:w w:val="100"/>
        <w:position w:val="-2"/>
      </w:rPr>
    </w:lvl>
    <w:lvl w:ilvl="5">
      <w:start w:val="1"/>
      <w:numFmt w:val="bullet"/>
      <w:lvlText w:val="•"/>
      <w:lvlJc w:val="left"/>
      <w:pPr>
        <w:ind w:left="1636" w:hanging="316"/>
      </w:pPr>
      <w:rPr>
        <w:rFonts w:ascii="Times New Roman" w:hAnsi="Times New Roman" w:cs="Times New Roman" w:hint="default"/>
        <w:b w:val="0"/>
        <w:bCs w:val="0"/>
        <w:i w:val="0"/>
        <w:iCs w:val="0"/>
        <w:caps w:val="0"/>
        <w:smallCaps w:val="0"/>
        <w:spacing w:val="0"/>
        <w:w w:val="100"/>
        <w:position w:val="-2"/>
      </w:rPr>
    </w:lvl>
    <w:lvl w:ilvl="6">
      <w:start w:val="1"/>
      <w:numFmt w:val="bullet"/>
      <w:lvlText w:val="•"/>
      <w:lvlJc w:val="left"/>
      <w:pPr>
        <w:ind w:left="1856" w:hanging="316"/>
      </w:pPr>
      <w:rPr>
        <w:rFonts w:ascii="Times New Roman" w:hAnsi="Times New Roman" w:cs="Times New Roman" w:hint="default"/>
        <w:b w:val="0"/>
        <w:bCs w:val="0"/>
        <w:i w:val="0"/>
        <w:iCs w:val="0"/>
        <w:caps w:val="0"/>
        <w:smallCaps w:val="0"/>
        <w:spacing w:val="0"/>
        <w:w w:val="100"/>
        <w:position w:val="-2"/>
      </w:rPr>
    </w:lvl>
    <w:lvl w:ilvl="7">
      <w:start w:val="1"/>
      <w:numFmt w:val="bullet"/>
      <w:lvlText w:val="•"/>
      <w:lvlJc w:val="left"/>
      <w:pPr>
        <w:ind w:left="2076" w:hanging="316"/>
      </w:pPr>
      <w:rPr>
        <w:rFonts w:ascii="Times New Roman" w:hAnsi="Times New Roman" w:cs="Times New Roman" w:hint="default"/>
        <w:b w:val="0"/>
        <w:bCs w:val="0"/>
        <w:i w:val="0"/>
        <w:iCs w:val="0"/>
        <w:caps w:val="0"/>
        <w:smallCaps w:val="0"/>
        <w:spacing w:val="0"/>
        <w:w w:val="100"/>
        <w:position w:val="-2"/>
      </w:rPr>
    </w:lvl>
    <w:lvl w:ilvl="8">
      <w:start w:val="1"/>
      <w:numFmt w:val="bullet"/>
      <w:lvlText w:val="•"/>
      <w:lvlJc w:val="left"/>
      <w:pPr>
        <w:ind w:left="2296" w:hanging="316"/>
      </w:pPr>
      <w:rPr>
        <w:rFonts w:ascii="Times New Roman" w:hAnsi="Times New Roman" w:cs="Times New Roman" w:hint="default"/>
        <w:b w:val="0"/>
        <w:bCs w:val="0"/>
        <w:i w:val="0"/>
        <w:iCs w:val="0"/>
        <w:caps w:val="0"/>
        <w:smallCaps w:val="0"/>
        <w:spacing w:val="0"/>
        <w:w w:val="100"/>
        <w:position w:val="-2"/>
      </w:rPr>
    </w:lvl>
  </w:abstractNum>
  <w:abstractNum w:abstractNumId="5" w15:restartNumberingAfterBreak="0">
    <w:nsid w:val="78A94942"/>
    <w:multiLevelType w:val="hybridMultilevel"/>
    <w:tmpl w:val="53E4DC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90482312">
    <w:abstractNumId w:val="4"/>
  </w:num>
  <w:num w:numId="2" w16cid:durableId="993679247">
    <w:abstractNumId w:val="1"/>
  </w:num>
  <w:num w:numId="3" w16cid:durableId="1949385755">
    <w:abstractNumId w:val="5"/>
  </w:num>
  <w:num w:numId="4" w16cid:durableId="1882597783">
    <w:abstractNumId w:val="2"/>
  </w:num>
  <w:num w:numId="5" w16cid:durableId="1127311877">
    <w:abstractNumId w:val="3"/>
  </w:num>
  <w:num w:numId="6" w16cid:durableId="64705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EEA"/>
    <w:rsid w:val="0002186C"/>
    <w:rsid w:val="00021CD6"/>
    <w:rsid w:val="00024E64"/>
    <w:rsid w:val="0002591A"/>
    <w:rsid w:val="000348F3"/>
    <w:rsid w:val="0004681C"/>
    <w:rsid w:val="00052EF9"/>
    <w:rsid w:val="00056ACE"/>
    <w:rsid w:val="0006343A"/>
    <w:rsid w:val="0006531E"/>
    <w:rsid w:val="000722E6"/>
    <w:rsid w:val="0007396F"/>
    <w:rsid w:val="000765B7"/>
    <w:rsid w:val="000765F7"/>
    <w:rsid w:val="000B0686"/>
    <w:rsid w:val="000D30E4"/>
    <w:rsid w:val="000D7527"/>
    <w:rsid w:val="000E54FF"/>
    <w:rsid w:val="00114D8D"/>
    <w:rsid w:val="0012750E"/>
    <w:rsid w:val="00145DD8"/>
    <w:rsid w:val="00156BBF"/>
    <w:rsid w:val="00167B6B"/>
    <w:rsid w:val="00172B48"/>
    <w:rsid w:val="0019649A"/>
    <w:rsid w:val="001A161C"/>
    <w:rsid w:val="001A172B"/>
    <w:rsid w:val="001C0F89"/>
    <w:rsid w:val="001C39E5"/>
    <w:rsid w:val="001E348A"/>
    <w:rsid w:val="001F2183"/>
    <w:rsid w:val="0021057E"/>
    <w:rsid w:val="00235D5E"/>
    <w:rsid w:val="002375D3"/>
    <w:rsid w:val="002407C5"/>
    <w:rsid w:val="0024266B"/>
    <w:rsid w:val="00285580"/>
    <w:rsid w:val="002867B6"/>
    <w:rsid w:val="002B563D"/>
    <w:rsid w:val="002C3BE4"/>
    <w:rsid w:val="002D03F6"/>
    <w:rsid w:val="002E6993"/>
    <w:rsid w:val="002F4E90"/>
    <w:rsid w:val="002F7E04"/>
    <w:rsid w:val="00304312"/>
    <w:rsid w:val="00307FA8"/>
    <w:rsid w:val="00320B77"/>
    <w:rsid w:val="00354D77"/>
    <w:rsid w:val="00371BD9"/>
    <w:rsid w:val="00383AD9"/>
    <w:rsid w:val="00390E7A"/>
    <w:rsid w:val="0039690C"/>
    <w:rsid w:val="003B3603"/>
    <w:rsid w:val="003D2396"/>
    <w:rsid w:val="003D59A4"/>
    <w:rsid w:val="003E20CD"/>
    <w:rsid w:val="00402BAE"/>
    <w:rsid w:val="0042207D"/>
    <w:rsid w:val="00434A77"/>
    <w:rsid w:val="004438B1"/>
    <w:rsid w:val="00443AB8"/>
    <w:rsid w:val="00452219"/>
    <w:rsid w:val="004B07E0"/>
    <w:rsid w:val="004C44DB"/>
    <w:rsid w:val="004C67C9"/>
    <w:rsid w:val="004C683E"/>
    <w:rsid w:val="004D5FDF"/>
    <w:rsid w:val="004E4DDF"/>
    <w:rsid w:val="00500997"/>
    <w:rsid w:val="00500ACB"/>
    <w:rsid w:val="00501D4B"/>
    <w:rsid w:val="00502409"/>
    <w:rsid w:val="0052311B"/>
    <w:rsid w:val="00530EF3"/>
    <w:rsid w:val="00532E73"/>
    <w:rsid w:val="00535A81"/>
    <w:rsid w:val="005462E1"/>
    <w:rsid w:val="005559EF"/>
    <w:rsid w:val="00556730"/>
    <w:rsid w:val="00565EB7"/>
    <w:rsid w:val="0057132D"/>
    <w:rsid w:val="005723A9"/>
    <w:rsid w:val="00582ABD"/>
    <w:rsid w:val="005936DA"/>
    <w:rsid w:val="005A0230"/>
    <w:rsid w:val="005A6EC6"/>
    <w:rsid w:val="005B0808"/>
    <w:rsid w:val="005C0A39"/>
    <w:rsid w:val="005C30E9"/>
    <w:rsid w:val="005C79AE"/>
    <w:rsid w:val="005D66EB"/>
    <w:rsid w:val="005D6FC0"/>
    <w:rsid w:val="005E317A"/>
    <w:rsid w:val="005F0F3B"/>
    <w:rsid w:val="00604652"/>
    <w:rsid w:val="006143DF"/>
    <w:rsid w:val="00623153"/>
    <w:rsid w:val="00652CE5"/>
    <w:rsid w:val="006645AF"/>
    <w:rsid w:val="00670FCC"/>
    <w:rsid w:val="006721FE"/>
    <w:rsid w:val="006733AA"/>
    <w:rsid w:val="00676E6C"/>
    <w:rsid w:val="00683AC5"/>
    <w:rsid w:val="00685D91"/>
    <w:rsid w:val="006861A8"/>
    <w:rsid w:val="00686B9A"/>
    <w:rsid w:val="006931DF"/>
    <w:rsid w:val="00696873"/>
    <w:rsid w:val="006A6A91"/>
    <w:rsid w:val="006C101C"/>
    <w:rsid w:val="006F4709"/>
    <w:rsid w:val="00701589"/>
    <w:rsid w:val="00702B81"/>
    <w:rsid w:val="00704431"/>
    <w:rsid w:val="00705E08"/>
    <w:rsid w:val="007060A9"/>
    <w:rsid w:val="00727711"/>
    <w:rsid w:val="0074264E"/>
    <w:rsid w:val="00754AEF"/>
    <w:rsid w:val="007616C2"/>
    <w:rsid w:val="0076355C"/>
    <w:rsid w:val="00763705"/>
    <w:rsid w:val="0077632D"/>
    <w:rsid w:val="007820E4"/>
    <w:rsid w:val="00787987"/>
    <w:rsid w:val="00790843"/>
    <w:rsid w:val="00796468"/>
    <w:rsid w:val="007A280F"/>
    <w:rsid w:val="007C1B66"/>
    <w:rsid w:val="007C78AC"/>
    <w:rsid w:val="007D4A2B"/>
    <w:rsid w:val="007D5921"/>
    <w:rsid w:val="007E2D6A"/>
    <w:rsid w:val="008078FA"/>
    <w:rsid w:val="00820D6A"/>
    <w:rsid w:val="00823731"/>
    <w:rsid w:val="008367D1"/>
    <w:rsid w:val="008419C2"/>
    <w:rsid w:val="00865951"/>
    <w:rsid w:val="00866F8C"/>
    <w:rsid w:val="0088138B"/>
    <w:rsid w:val="00887408"/>
    <w:rsid w:val="00892C7E"/>
    <w:rsid w:val="008B49C3"/>
    <w:rsid w:val="008B6793"/>
    <w:rsid w:val="008C5F5D"/>
    <w:rsid w:val="008D6C80"/>
    <w:rsid w:val="008E05E7"/>
    <w:rsid w:val="0090433B"/>
    <w:rsid w:val="00904DBE"/>
    <w:rsid w:val="00906B90"/>
    <w:rsid w:val="00934C88"/>
    <w:rsid w:val="009425AC"/>
    <w:rsid w:val="00951102"/>
    <w:rsid w:val="00953C3E"/>
    <w:rsid w:val="009637F9"/>
    <w:rsid w:val="00970322"/>
    <w:rsid w:val="00994461"/>
    <w:rsid w:val="00994665"/>
    <w:rsid w:val="009E719E"/>
    <w:rsid w:val="009F3A07"/>
    <w:rsid w:val="00A104DC"/>
    <w:rsid w:val="00A10A88"/>
    <w:rsid w:val="00A173BA"/>
    <w:rsid w:val="00A24772"/>
    <w:rsid w:val="00A37C48"/>
    <w:rsid w:val="00A40125"/>
    <w:rsid w:val="00A43566"/>
    <w:rsid w:val="00A44A98"/>
    <w:rsid w:val="00A456EF"/>
    <w:rsid w:val="00A52335"/>
    <w:rsid w:val="00A54178"/>
    <w:rsid w:val="00A549A6"/>
    <w:rsid w:val="00A61C91"/>
    <w:rsid w:val="00A75901"/>
    <w:rsid w:val="00A8307E"/>
    <w:rsid w:val="00A91C9D"/>
    <w:rsid w:val="00A92D25"/>
    <w:rsid w:val="00AA2D55"/>
    <w:rsid w:val="00AA2F39"/>
    <w:rsid w:val="00AB384C"/>
    <w:rsid w:val="00AC480F"/>
    <w:rsid w:val="00AC7D1E"/>
    <w:rsid w:val="00AD2D7F"/>
    <w:rsid w:val="00AD3812"/>
    <w:rsid w:val="00AD623C"/>
    <w:rsid w:val="00AE58F2"/>
    <w:rsid w:val="00AF06AB"/>
    <w:rsid w:val="00AF3D3E"/>
    <w:rsid w:val="00AF7B22"/>
    <w:rsid w:val="00B06D46"/>
    <w:rsid w:val="00B21DB4"/>
    <w:rsid w:val="00B23806"/>
    <w:rsid w:val="00B25A1F"/>
    <w:rsid w:val="00B51B34"/>
    <w:rsid w:val="00B5233A"/>
    <w:rsid w:val="00B55401"/>
    <w:rsid w:val="00B64F88"/>
    <w:rsid w:val="00B70D9B"/>
    <w:rsid w:val="00B75E40"/>
    <w:rsid w:val="00B80F70"/>
    <w:rsid w:val="00BA0FEA"/>
    <w:rsid w:val="00BA5137"/>
    <w:rsid w:val="00BA6612"/>
    <w:rsid w:val="00BB1331"/>
    <w:rsid w:val="00BB1AB2"/>
    <w:rsid w:val="00BD0581"/>
    <w:rsid w:val="00BE1891"/>
    <w:rsid w:val="00BE6AB9"/>
    <w:rsid w:val="00BE7469"/>
    <w:rsid w:val="00BF555B"/>
    <w:rsid w:val="00C02475"/>
    <w:rsid w:val="00C26C30"/>
    <w:rsid w:val="00C34E49"/>
    <w:rsid w:val="00C449E6"/>
    <w:rsid w:val="00C56276"/>
    <w:rsid w:val="00C7145F"/>
    <w:rsid w:val="00CA1B2D"/>
    <w:rsid w:val="00CA1E31"/>
    <w:rsid w:val="00CA278C"/>
    <w:rsid w:val="00CA2B92"/>
    <w:rsid w:val="00CC4CBE"/>
    <w:rsid w:val="00CD7C6F"/>
    <w:rsid w:val="00CD7F50"/>
    <w:rsid w:val="00CE7DD7"/>
    <w:rsid w:val="00CF40A4"/>
    <w:rsid w:val="00D05DB8"/>
    <w:rsid w:val="00D06CBA"/>
    <w:rsid w:val="00D10DDC"/>
    <w:rsid w:val="00D22318"/>
    <w:rsid w:val="00D22870"/>
    <w:rsid w:val="00D23F52"/>
    <w:rsid w:val="00D359D5"/>
    <w:rsid w:val="00D564F1"/>
    <w:rsid w:val="00D672C2"/>
    <w:rsid w:val="00D90FB2"/>
    <w:rsid w:val="00DA0419"/>
    <w:rsid w:val="00DA395D"/>
    <w:rsid w:val="00DA4B2B"/>
    <w:rsid w:val="00DB1489"/>
    <w:rsid w:val="00DB6EBD"/>
    <w:rsid w:val="00DC4E2C"/>
    <w:rsid w:val="00DC74CF"/>
    <w:rsid w:val="00DE5486"/>
    <w:rsid w:val="00DE77B5"/>
    <w:rsid w:val="00DF1ADF"/>
    <w:rsid w:val="00DF2312"/>
    <w:rsid w:val="00DF3215"/>
    <w:rsid w:val="00E078FD"/>
    <w:rsid w:val="00E11B4D"/>
    <w:rsid w:val="00E1481E"/>
    <w:rsid w:val="00E20617"/>
    <w:rsid w:val="00E23707"/>
    <w:rsid w:val="00E457F5"/>
    <w:rsid w:val="00E545FB"/>
    <w:rsid w:val="00E83F22"/>
    <w:rsid w:val="00E879E7"/>
    <w:rsid w:val="00EA541B"/>
    <w:rsid w:val="00EB579D"/>
    <w:rsid w:val="00EC4937"/>
    <w:rsid w:val="00EC4DD0"/>
    <w:rsid w:val="00ED01B1"/>
    <w:rsid w:val="00EE5EEA"/>
    <w:rsid w:val="00F06702"/>
    <w:rsid w:val="00F06F12"/>
    <w:rsid w:val="00F43ACD"/>
    <w:rsid w:val="00F50A1A"/>
    <w:rsid w:val="00F70A87"/>
    <w:rsid w:val="00F924F2"/>
    <w:rsid w:val="00F941E8"/>
    <w:rsid w:val="00F96AA2"/>
    <w:rsid w:val="00FA4C9E"/>
    <w:rsid w:val="00FB0EAD"/>
    <w:rsid w:val="00FB66DE"/>
    <w:rsid w:val="00FD1633"/>
    <w:rsid w:val="00FD3B79"/>
    <w:rsid w:val="00FD478C"/>
    <w:rsid w:val="00FF1E90"/>
    <w:rsid w:val="00FF2A54"/>
    <w:rsid w:val="00FF65E2"/>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581BC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customStyle="1" w:styleId="Body">
    <w:name w:val="Body"/>
    <w:basedOn w:val="Normal"/>
    <w:rsid w:val="00EE5EEA"/>
    <w:pPr>
      <w:spacing w:line="240" w:lineRule="auto"/>
      <w:ind w:firstLine="0"/>
    </w:pPr>
    <w:rPr>
      <w:rFonts w:ascii="Helvetica Neue" w:eastAsia="Arial Unicode MS" w:hAnsi="Helvetica Neue" w:cs="Arial Unicode MS"/>
      <w:color w:val="000000"/>
      <w:lang w:val="en-PH" w:eastAsia="en-PH"/>
    </w:rPr>
  </w:style>
  <w:style w:type="paragraph" w:customStyle="1" w:styleId="Default">
    <w:name w:val="Default"/>
    <w:basedOn w:val="Normal"/>
    <w:rsid w:val="00EE5EEA"/>
    <w:pPr>
      <w:spacing w:before="160" w:line="288" w:lineRule="auto"/>
      <w:ind w:firstLine="0"/>
    </w:pPr>
    <w:rPr>
      <w:rFonts w:ascii="Helvetica Neue" w:eastAsia="Times New Roman" w:hAnsi="Helvetica Neue" w:cs="Times New Roman"/>
      <w:color w:val="000000"/>
      <w:sz w:val="24"/>
      <w:szCs w:val="24"/>
      <w:lang w:val="en-PH" w:eastAsia="en-PH"/>
    </w:rPr>
  </w:style>
  <w:style w:type="paragraph" w:styleId="ListParagraph">
    <w:name w:val="List Paragraph"/>
    <w:basedOn w:val="Normal"/>
    <w:uiPriority w:val="34"/>
    <w:qFormat/>
    <w:rsid w:val="00D35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807">
      <w:bodyDiv w:val="1"/>
      <w:marLeft w:val="0"/>
      <w:marRight w:val="0"/>
      <w:marTop w:val="0"/>
      <w:marBottom w:val="0"/>
      <w:divBdr>
        <w:top w:val="none" w:sz="0" w:space="0" w:color="auto"/>
        <w:left w:val="none" w:sz="0" w:space="0" w:color="auto"/>
        <w:bottom w:val="none" w:sz="0" w:space="0" w:color="auto"/>
        <w:right w:val="none" w:sz="0" w:space="0" w:color="auto"/>
      </w:divBdr>
      <w:divsChild>
        <w:div w:id="397175255">
          <w:marLeft w:val="0"/>
          <w:marRight w:val="0"/>
          <w:marTop w:val="0"/>
          <w:marBottom w:val="0"/>
          <w:divBdr>
            <w:top w:val="none" w:sz="0" w:space="0" w:color="auto"/>
            <w:left w:val="none" w:sz="0" w:space="0" w:color="auto"/>
            <w:bottom w:val="none" w:sz="0" w:space="0" w:color="auto"/>
            <w:right w:val="none" w:sz="0" w:space="0" w:color="auto"/>
          </w:divBdr>
          <w:divsChild>
            <w:div w:id="1673872242">
              <w:marLeft w:val="0"/>
              <w:marRight w:val="0"/>
              <w:marTop w:val="0"/>
              <w:marBottom w:val="0"/>
              <w:divBdr>
                <w:top w:val="none" w:sz="0" w:space="0" w:color="auto"/>
                <w:left w:val="none" w:sz="0" w:space="0" w:color="auto"/>
                <w:bottom w:val="none" w:sz="0" w:space="0" w:color="auto"/>
                <w:right w:val="none" w:sz="0" w:space="0" w:color="auto"/>
              </w:divBdr>
              <w:divsChild>
                <w:div w:id="1597833986">
                  <w:marLeft w:val="0"/>
                  <w:marRight w:val="0"/>
                  <w:marTop w:val="0"/>
                  <w:marBottom w:val="0"/>
                  <w:divBdr>
                    <w:top w:val="none" w:sz="0" w:space="0" w:color="auto"/>
                    <w:left w:val="none" w:sz="0" w:space="0" w:color="auto"/>
                    <w:bottom w:val="none" w:sz="0" w:space="0" w:color="auto"/>
                    <w:right w:val="none" w:sz="0" w:space="0" w:color="auto"/>
                  </w:divBdr>
                  <w:divsChild>
                    <w:div w:id="1849244969">
                      <w:marLeft w:val="0"/>
                      <w:marRight w:val="0"/>
                      <w:marTop w:val="0"/>
                      <w:marBottom w:val="0"/>
                      <w:divBdr>
                        <w:top w:val="none" w:sz="0" w:space="0" w:color="auto"/>
                        <w:left w:val="none" w:sz="0" w:space="0" w:color="auto"/>
                        <w:bottom w:val="none" w:sz="0" w:space="0" w:color="auto"/>
                        <w:right w:val="none" w:sz="0" w:space="0" w:color="auto"/>
                      </w:divBdr>
                      <w:divsChild>
                        <w:div w:id="1461607880">
                          <w:marLeft w:val="0"/>
                          <w:marRight w:val="0"/>
                          <w:marTop w:val="0"/>
                          <w:marBottom w:val="0"/>
                          <w:divBdr>
                            <w:top w:val="none" w:sz="0" w:space="0" w:color="auto"/>
                            <w:left w:val="none" w:sz="0" w:space="0" w:color="auto"/>
                            <w:bottom w:val="none" w:sz="0" w:space="0" w:color="auto"/>
                            <w:right w:val="none" w:sz="0" w:space="0" w:color="auto"/>
                          </w:divBdr>
                          <w:divsChild>
                            <w:div w:id="1678458523">
                              <w:marLeft w:val="0"/>
                              <w:marRight w:val="0"/>
                              <w:marTop w:val="0"/>
                              <w:marBottom w:val="0"/>
                              <w:divBdr>
                                <w:top w:val="none" w:sz="0" w:space="0" w:color="auto"/>
                                <w:left w:val="none" w:sz="0" w:space="0" w:color="auto"/>
                                <w:bottom w:val="none" w:sz="0" w:space="0" w:color="auto"/>
                                <w:right w:val="none" w:sz="0" w:space="0" w:color="auto"/>
                              </w:divBdr>
                              <w:divsChild>
                                <w:div w:id="826627217">
                                  <w:marLeft w:val="0"/>
                                  <w:marRight w:val="0"/>
                                  <w:marTop w:val="0"/>
                                  <w:marBottom w:val="0"/>
                                  <w:divBdr>
                                    <w:top w:val="none" w:sz="0" w:space="0" w:color="auto"/>
                                    <w:left w:val="none" w:sz="0" w:space="0" w:color="auto"/>
                                    <w:bottom w:val="none" w:sz="0" w:space="0" w:color="auto"/>
                                    <w:right w:val="none" w:sz="0" w:space="0" w:color="auto"/>
                                  </w:divBdr>
                                  <w:divsChild>
                                    <w:div w:id="1544634821">
                                      <w:marLeft w:val="0"/>
                                      <w:marRight w:val="0"/>
                                      <w:marTop w:val="0"/>
                                      <w:marBottom w:val="0"/>
                                      <w:divBdr>
                                        <w:top w:val="none" w:sz="0" w:space="0" w:color="auto"/>
                                        <w:left w:val="none" w:sz="0" w:space="0" w:color="auto"/>
                                        <w:bottom w:val="none" w:sz="0" w:space="0" w:color="auto"/>
                                        <w:right w:val="none" w:sz="0" w:space="0" w:color="auto"/>
                                      </w:divBdr>
                                      <w:divsChild>
                                        <w:div w:id="1774276529">
                                          <w:marLeft w:val="0"/>
                                          <w:marRight w:val="0"/>
                                          <w:marTop w:val="0"/>
                                          <w:marBottom w:val="0"/>
                                          <w:divBdr>
                                            <w:top w:val="none" w:sz="0" w:space="0" w:color="auto"/>
                                            <w:left w:val="none" w:sz="0" w:space="0" w:color="auto"/>
                                            <w:bottom w:val="none" w:sz="0" w:space="0" w:color="auto"/>
                                            <w:right w:val="none" w:sz="0" w:space="0" w:color="auto"/>
                                          </w:divBdr>
                                          <w:divsChild>
                                            <w:div w:id="1626158950">
                                              <w:marLeft w:val="0"/>
                                              <w:marRight w:val="0"/>
                                              <w:marTop w:val="0"/>
                                              <w:marBottom w:val="0"/>
                                              <w:divBdr>
                                                <w:top w:val="none" w:sz="0" w:space="0" w:color="auto"/>
                                                <w:left w:val="none" w:sz="0" w:space="0" w:color="auto"/>
                                                <w:bottom w:val="none" w:sz="0" w:space="0" w:color="auto"/>
                                                <w:right w:val="none" w:sz="0" w:space="0" w:color="auto"/>
                                              </w:divBdr>
                                              <w:divsChild>
                                                <w:div w:id="1683118556">
                                                  <w:marLeft w:val="0"/>
                                                  <w:marRight w:val="0"/>
                                                  <w:marTop w:val="0"/>
                                                  <w:marBottom w:val="0"/>
                                                  <w:divBdr>
                                                    <w:top w:val="none" w:sz="0" w:space="0" w:color="auto"/>
                                                    <w:left w:val="none" w:sz="0" w:space="0" w:color="auto"/>
                                                    <w:bottom w:val="none" w:sz="0" w:space="0" w:color="auto"/>
                                                    <w:right w:val="none" w:sz="0" w:space="0" w:color="auto"/>
                                                  </w:divBdr>
                                                  <w:divsChild>
                                                    <w:div w:id="2136022518">
                                                      <w:marLeft w:val="0"/>
                                                      <w:marRight w:val="0"/>
                                                      <w:marTop w:val="0"/>
                                                      <w:marBottom w:val="0"/>
                                                      <w:divBdr>
                                                        <w:top w:val="none" w:sz="0" w:space="0" w:color="auto"/>
                                                        <w:left w:val="none" w:sz="0" w:space="0" w:color="auto"/>
                                                        <w:bottom w:val="none" w:sz="0" w:space="0" w:color="auto"/>
                                                        <w:right w:val="none" w:sz="0" w:space="0" w:color="auto"/>
                                                      </w:divBdr>
                                                      <w:divsChild>
                                                        <w:div w:id="1902211850">
                                                          <w:marLeft w:val="0"/>
                                                          <w:marRight w:val="0"/>
                                                          <w:marTop w:val="0"/>
                                                          <w:marBottom w:val="0"/>
                                                          <w:divBdr>
                                                            <w:top w:val="none" w:sz="0" w:space="0" w:color="auto"/>
                                                            <w:left w:val="none" w:sz="0" w:space="0" w:color="auto"/>
                                                            <w:bottom w:val="none" w:sz="0" w:space="0" w:color="auto"/>
                                                            <w:right w:val="none" w:sz="0" w:space="0" w:color="auto"/>
                                                          </w:divBdr>
                                                          <w:divsChild>
                                                            <w:div w:id="620838963">
                                                              <w:marLeft w:val="0"/>
                                                              <w:marRight w:val="0"/>
                                                              <w:marTop w:val="0"/>
                                                              <w:marBottom w:val="0"/>
                                                              <w:divBdr>
                                                                <w:top w:val="none" w:sz="0" w:space="0" w:color="auto"/>
                                                                <w:left w:val="none" w:sz="0" w:space="0" w:color="auto"/>
                                                                <w:bottom w:val="none" w:sz="0" w:space="0" w:color="auto"/>
                                                                <w:right w:val="none" w:sz="0" w:space="0" w:color="auto"/>
                                                              </w:divBdr>
                                                              <w:divsChild>
                                                                <w:div w:id="1998487121">
                                                                  <w:marLeft w:val="0"/>
                                                                  <w:marRight w:val="0"/>
                                                                  <w:marTop w:val="0"/>
                                                                  <w:marBottom w:val="0"/>
                                                                  <w:divBdr>
                                                                    <w:top w:val="none" w:sz="0" w:space="0" w:color="auto"/>
                                                                    <w:left w:val="none" w:sz="0" w:space="0" w:color="auto"/>
                                                                    <w:bottom w:val="none" w:sz="0" w:space="0" w:color="auto"/>
                                                                    <w:right w:val="none" w:sz="0" w:space="0" w:color="auto"/>
                                                                  </w:divBdr>
                                                                  <w:divsChild>
                                                                    <w:div w:id="1122921796">
                                                                      <w:marLeft w:val="0"/>
                                                                      <w:marRight w:val="0"/>
                                                                      <w:marTop w:val="0"/>
                                                                      <w:marBottom w:val="0"/>
                                                                      <w:divBdr>
                                                                        <w:top w:val="none" w:sz="0" w:space="0" w:color="auto"/>
                                                                        <w:left w:val="none" w:sz="0" w:space="0" w:color="auto"/>
                                                                        <w:bottom w:val="none" w:sz="0" w:space="0" w:color="auto"/>
                                                                        <w:right w:val="none" w:sz="0" w:space="0" w:color="auto"/>
                                                                      </w:divBdr>
                                                                      <w:divsChild>
                                                                        <w:div w:id="452406967">
                                                                          <w:marLeft w:val="0"/>
                                                                          <w:marRight w:val="0"/>
                                                                          <w:marTop w:val="0"/>
                                                                          <w:marBottom w:val="0"/>
                                                                          <w:divBdr>
                                                                            <w:top w:val="none" w:sz="0" w:space="0" w:color="auto"/>
                                                                            <w:left w:val="none" w:sz="0" w:space="0" w:color="auto"/>
                                                                            <w:bottom w:val="none" w:sz="0" w:space="0" w:color="auto"/>
                                                                            <w:right w:val="none" w:sz="0" w:space="0" w:color="auto"/>
                                                                          </w:divBdr>
                                                                          <w:divsChild>
                                                                            <w:div w:id="1980576645">
                                                                              <w:marLeft w:val="0"/>
                                                                              <w:marRight w:val="0"/>
                                                                              <w:marTop w:val="0"/>
                                                                              <w:marBottom w:val="0"/>
                                                                              <w:divBdr>
                                                                                <w:top w:val="none" w:sz="0" w:space="0" w:color="auto"/>
                                                                                <w:left w:val="none" w:sz="0" w:space="0" w:color="auto"/>
                                                                                <w:bottom w:val="none" w:sz="0" w:space="0" w:color="auto"/>
                                                                                <w:right w:val="none" w:sz="0" w:space="0" w:color="auto"/>
                                                                              </w:divBdr>
                                                                              <w:divsChild>
                                                                                <w:div w:id="716248599">
                                                                                  <w:marLeft w:val="0"/>
                                                                                  <w:marRight w:val="0"/>
                                                                                  <w:marTop w:val="0"/>
                                                                                  <w:marBottom w:val="0"/>
                                                                                  <w:divBdr>
                                                                                    <w:top w:val="none" w:sz="0" w:space="0" w:color="auto"/>
                                                                                    <w:left w:val="none" w:sz="0" w:space="0" w:color="auto"/>
                                                                                    <w:bottom w:val="none" w:sz="0" w:space="0" w:color="auto"/>
                                                                                    <w:right w:val="none" w:sz="0" w:space="0" w:color="auto"/>
                                                                                  </w:divBdr>
                                                                                  <w:divsChild>
                                                                                    <w:div w:id="823662728">
                                                                                      <w:marLeft w:val="0"/>
                                                                                      <w:marRight w:val="0"/>
                                                                                      <w:marTop w:val="0"/>
                                                                                      <w:marBottom w:val="0"/>
                                                                                      <w:divBdr>
                                                                                        <w:top w:val="none" w:sz="0" w:space="0" w:color="auto"/>
                                                                                        <w:left w:val="none" w:sz="0" w:space="0" w:color="auto"/>
                                                                                        <w:bottom w:val="none" w:sz="0" w:space="0" w:color="auto"/>
                                                                                        <w:right w:val="none" w:sz="0" w:space="0" w:color="auto"/>
                                                                                      </w:divBdr>
                                                                                      <w:divsChild>
                                                                                        <w:div w:id="892279301">
                                                                                          <w:marLeft w:val="0"/>
                                                                                          <w:marRight w:val="0"/>
                                                                                          <w:marTop w:val="0"/>
                                                                                          <w:marBottom w:val="0"/>
                                                                                          <w:divBdr>
                                                                                            <w:top w:val="none" w:sz="0" w:space="0" w:color="auto"/>
                                                                                            <w:left w:val="none" w:sz="0" w:space="0" w:color="auto"/>
                                                                                            <w:bottom w:val="none" w:sz="0" w:space="0" w:color="auto"/>
                                                                                            <w:right w:val="none" w:sz="0" w:space="0" w:color="auto"/>
                                                                                          </w:divBdr>
                                                                                          <w:divsChild>
                                                                                            <w:div w:id="700208492">
                                                                                              <w:marLeft w:val="0"/>
                                                                                              <w:marRight w:val="0"/>
                                                                                              <w:marTop w:val="0"/>
                                                                                              <w:marBottom w:val="0"/>
                                                                                              <w:divBdr>
                                                                                                <w:top w:val="none" w:sz="0" w:space="0" w:color="auto"/>
                                                                                                <w:left w:val="none" w:sz="0" w:space="0" w:color="auto"/>
                                                                                                <w:bottom w:val="none" w:sz="0" w:space="0" w:color="auto"/>
                                                                                                <w:right w:val="none" w:sz="0" w:space="0" w:color="auto"/>
                                                                                              </w:divBdr>
                                                                                              <w:divsChild>
                                                                                                <w:div w:id="1082991676">
                                                                                                  <w:marLeft w:val="0"/>
                                                                                                  <w:marRight w:val="0"/>
                                                                                                  <w:marTop w:val="0"/>
                                                                                                  <w:marBottom w:val="0"/>
                                                                                                  <w:divBdr>
                                                                                                    <w:top w:val="none" w:sz="0" w:space="0" w:color="auto"/>
                                                                                                    <w:left w:val="none" w:sz="0" w:space="0" w:color="auto"/>
                                                                                                    <w:bottom w:val="none" w:sz="0" w:space="0" w:color="auto"/>
                                                                                                    <w:right w:val="none" w:sz="0" w:space="0" w:color="auto"/>
                                                                                                  </w:divBdr>
                                                                                                  <w:divsChild>
                                                                                                    <w:div w:id="1556234877">
                                                                                                      <w:marLeft w:val="0"/>
                                                                                                      <w:marRight w:val="0"/>
                                                                                                      <w:marTop w:val="0"/>
                                                                                                      <w:marBottom w:val="0"/>
                                                                                                      <w:divBdr>
                                                                                                        <w:top w:val="none" w:sz="0" w:space="0" w:color="auto"/>
                                                                                                        <w:left w:val="none" w:sz="0" w:space="0" w:color="auto"/>
                                                                                                        <w:bottom w:val="none" w:sz="0" w:space="0" w:color="auto"/>
                                                                                                        <w:right w:val="none" w:sz="0" w:space="0" w:color="auto"/>
                                                                                                      </w:divBdr>
                                                                                                      <w:divsChild>
                                                                                                        <w:div w:id="1429959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376060">
          <w:marLeft w:val="0"/>
          <w:marRight w:val="0"/>
          <w:marTop w:val="0"/>
          <w:marBottom w:val="0"/>
          <w:divBdr>
            <w:top w:val="none" w:sz="0" w:space="0" w:color="auto"/>
            <w:left w:val="none" w:sz="0" w:space="0" w:color="auto"/>
            <w:bottom w:val="none" w:sz="0" w:space="0" w:color="auto"/>
            <w:right w:val="none" w:sz="0" w:space="0" w:color="auto"/>
          </w:divBdr>
          <w:divsChild>
            <w:div w:id="1412194103">
              <w:marLeft w:val="0"/>
              <w:marRight w:val="0"/>
              <w:marTop w:val="0"/>
              <w:marBottom w:val="0"/>
              <w:divBdr>
                <w:top w:val="none" w:sz="0" w:space="0" w:color="auto"/>
                <w:left w:val="none" w:sz="0" w:space="0" w:color="auto"/>
                <w:bottom w:val="none" w:sz="0" w:space="0" w:color="auto"/>
                <w:right w:val="none" w:sz="0" w:space="0" w:color="auto"/>
              </w:divBdr>
              <w:divsChild>
                <w:div w:id="527915493">
                  <w:marLeft w:val="0"/>
                  <w:marRight w:val="0"/>
                  <w:marTop w:val="0"/>
                  <w:marBottom w:val="0"/>
                  <w:divBdr>
                    <w:top w:val="none" w:sz="0" w:space="0" w:color="auto"/>
                    <w:left w:val="none" w:sz="0" w:space="0" w:color="auto"/>
                    <w:bottom w:val="none" w:sz="0" w:space="0" w:color="auto"/>
                    <w:right w:val="none" w:sz="0" w:space="0" w:color="auto"/>
                  </w:divBdr>
                  <w:divsChild>
                    <w:div w:id="1083264543">
                      <w:marLeft w:val="0"/>
                      <w:marRight w:val="0"/>
                      <w:marTop w:val="0"/>
                      <w:marBottom w:val="0"/>
                      <w:divBdr>
                        <w:top w:val="none" w:sz="0" w:space="0" w:color="auto"/>
                        <w:left w:val="none" w:sz="0" w:space="0" w:color="auto"/>
                        <w:bottom w:val="none" w:sz="0" w:space="0" w:color="auto"/>
                        <w:right w:val="none" w:sz="0" w:space="0" w:color="auto"/>
                      </w:divBdr>
                      <w:divsChild>
                        <w:div w:id="1138719597">
                          <w:marLeft w:val="60"/>
                          <w:marRight w:val="0"/>
                          <w:marTop w:val="0"/>
                          <w:marBottom w:val="0"/>
                          <w:divBdr>
                            <w:top w:val="none" w:sz="0" w:space="0" w:color="auto"/>
                            <w:left w:val="none" w:sz="0" w:space="0" w:color="auto"/>
                            <w:bottom w:val="none" w:sz="0" w:space="0" w:color="auto"/>
                            <w:right w:val="none" w:sz="0" w:space="0" w:color="auto"/>
                          </w:divBdr>
                          <w:divsChild>
                            <w:div w:id="20448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14531">
      <w:bodyDiv w:val="1"/>
      <w:marLeft w:val="0"/>
      <w:marRight w:val="0"/>
      <w:marTop w:val="0"/>
      <w:marBottom w:val="0"/>
      <w:divBdr>
        <w:top w:val="none" w:sz="0" w:space="0" w:color="auto"/>
        <w:left w:val="none" w:sz="0" w:space="0" w:color="auto"/>
        <w:bottom w:val="none" w:sz="0" w:space="0" w:color="auto"/>
        <w:right w:val="none" w:sz="0" w:space="0" w:color="auto"/>
      </w:divBdr>
    </w:div>
    <w:div w:id="470246624">
      <w:bodyDiv w:val="1"/>
      <w:marLeft w:val="0"/>
      <w:marRight w:val="0"/>
      <w:marTop w:val="0"/>
      <w:marBottom w:val="0"/>
      <w:divBdr>
        <w:top w:val="none" w:sz="0" w:space="0" w:color="auto"/>
        <w:left w:val="none" w:sz="0" w:space="0" w:color="auto"/>
        <w:bottom w:val="none" w:sz="0" w:space="0" w:color="auto"/>
        <w:right w:val="none" w:sz="0" w:space="0" w:color="auto"/>
      </w:divBdr>
      <w:divsChild>
        <w:div w:id="1771310855">
          <w:marLeft w:val="0"/>
          <w:marRight w:val="0"/>
          <w:marTop w:val="0"/>
          <w:marBottom w:val="0"/>
          <w:divBdr>
            <w:top w:val="none" w:sz="0" w:space="0" w:color="auto"/>
            <w:left w:val="none" w:sz="0" w:space="0" w:color="auto"/>
            <w:bottom w:val="none" w:sz="0" w:space="0" w:color="auto"/>
            <w:right w:val="none" w:sz="0" w:space="0" w:color="auto"/>
          </w:divBdr>
          <w:divsChild>
            <w:div w:id="1953170715">
              <w:marLeft w:val="0"/>
              <w:marRight w:val="0"/>
              <w:marTop w:val="0"/>
              <w:marBottom w:val="0"/>
              <w:divBdr>
                <w:top w:val="none" w:sz="0" w:space="0" w:color="auto"/>
                <w:left w:val="none" w:sz="0" w:space="0" w:color="auto"/>
                <w:bottom w:val="none" w:sz="0" w:space="0" w:color="auto"/>
                <w:right w:val="none" w:sz="0" w:space="0" w:color="auto"/>
              </w:divBdr>
              <w:divsChild>
                <w:div w:id="161285790">
                  <w:marLeft w:val="0"/>
                  <w:marRight w:val="0"/>
                  <w:marTop w:val="0"/>
                  <w:marBottom w:val="0"/>
                  <w:divBdr>
                    <w:top w:val="none" w:sz="0" w:space="0" w:color="auto"/>
                    <w:left w:val="none" w:sz="0" w:space="0" w:color="auto"/>
                    <w:bottom w:val="none" w:sz="0" w:space="0" w:color="auto"/>
                    <w:right w:val="none" w:sz="0" w:space="0" w:color="auto"/>
                  </w:divBdr>
                  <w:divsChild>
                    <w:div w:id="1635331065">
                      <w:marLeft w:val="0"/>
                      <w:marRight w:val="0"/>
                      <w:marTop w:val="0"/>
                      <w:marBottom w:val="0"/>
                      <w:divBdr>
                        <w:top w:val="none" w:sz="0" w:space="0" w:color="auto"/>
                        <w:left w:val="none" w:sz="0" w:space="0" w:color="auto"/>
                        <w:bottom w:val="none" w:sz="0" w:space="0" w:color="auto"/>
                        <w:right w:val="none" w:sz="0" w:space="0" w:color="auto"/>
                      </w:divBdr>
                      <w:divsChild>
                        <w:div w:id="1136332497">
                          <w:marLeft w:val="0"/>
                          <w:marRight w:val="0"/>
                          <w:marTop w:val="0"/>
                          <w:marBottom w:val="0"/>
                          <w:divBdr>
                            <w:top w:val="none" w:sz="0" w:space="0" w:color="auto"/>
                            <w:left w:val="none" w:sz="0" w:space="0" w:color="auto"/>
                            <w:bottom w:val="none" w:sz="0" w:space="0" w:color="auto"/>
                            <w:right w:val="none" w:sz="0" w:space="0" w:color="auto"/>
                          </w:divBdr>
                          <w:divsChild>
                            <w:div w:id="47069627">
                              <w:marLeft w:val="0"/>
                              <w:marRight w:val="0"/>
                              <w:marTop w:val="0"/>
                              <w:marBottom w:val="0"/>
                              <w:divBdr>
                                <w:top w:val="none" w:sz="0" w:space="0" w:color="auto"/>
                                <w:left w:val="none" w:sz="0" w:space="0" w:color="auto"/>
                                <w:bottom w:val="none" w:sz="0" w:space="0" w:color="auto"/>
                                <w:right w:val="none" w:sz="0" w:space="0" w:color="auto"/>
                              </w:divBdr>
                              <w:divsChild>
                                <w:div w:id="234781301">
                                  <w:marLeft w:val="0"/>
                                  <w:marRight w:val="0"/>
                                  <w:marTop w:val="0"/>
                                  <w:marBottom w:val="0"/>
                                  <w:divBdr>
                                    <w:top w:val="none" w:sz="0" w:space="0" w:color="auto"/>
                                    <w:left w:val="none" w:sz="0" w:space="0" w:color="auto"/>
                                    <w:bottom w:val="none" w:sz="0" w:space="0" w:color="auto"/>
                                    <w:right w:val="none" w:sz="0" w:space="0" w:color="auto"/>
                                  </w:divBdr>
                                  <w:divsChild>
                                    <w:div w:id="1890452714">
                                      <w:marLeft w:val="0"/>
                                      <w:marRight w:val="0"/>
                                      <w:marTop w:val="0"/>
                                      <w:marBottom w:val="0"/>
                                      <w:divBdr>
                                        <w:top w:val="none" w:sz="0" w:space="0" w:color="auto"/>
                                        <w:left w:val="none" w:sz="0" w:space="0" w:color="auto"/>
                                        <w:bottom w:val="none" w:sz="0" w:space="0" w:color="auto"/>
                                        <w:right w:val="none" w:sz="0" w:space="0" w:color="auto"/>
                                      </w:divBdr>
                                      <w:divsChild>
                                        <w:div w:id="1687710063">
                                          <w:marLeft w:val="0"/>
                                          <w:marRight w:val="0"/>
                                          <w:marTop w:val="0"/>
                                          <w:marBottom w:val="0"/>
                                          <w:divBdr>
                                            <w:top w:val="none" w:sz="0" w:space="0" w:color="auto"/>
                                            <w:left w:val="none" w:sz="0" w:space="0" w:color="auto"/>
                                            <w:bottom w:val="none" w:sz="0" w:space="0" w:color="auto"/>
                                            <w:right w:val="none" w:sz="0" w:space="0" w:color="auto"/>
                                          </w:divBdr>
                                          <w:divsChild>
                                            <w:div w:id="599870892">
                                              <w:marLeft w:val="0"/>
                                              <w:marRight w:val="0"/>
                                              <w:marTop w:val="0"/>
                                              <w:marBottom w:val="0"/>
                                              <w:divBdr>
                                                <w:top w:val="none" w:sz="0" w:space="0" w:color="auto"/>
                                                <w:left w:val="none" w:sz="0" w:space="0" w:color="auto"/>
                                                <w:bottom w:val="none" w:sz="0" w:space="0" w:color="auto"/>
                                                <w:right w:val="none" w:sz="0" w:space="0" w:color="auto"/>
                                              </w:divBdr>
                                              <w:divsChild>
                                                <w:div w:id="1157113379">
                                                  <w:marLeft w:val="0"/>
                                                  <w:marRight w:val="0"/>
                                                  <w:marTop w:val="0"/>
                                                  <w:marBottom w:val="0"/>
                                                  <w:divBdr>
                                                    <w:top w:val="none" w:sz="0" w:space="0" w:color="auto"/>
                                                    <w:left w:val="none" w:sz="0" w:space="0" w:color="auto"/>
                                                    <w:bottom w:val="none" w:sz="0" w:space="0" w:color="auto"/>
                                                    <w:right w:val="none" w:sz="0" w:space="0" w:color="auto"/>
                                                  </w:divBdr>
                                                  <w:divsChild>
                                                    <w:div w:id="641272941">
                                                      <w:marLeft w:val="0"/>
                                                      <w:marRight w:val="0"/>
                                                      <w:marTop w:val="0"/>
                                                      <w:marBottom w:val="0"/>
                                                      <w:divBdr>
                                                        <w:top w:val="none" w:sz="0" w:space="0" w:color="auto"/>
                                                        <w:left w:val="none" w:sz="0" w:space="0" w:color="auto"/>
                                                        <w:bottom w:val="none" w:sz="0" w:space="0" w:color="auto"/>
                                                        <w:right w:val="none" w:sz="0" w:space="0" w:color="auto"/>
                                                      </w:divBdr>
                                                      <w:divsChild>
                                                        <w:div w:id="1913275174">
                                                          <w:marLeft w:val="0"/>
                                                          <w:marRight w:val="0"/>
                                                          <w:marTop w:val="0"/>
                                                          <w:marBottom w:val="0"/>
                                                          <w:divBdr>
                                                            <w:top w:val="none" w:sz="0" w:space="0" w:color="auto"/>
                                                            <w:left w:val="none" w:sz="0" w:space="0" w:color="auto"/>
                                                            <w:bottom w:val="none" w:sz="0" w:space="0" w:color="auto"/>
                                                            <w:right w:val="none" w:sz="0" w:space="0" w:color="auto"/>
                                                          </w:divBdr>
                                                          <w:divsChild>
                                                            <w:div w:id="772014683">
                                                              <w:marLeft w:val="0"/>
                                                              <w:marRight w:val="0"/>
                                                              <w:marTop w:val="0"/>
                                                              <w:marBottom w:val="0"/>
                                                              <w:divBdr>
                                                                <w:top w:val="none" w:sz="0" w:space="0" w:color="auto"/>
                                                                <w:left w:val="none" w:sz="0" w:space="0" w:color="auto"/>
                                                                <w:bottom w:val="none" w:sz="0" w:space="0" w:color="auto"/>
                                                                <w:right w:val="none" w:sz="0" w:space="0" w:color="auto"/>
                                                              </w:divBdr>
                                                              <w:divsChild>
                                                                <w:div w:id="1950548243">
                                                                  <w:marLeft w:val="0"/>
                                                                  <w:marRight w:val="0"/>
                                                                  <w:marTop w:val="0"/>
                                                                  <w:marBottom w:val="0"/>
                                                                  <w:divBdr>
                                                                    <w:top w:val="none" w:sz="0" w:space="0" w:color="auto"/>
                                                                    <w:left w:val="none" w:sz="0" w:space="0" w:color="auto"/>
                                                                    <w:bottom w:val="none" w:sz="0" w:space="0" w:color="auto"/>
                                                                    <w:right w:val="none" w:sz="0" w:space="0" w:color="auto"/>
                                                                  </w:divBdr>
                                                                  <w:divsChild>
                                                                    <w:div w:id="278491951">
                                                                      <w:marLeft w:val="0"/>
                                                                      <w:marRight w:val="0"/>
                                                                      <w:marTop w:val="0"/>
                                                                      <w:marBottom w:val="0"/>
                                                                      <w:divBdr>
                                                                        <w:top w:val="none" w:sz="0" w:space="0" w:color="auto"/>
                                                                        <w:left w:val="none" w:sz="0" w:space="0" w:color="auto"/>
                                                                        <w:bottom w:val="none" w:sz="0" w:space="0" w:color="auto"/>
                                                                        <w:right w:val="none" w:sz="0" w:space="0" w:color="auto"/>
                                                                      </w:divBdr>
                                                                      <w:divsChild>
                                                                        <w:div w:id="105462778">
                                                                          <w:marLeft w:val="0"/>
                                                                          <w:marRight w:val="0"/>
                                                                          <w:marTop w:val="0"/>
                                                                          <w:marBottom w:val="0"/>
                                                                          <w:divBdr>
                                                                            <w:top w:val="none" w:sz="0" w:space="0" w:color="auto"/>
                                                                            <w:left w:val="none" w:sz="0" w:space="0" w:color="auto"/>
                                                                            <w:bottom w:val="none" w:sz="0" w:space="0" w:color="auto"/>
                                                                            <w:right w:val="none" w:sz="0" w:space="0" w:color="auto"/>
                                                                          </w:divBdr>
                                                                          <w:divsChild>
                                                                            <w:div w:id="1186165421">
                                                                              <w:marLeft w:val="0"/>
                                                                              <w:marRight w:val="0"/>
                                                                              <w:marTop w:val="0"/>
                                                                              <w:marBottom w:val="0"/>
                                                                              <w:divBdr>
                                                                                <w:top w:val="none" w:sz="0" w:space="0" w:color="auto"/>
                                                                                <w:left w:val="none" w:sz="0" w:space="0" w:color="auto"/>
                                                                                <w:bottom w:val="none" w:sz="0" w:space="0" w:color="auto"/>
                                                                                <w:right w:val="none" w:sz="0" w:space="0" w:color="auto"/>
                                                                              </w:divBdr>
                                                                              <w:divsChild>
                                                                                <w:div w:id="894895763">
                                                                                  <w:marLeft w:val="0"/>
                                                                                  <w:marRight w:val="0"/>
                                                                                  <w:marTop w:val="0"/>
                                                                                  <w:marBottom w:val="0"/>
                                                                                  <w:divBdr>
                                                                                    <w:top w:val="none" w:sz="0" w:space="0" w:color="auto"/>
                                                                                    <w:left w:val="none" w:sz="0" w:space="0" w:color="auto"/>
                                                                                    <w:bottom w:val="none" w:sz="0" w:space="0" w:color="auto"/>
                                                                                    <w:right w:val="none" w:sz="0" w:space="0" w:color="auto"/>
                                                                                  </w:divBdr>
                                                                                  <w:divsChild>
                                                                                    <w:div w:id="593560751">
                                                                                      <w:marLeft w:val="0"/>
                                                                                      <w:marRight w:val="0"/>
                                                                                      <w:marTop w:val="0"/>
                                                                                      <w:marBottom w:val="0"/>
                                                                                      <w:divBdr>
                                                                                        <w:top w:val="none" w:sz="0" w:space="0" w:color="auto"/>
                                                                                        <w:left w:val="none" w:sz="0" w:space="0" w:color="auto"/>
                                                                                        <w:bottom w:val="none" w:sz="0" w:space="0" w:color="auto"/>
                                                                                        <w:right w:val="none" w:sz="0" w:space="0" w:color="auto"/>
                                                                                      </w:divBdr>
                                                                                      <w:divsChild>
                                                                                        <w:div w:id="1421175983">
                                                                                          <w:marLeft w:val="0"/>
                                                                                          <w:marRight w:val="0"/>
                                                                                          <w:marTop w:val="0"/>
                                                                                          <w:marBottom w:val="0"/>
                                                                                          <w:divBdr>
                                                                                            <w:top w:val="none" w:sz="0" w:space="0" w:color="auto"/>
                                                                                            <w:left w:val="none" w:sz="0" w:space="0" w:color="auto"/>
                                                                                            <w:bottom w:val="none" w:sz="0" w:space="0" w:color="auto"/>
                                                                                            <w:right w:val="none" w:sz="0" w:space="0" w:color="auto"/>
                                                                                          </w:divBdr>
                                                                                          <w:divsChild>
                                                                                            <w:div w:id="670719201">
                                                                                              <w:marLeft w:val="0"/>
                                                                                              <w:marRight w:val="0"/>
                                                                                              <w:marTop w:val="0"/>
                                                                                              <w:marBottom w:val="0"/>
                                                                                              <w:divBdr>
                                                                                                <w:top w:val="none" w:sz="0" w:space="0" w:color="auto"/>
                                                                                                <w:left w:val="none" w:sz="0" w:space="0" w:color="auto"/>
                                                                                                <w:bottom w:val="none" w:sz="0" w:space="0" w:color="auto"/>
                                                                                                <w:right w:val="none" w:sz="0" w:space="0" w:color="auto"/>
                                                                                              </w:divBdr>
                                                                                              <w:divsChild>
                                                                                                <w:div w:id="850267381">
                                                                                                  <w:marLeft w:val="0"/>
                                                                                                  <w:marRight w:val="0"/>
                                                                                                  <w:marTop w:val="0"/>
                                                                                                  <w:marBottom w:val="0"/>
                                                                                                  <w:divBdr>
                                                                                                    <w:top w:val="none" w:sz="0" w:space="0" w:color="auto"/>
                                                                                                    <w:left w:val="none" w:sz="0" w:space="0" w:color="auto"/>
                                                                                                    <w:bottom w:val="none" w:sz="0" w:space="0" w:color="auto"/>
                                                                                                    <w:right w:val="none" w:sz="0" w:space="0" w:color="auto"/>
                                                                                                  </w:divBdr>
                                                                                                  <w:divsChild>
                                                                                                    <w:div w:id="1818834822">
                                                                                                      <w:marLeft w:val="0"/>
                                                                                                      <w:marRight w:val="0"/>
                                                                                                      <w:marTop w:val="0"/>
                                                                                                      <w:marBottom w:val="0"/>
                                                                                                      <w:divBdr>
                                                                                                        <w:top w:val="none" w:sz="0" w:space="0" w:color="auto"/>
                                                                                                        <w:left w:val="none" w:sz="0" w:space="0" w:color="auto"/>
                                                                                                        <w:bottom w:val="none" w:sz="0" w:space="0" w:color="auto"/>
                                                                                                        <w:right w:val="none" w:sz="0" w:space="0" w:color="auto"/>
                                                                                                      </w:divBdr>
                                                                                                      <w:divsChild>
                                                                                                        <w:div w:id="10287929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8651699">
          <w:marLeft w:val="0"/>
          <w:marRight w:val="0"/>
          <w:marTop w:val="0"/>
          <w:marBottom w:val="0"/>
          <w:divBdr>
            <w:top w:val="none" w:sz="0" w:space="0" w:color="auto"/>
            <w:left w:val="none" w:sz="0" w:space="0" w:color="auto"/>
            <w:bottom w:val="none" w:sz="0" w:space="0" w:color="auto"/>
            <w:right w:val="none" w:sz="0" w:space="0" w:color="auto"/>
          </w:divBdr>
          <w:divsChild>
            <w:div w:id="1940405133">
              <w:marLeft w:val="0"/>
              <w:marRight w:val="0"/>
              <w:marTop w:val="0"/>
              <w:marBottom w:val="0"/>
              <w:divBdr>
                <w:top w:val="none" w:sz="0" w:space="0" w:color="auto"/>
                <w:left w:val="none" w:sz="0" w:space="0" w:color="auto"/>
                <w:bottom w:val="none" w:sz="0" w:space="0" w:color="auto"/>
                <w:right w:val="none" w:sz="0" w:space="0" w:color="auto"/>
              </w:divBdr>
              <w:divsChild>
                <w:div w:id="1684476782">
                  <w:marLeft w:val="0"/>
                  <w:marRight w:val="0"/>
                  <w:marTop w:val="0"/>
                  <w:marBottom w:val="0"/>
                  <w:divBdr>
                    <w:top w:val="none" w:sz="0" w:space="0" w:color="auto"/>
                    <w:left w:val="none" w:sz="0" w:space="0" w:color="auto"/>
                    <w:bottom w:val="none" w:sz="0" w:space="0" w:color="auto"/>
                    <w:right w:val="none" w:sz="0" w:space="0" w:color="auto"/>
                  </w:divBdr>
                  <w:divsChild>
                    <w:div w:id="1881741113">
                      <w:marLeft w:val="0"/>
                      <w:marRight w:val="0"/>
                      <w:marTop w:val="0"/>
                      <w:marBottom w:val="0"/>
                      <w:divBdr>
                        <w:top w:val="none" w:sz="0" w:space="0" w:color="auto"/>
                        <w:left w:val="none" w:sz="0" w:space="0" w:color="auto"/>
                        <w:bottom w:val="none" w:sz="0" w:space="0" w:color="auto"/>
                        <w:right w:val="none" w:sz="0" w:space="0" w:color="auto"/>
                      </w:divBdr>
                      <w:divsChild>
                        <w:div w:id="731856680">
                          <w:marLeft w:val="60"/>
                          <w:marRight w:val="0"/>
                          <w:marTop w:val="0"/>
                          <w:marBottom w:val="0"/>
                          <w:divBdr>
                            <w:top w:val="none" w:sz="0" w:space="0" w:color="auto"/>
                            <w:left w:val="none" w:sz="0" w:space="0" w:color="auto"/>
                            <w:bottom w:val="none" w:sz="0" w:space="0" w:color="auto"/>
                            <w:right w:val="none" w:sz="0" w:space="0" w:color="auto"/>
                          </w:divBdr>
                          <w:divsChild>
                            <w:div w:id="327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482253">
      <w:bodyDiv w:val="1"/>
      <w:marLeft w:val="0"/>
      <w:marRight w:val="0"/>
      <w:marTop w:val="0"/>
      <w:marBottom w:val="0"/>
      <w:divBdr>
        <w:top w:val="none" w:sz="0" w:space="0" w:color="auto"/>
        <w:left w:val="none" w:sz="0" w:space="0" w:color="auto"/>
        <w:bottom w:val="none" w:sz="0" w:space="0" w:color="auto"/>
        <w:right w:val="none" w:sz="0" w:space="0" w:color="auto"/>
      </w:divBdr>
      <w:divsChild>
        <w:div w:id="761754006">
          <w:marLeft w:val="0"/>
          <w:marRight w:val="0"/>
          <w:marTop w:val="0"/>
          <w:marBottom w:val="0"/>
          <w:divBdr>
            <w:top w:val="none" w:sz="0" w:space="0" w:color="auto"/>
            <w:left w:val="none" w:sz="0" w:space="0" w:color="auto"/>
            <w:bottom w:val="none" w:sz="0" w:space="0" w:color="auto"/>
            <w:right w:val="none" w:sz="0" w:space="0" w:color="auto"/>
          </w:divBdr>
          <w:divsChild>
            <w:div w:id="563878131">
              <w:marLeft w:val="0"/>
              <w:marRight w:val="0"/>
              <w:marTop w:val="0"/>
              <w:marBottom w:val="0"/>
              <w:divBdr>
                <w:top w:val="none" w:sz="0" w:space="0" w:color="auto"/>
                <w:left w:val="none" w:sz="0" w:space="0" w:color="auto"/>
                <w:bottom w:val="none" w:sz="0" w:space="0" w:color="auto"/>
                <w:right w:val="none" w:sz="0" w:space="0" w:color="auto"/>
              </w:divBdr>
              <w:divsChild>
                <w:div w:id="2041543332">
                  <w:marLeft w:val="0"/>
                  <w:marRight w:val="0"/>
                  <w:marTop w:val="0"/>
                  <w:marBottom w:val="0"/>
                  <w:divBdr>
                    <w:top w:val="none" w:sz="0" w:space="0" w:color="auto"/>
                    <w:left w:val="none" w:sz="0" w:space="0" w:color="auto"/>
                    <w:bottom w:val="none" w:sz="0" w:space="0" w:color="auto"/>
                    <w:right w:val="none" w:sz="0" w:space="0" w:color="auto"/>
                  </w:divBdr>
                  <w:divsChild>
                    <w:div w:id="1331257440">
                      <w:marLeft w:val="0"/>
                      <w:marRight w:val="0"/>
                      <w:marTop w:val="0"/>
                      <w:marBottom w:val="0"/>
                      <w:divBdr>
                        <w:top w:val="none" w:sz="0" w:space="0" w:color="auto"/>
                        <w:left w:val="none" w:sz="0" w:space="0" w:color="auto"/>
                        <w:bottom w:val="none" w:sz="0" w:space="0" w:color="auto"/>
                        <w:right w:val="none" w:sz="0" w:space="0" w:color="auto"/>
                      </w:divBdr>
                      <w:divsChild>
                        <w:div w:id="34352023">
                          <w:marLeft w:val="0"/>
                          <w:marRight w:val="0"/>
                          <w:marTop w:val="0"/>
                          <w:marBottom w:val="0"/>
                          <w:divBdr>
                            <w:top w:val="none" w:sz="0" w:space="0" w:color="auto"/>
                            <w:left w:val="none" w:sz="0" w:space="0" w:color="auto"/>
                            <w:bottom w:val="none" w:sz="0" w:space="0" w:color="auto"/>
                            <w:right w:val="none" w:sz="0" w:space="0" w:color="auto"/>
                          </w:divBdr>
                          <w:divsChild>
                            <w:div w:id="657273803">
                              <w:marLeft w:val="0"/>
                              <w:marRight w:val="0"/>
                              <w:marTop w:val="0"/>
                              <w:marBottom w:val="0"/>
                              <w:divBdr>
                                <w:top w:val="none" w:sz="0" w:space="0" w:color="auto"/>
                                <w:left w:val="none" w:sz="0" w:space="0" w:color="auto"/>
                                <w:bottom w:val="none" w:sz="0" w:space="0" w:color="auto"/>
                                <w:right w:val="none" w:sz="0" w:space="0" w:color="auto"/>
                              </w:divBdr>
                              <w:divsChild>
                                <w:div w:id="2043283407">
                                  <w:marLeft w:val="0"/>
                                  <w:marRight w:val="0"/>
                                  <w:marTop w:val="0"/>
                                  <w:marBottom w:val="0"/>
                                  <w:divBdr>
                                    <w:top w:val="none" w:sz="0" w:space="0" w:color="auto"/>
                                    <w:left w:val="none" w:sz="0" w:space="0" w:color="auto"/>
                                    <w:bottom w:val="none" w:sz="0" w:space="0" w:color="auto"/>
                                    <w:right w:val="none" w:sz="0" w:space="0" w:color="auto"/>
                                  </w:divBdr>
                                  <w:divsChild>
                                    <w:div w:id="1875729604">
                                      <w:marLeft w:val="0"/>
                                      <w:marRight w:val="0"/>
                                      <w:marTop w:val="0"/>
                                      <w:marBottom w:val="0"/>
                                      <w:divBdr>
                                        <w:top w:val="none" w:sz="0" w:space="0" w:color="auto"/>
                                        <w:left w:val="none" w:sz="0" w:space="0" w:color="auto"/>
                                        <w:bottom w:val="none" w:sz="0" w:space="0" w:color="auto"/>
                                        <w:right w:val="none" w:sz="0" w:space="0" w:color="auto"/>
                                      </w:divBdr>
                                      <w:divsChild>
                                        <w:div w:id="1072894246">
                                          <w:marLeft w:val="0"/>
                                          <w:marRight w:val="0"/>
                                          <w:marTop w:val="0"/>
                                          <w:marBottom w:val="0"/>
                                          <w:divBdr>
                                            <w:top w:val="none" w:sz="0" w:space="0" w:color="auto"/>
                                            <w:left w:val="none" w:sz="0" w:space="0" w:color="auto"/>
                                            <w:bottom w:val="none" w:sz="0" w:space="0" w:color="auto"/>
                                            <w:right w:val="none" w:sz="0" w:space="0" w:color="auto"/>
                                          </w:divBdr>
                                          <w:divsChild>
                                            <w:div w:id="1745374966">
                                              <w:marLeft w:val="0"/>
                                              <w:marRight w:val="0"/>
                                              <w:marTop w:val="0"/>
                                              <w:marBottom w:val="0"/>
                                              <w:divBdr>
                                                <w:top w:val="none" w:sz="0" w:space="0" w:color="auto"/>
                                                <w:left w:val="none" w:sz="0" w:space="0" w:color="auto"/>
                                                <w:bottom w:val="none" w:sz="0" w:space="0" w:color="auto"/>
                                                <w:right w:val="none" w:sz="0" w:space="0" w:color="auto"/>
                                              </w:divBdr>
                                              <w:divsChild>
                                                <w:div w:id="956526826">
                                                  <w:marLeft w:val="0"/>
                                                  <w:marRight w:val="0"/>
                                                  <w:marTop w:val="0"/>
                                                  <w:marBottom w:val="0"/>
                                                  <w:divBdr>
                                                    <w:top w:val="none" w:sz="0" w:space="0" w:color="auto"/>
                                                    <w:left w:val="none" w:sz="0" w:space="0" w:color="auto"/>
                                                    <w:bottom w:val="none" w:sz="0" w:space="0" w:color="auto"/>
                                                    <w:right w:val="none" w:sz="0" w:space="0" w:color="auto"/>
                                                  </w:divBdr>
                                                  <w:divsChild>
                                                    <w:div w:id="214968664">
                                                      <w:marLeft w:val="0"/>
                                                      <w:marRight w:val="0"/>
                                                      <w:marTop w:val="0"/>
                                                      <w:marBottom w:val="0"/>
                                                      <w:divBdr>
                                                        <w:top w:val="none" w:sz="0" w:space="0" w:color="auto"/>
                                                        <w:left w:val="none" w:sz="0" w:space="0" w:color="auto"/>
                                                        <w:bottom w:val="none" w:sz="0" w:space="0" w:color="auto"/>
                                                        <w:right w:val="none" w:sz="0" w:space="0" w:color="auto"/>
                                                      </w:divBdr>
                                                      <w:divsChild>
                                                        <w:div w:id="1857966459">
                                                          <w:marLeft w:val="0"/>
                                                          <w:marRight w:val="0"/>
                                                          <w:marTop w:val="0"/>
                                                          <w:marBottom w:val="0"/>
                                                          <w:divBdr>
                                                            <w:top w:val="none" w:sz="0" w:space="0" w:color="auto"/>
                                                            <w:left w:val="none" w:sz="0" w:space="0" w:color="auto"/>
                                                            <w:bottom w:val="none" w:sz="0" w:space="0" w:color="auto"/>
                                                            <w:right w:val="none" w:sz="0" w:space="0" w:color="auto"/>
                                                          </w:divBdr>
                                                          <w:divsChild>
                                                            <w:div w:id="408500137">
                                                              <w:marLeft w:val="0"/>
                                                              <w:marRight w:val="0"/>
                                                              <w:marTop w:val="0"/>
                                                              <w:marBottom w:val="0"/>
                                                              <w:divBdr>
                                                                <w:top w:val="none" w:sz="0" w:space="0" w:color="auto"/>
                                                                <w:left w:val="none" w:sz="0" w:space="0" w:color="auto"/>
                                                                <w:bottom w:val="none" w:sz="0" w:space="0" w:color="auto"/>
                                                                <w:right w:val="none" w:sz="0" w:space="0" w:color="auto"/>
                                                              </w:divBdr>
                                                              <w:divsChild>
                                                                <w:div w:id="4286025">
                                                                  <w:marLeft w:val="0"/>
                                                                  <w:marRight w:val="0"/>
                                                                  <w:marTop w:val="0"/>
                                                                  <w:marBottom w:val="0"/>
                                                                  <w:divBdr>
                                                                    <w:top w:val="none" w:sz="0" w:space="0" w:color="auto"/>
                                                                    <w:left w:val="none" w:sz="0" w:space="0" w:color="auto"/>
                                                                    <w:bottom w:val="none" w:sz="0" w:space="0" w:color="auto"/>
                                                                    <w:right w:val="none" w:sz="0" w:space="0" w:color="auto"/>
                                                                  </w:divBdr>
                                                                  <w:divsChild>
                                                                    <w:div w:id="173689721">
                                                                      <w:marLeft w:val="0"/>
                                                                      <w:marRight w:val="0"/>
                                                                      <w:marTop w:val="0"/>
                                                                      <w:marBottom w:val="0"/>
                                                                      <w:divBdr>
                                                                        <w:top w:val="none" w:sz="0" w:space="0" w:color="auto"/>
                                                                        <w:left w:val="none" w:sz="0" w:space="0" w:color="auto"/>
                                                                        <w:bottom w:val="none" w:sz="0" w:space="0" w:color="auto"/>
                                                                        <w:right w:val="none" w:sz="0" w:space="0" w:color="auto"/>
                                                                      </w:divBdr>
                                                                      <w:divsChild>
                                                                        <w:div w:id="1073771221">
                                                                          <w:marLeft w:val="0"/>
                                                                          <w:marRight w:val="0"/>
                                                                          <w:marTop w:val="0"/>
                                                                          <w:marBottom w:val="0"/>
                                                                          <w:divBdr>
                                                                            <w:top w:val="none" w:sz="0" w:space="0" w:color="auto"/>
                                                                            <w:left w:val="none" w:sz="0" w:space="0" w:color="auto"/>
                                                                            <w:bottom w:val="none" w:sz="0" w:space="0" w:color="auto"/>
                                                                            <w:right w:val="none" w:sz="0" w:space="0" w:color="auto"/>
                                                                          </w:divBdr>
                                                                          <w:divsChild>
                                                                            <w:div w:id="1119491269">
                                                                              <w:marLeft w:val="0"/>
                                                                              <w:marRight w:val="0"/>
                                                                              <w:marTop w:val="0"/>
                                                                              <w:marBottom w:val="0"/>
                                                                              <w:divBdr>
                                                                                <w:top w:val="none" w:sz="0" w:space="0" w:color="auto"/>
                                                                                <w:left w:val="none" w:sz="0" w:space="0" w:color="auto"/>
                                                                                <w:bottom w:val="none" w:sz="0" w:space="0" w:color="auto"/>
                                                                                <w:right w:val="none" w:sz="0" w:space="0" w:color="auto"/>
                                                                              </w:divBdr>
                                                                              <w:divsChild>
                                                                                <w:div w:id="1882400986">
                                                                                  <w:marLeft w:val="0"/>
                                                                                  <w:marRight w:val="0"/>
                                                                                  <w:marTop w:val="0"/>
                                                                                  <w:marBottom w:val="0"/>
                                                                                  <w:divBdr>
                                                                                    <w:top w:val="none" w:sz="0" w:space="0" w:color="auto"/>
                                                                                    <w:left w:val="none" w:sz="0" w:space="0" w:color="auto"/>
                                                                                    <w:bottom w:val="none" w:sz="0" w:space="0" w:color="auto"/>
                                                                                    <w:right w:val="none" w:sz="0" w:space="0" w:color="auto"/>
                                                                                  </w:divBdr>
                                                                                  <w:divsChild>
                                                                                    <w:div w:id="333530633">
                                                                                      <w:marLeft w:val="0"/>
                                                                                      <w:marRight w:val="0"/>
                                                                                      <w:marTop w:val="0"/>
                                                                                      <w:marBottom w:val="0"/>
                                                                                      <w:divBdr>
                                                                                        <w:top w:val="none" w:sz="0" w:space="0" w:color="auto"/>
                                                                                        <w:left w:val="none" w:sz="0" w:space="0" w:color="auto"/>
                                                                                        <w:bottom w:val="none" w:sz="0" w:space="0" w:color="auto"/>
                                                                                        <w:right w:val="none" w:sz="0" w:space="0" w:color="auto"/>
                                                                                      </w:divBdr>
                                                                                      <w:divsChild>
                                                                                        <w:div w:id="1266184657">
                                                                                          <w:marLeft w:val="0"/>
                                                                                          <w:marRight w:val="0"/>
                                                                                          <w:marTop w:val="0"/>
                                                                                          <w:marBottom w:val="0"/>
                                                                                          <w:divBdr>
                                                                                            <w:top w:val="none" w:sz="0" w:space="0" w:color="auto"/>
                                                                                            <w:left w:val="none" w:sz="0" w:space="0" w:color="auto"/>
                                                                                            <w:bottom w:val="none" w:sz="0" w:space="0" w:color="auto"/>
                                                                                            <w:right w:val="none" w:sz="0" w:space="0" w:color="auto"/>
                                                                                          </w:divBdr>
                                                                                          <w:divsChild>
                                                                                            <w:div w:id="273942684">
                                                                                              <w:marLeft w:val="0"/>
                                                                                              <w:marRight w:val="0"/>
                                                                                              <w:marTop w:val="0"/>
                                                                                              <w:marBottom w:val="0"/>
                                                                                              <w:divBdr>
                                                                                                <w:top w:val="none" w:sz="0" w:space="0" w:color="auto"/>
                                                                                                <w:left w:val="none" w:sz="0" w:space="0" w:color="auto"/>
                                                                                                <w:bottom w:val="none" w:sz="0" w:space="0" w:color="auto"/>
                                                                                                <w:right w:val="none" w:sz="0" w:space="0" w:color="auto"/>
                                                                                              </w:divBdr>
                                                                                              <w:divsChild>
                                                                                                <w:div w:id="115566269">
                                                                                                  <w:marLeft w:val="0"/>
                                                                                                  <w:marRight w:val="0"/>
                                                                                                  <w:marTop w:val="0"/>
                                                                                                  <w:marBottom w:val="0"/>
                                                                                                  <w:divBdr>
                                                                                                    <w:top w:val="none" w:sz="0" w:space="0" w:color="auto"/>
                                                                                                    <w:left w:val="none" w:sz="0" w:space="0" w:color="auto"/>
                                                                                                    <w:bottom w:val="none" w:sz="0" w:space="0" w:color="auto"/>
                                                                                                    <w:right w:val="none" w:sz="0" w:space="0" w:color="auto"/>
                                                                                                  </w:divBdr>
                                                                                                  <w:divsChild>
                                                                                                    <w:div w:id="1089615933">
                                                                                                      <w:marLeft w:val="0"/>
                                                                                                      <w:marRight w:val="0"/>
                                                                                                      <w:marTop w:val="0"/>
                                                                                                      <w:marBottom w:val="0"/>
                                                                                                      <w:divBdr>
                                                                                                        <w:top w:val="none" w:sz="0" w:space="0" w:color="auto"/>
                                                                                                        <w:left w:val="none" w:sz="0" w:space="0" w:color="auto"/>
                                                                                                        <w:bottom w:val="none" w:sz="0" w:space="0" w:color="auto"/>
                                                                                                        <w:right w:val="none" w:sz="0" w:space="0" w:color="auto"/>
                                                                                                      </w:divBdr>
                                                                                                      <w:divsChild>
                                                                                                        <w:div w:id="1580824843">
                                                                                                          <w:marLeft w:val="0"/>
                                                                                                          <w:marRight w:val="0"/>
                                                                                                          <w:marTop w:val="0"/>
                                                                                                          <w:marBottom w:val="0"/>
                                                                                                          <w:divBdr>
                                                                                                            <w:top w:val="none" w:sz="0" w:space="0" w:color="auto"/>
                                                                                                            <w:left w:val="none" w:sz="0" w:space="0" w:color="auto"/>
                                                                                                            <w:bottom w:val="none" w:sz="0" w:space="0" w:color="auto"/>
                                                                                                            <w:right w:val="none" w:sz="0" w:space="0" w:color="auto"/>
                                                                                                          </w:divBdr>
                                                                                                          <w:divsChild>
                                                                                                            <w:div w:id="2258012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6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4674524">
          <w:marLeft w:val="0"/>
          <w:marRight w:val="0"/>
          <w:marTop w:val="0"/>
          <w:marBottom w:val="0"/>
          <w:divBdr>
            <w:top w:val="none" w:sz="0" w:space="0" w:color="auto"/>
            <w:left w:val="none" w:sz="0" w:space="0" w:color="auto"/>
            <w:bottom w:val="none" w:sz="0" w:space="0" w:color="auto"/>
            <w:right w:val="none" w:sz="0" w:space="0" w:color="auto"/>
          </w:divBdr>
          <w:divsChild>
            <w:div w:id="1396780716">
              <w:marLeft w:val="0"/>
              <w:marRight w:val="0"/>
              <w:marTop w:val="0"/>
              <w:marBottom w:val="0"/>
              <w:divBdr>
                <w:top w:val="none" w:sz="0" w:space="0" w:color="auto"/>
                <w:left w:val="none" w:sz="0" w:space="0" w:color="auto"/>
                <w:bottom w:val="none" w:sz="0" w:space="0" w:color="auto"/>
                <w:right w:val="none" w:sz="0" w:space="0" w:color="auto"/>
              </w:divBdr>
              <w:divsChild>
                <w:div w:id="1041786255">
                  <w:marLeft w:val="0"/>
                  <w:marRight w:val="0"/>
                  <w:marTop w:val="0"/>
                  <w:marBottom w:val="0"/>
                  <w:divBdr>
                    <w:top w:val="none" w:sz="0" w:space="0" w:color="auto"/>
                    <w:left w:val="none" w:sz="0" w:space="0" w:color="auto"/>
                    <w:bottom w:val="none" w:sz="0" w:space="0" w:color="auto"/>
                    <w:right w:val="none" w:sz="0" w:space="0" w:color="auto"/>
                  </w:divBdr>
                  <w:divsChild>
                    <w:div w:id="74716927">
                      <w:marLeft w:val="0"/>
                      <w:marRight w:val="0"/>
                      <w:marTop w:val="0"/>
                      <w:marBottom w:val="0"/>
                      <w:divBdr>
                        <w:top w:val="none" w:sz="0" w:space="0" w:color="auto"/>
                        <w:left w:val="none" w:sz="0" w:space="0" w:color="auto"/>
                        <w:bottom w:val="none" w:sz="0" w:space="0" w:color="auto"/>
                        <w:right w:val="none" w:sz="0" w:space="0" w:color="auto"/>
                      </w:divBdr>
                      <w:divsChild>
                        <w:div w:id="2012414205">
                          <w:marLeft w:val="60"/>
                          <w:marRight w:val="0"/>
                          <w:marTop w:val="0"/>
                          <w:marBottom w:val="0"/>
                          <w:divBdr>
                            <w:top w:val="none" w:sz="0" w:space="0" w:color="auto"/>
                            <w:left w:val="none" w:sz="0" w:space="0" w:color="auto"/>
                            <w:bottom w:val="none" w:sz="0" w:space="0" w:color="auto"/>
                            <w:right w:val="none" w:sz="0" w:space="0" w:color="auto"/>
                          </w:divBdr>
                          <w:divsChild>
                            <w:div w:id="5702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82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e%20joy%20deniol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22D6A441B94965BD8889B187E193BB"/>
        <w:category>
          <w:name w:val="General"/>
          <w:gallery w:val="placeholder"/>
        </w:category>
        <w:types>
          <w:type w:val="bbPlcHdr"/>
        </w:types>
        <w:behaviors>
          <w:behavior w:val="content"/>
        </w:behaviors>
        <w:guid w:val="{5123E66C-692E-4481-95EF-30439CADE00C}"/>
      </w:docPartPr>
      <w:docPartBody>
        <w:p w:rsidR="00FB14B8" w:rsidRDefault="000755F9">
          <w:pPr>
            <w:pStyle w:val="EC22D6A441B94965BD8889B187E193BB"/>
          </w:pPr>
          <w:r>
            <w:t>456</w:t>
          </w:r>
        </w:p>
      </w:docPartBody>
    </w:docPart>
    <w:docPart>
      <w:docPartPr>
        <w:name w:val="61C8888BA55047B08A17B255E8A91714"/>
        <w:category>
          <w:name w:val="General"/>
          <w:gallery w:val="placeholder"/>
        </w:category>
        <w:types>
          <w:type w:val="bbPlcHdr"/>
        </w:types>
        <w:behaviors>
          <w:behavior w:val="content"/>
        </w:behaviors>
        <w:guid w:val="{DA01A32C-E19E-4F81-8E9A-36255EDD21F9}"/>
      </w:docPartPr>
      <w:docPartBody>
        <w:p w:rsidR="00FB14B8" w:rsidRDefault="000755F9">
          <w:pPr>
            <w:pStyle w:val="61C8888BA55047B08A17B255E8A91714"/>
          </w:pPr>
          <w:r w:rsidRPr="576062CF">
            <w:t>Row Head</w:t>
          </w:r>
        </w:p>
      </w:docPartBody>
    </w:docPart>
    <w:docPart>
      <w:docPartPr>
        <w:name w:val="2FF8C9305D144BADA4BE06A67F038059"/>
        <w:category>
          <w:name w:val="General"/>
          <w:gallery w:val="placeholder"/>
        </w:category>
        <w:types>
          <w:type w:val="bbPlcHdr"/>
        </w:types>
        <w:behaviors>
          <w:behavior w:val="content"/>
        </w:behaviors>
        <w:guid w:val="{A2BE7986-1D18-4306-9938-FAECDE6A819E}"/>
      </w:docPartPr>
      <w:docPartBody>
        <w:p w:rsidR="00FB14B8" w:rsidRDefault="000755F9">
          <w:pPr>
            <w:pStyle w:val="2FF8C9305D144BADA4BE06A67F038059"/>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B8"/>
    <w:rsid w:val="000755F9"/>
    <w:rsid w:val="00783D36"/>
    <w:rsid w:val="00FB14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lang w:val="en-US" w:eastAsia="en-US"/>
      <w14:ligatures w14:val="none"/>
    </w:rPr>
  </w:style>
  <w:style w:type="character" w:customStyle="1" w:styleId="Heading3Char">
    <w:name w:val="Heading 3 Char"/>
    <w:basedOn w:val="DefaultParagraphFont"/>
    <w:link w:val="Heading3"/>
    <w:uiPriority w:val="9"/>
    <w:rPr>
      <w:rFonts w:eastAsiaTheme="minorHAnsi"/>
      <w:b/>
      <w:bCs/>
      <w:i/>
      <w:iCs/>
      <w:kern w:val="0"/>
      <w:lang w:val="en-US" w:eastAsia="en-US"/>
      <w14:ligatures w14:val="none"/>
    </w:rPr>
  </w:style>
  <w:style w:type="character" w:customStyle="1" w:styleId="Heading4Char">
    <w:name w:val="Heading 4 Char"/>
    <w:basedOn w:val="DefaultParagraphFont"/>
    <w:link w:val="Heading4"/>
    <w:uiPriority w:val="9"/>
    <w:rPr>
      <w:rFonts w:eastAsiaTheme="minorHAnsi"/>
      <w:b/>
      <w:bCs/>
      <w:kern w:val="0"/>
      <w:lang w:val="en-US" w:eastAsia="en-US"/>
      <w14:ligatures w14:val="none"/>
    </w:rPr>
  </w:style>
  <w:style w:type="character" w:customStyle="1" w:styleId="Heading5Char">
    <w:name w:val="Heading 5 Char"/>
    <w:basedOn w:val="DefaultParagraphFont"/>
    <w:link w:val="Heading5"/>
    <w:uiPriority w:val="9"/>
    <w:rPr>
      <w:rFonts w:eastAsiaTheme="minorHAnsi"/>
      <w:b/>
      <w:bCs/>
      <w:i/>
      <w:iCs/>
      <w:kern w:val="0"/>
      <w:lang w:val="en-US" w:eastAsia="en-US"/>
      <w14:ligatures w14:val="none"/>
    </w:rPr>
  </w:style>
  <w:style w:type="paragraph" w:customStyle="1" w:styleId="EC22D6A441B94965BD8889B187E193BB">
    <w:name w:val="EC22D6A441B94965BD8889B187E193BB"/>
  </w:style>
  <w:style w:type="paragraph" w:customStyle="1" w:styleId="61C8888BA55047B08A17B255E8A91714">
    <w:name w:val="61C8888BA55047B08A17B255E8A91714"/>
  </w:style>
  <w:style w:type="paragraph" w:customStyle="1" w:styleId="2FF8C9305D144BADA4BE06A67F038059">
    <w:name w:val="2FF8C9305D144BADA4BE06A67F038059"/>
  </w:style>
  <w:style w:type="character" w:styleId="Hyperlink">
    <w:name w:val="Hyperlink"/>
    <w:basedOn w:val="DefaultParagraphFont"/>
    <w:uiPriority w:val="99"/>
    <w:unhideWhenUsed/>
    <w:rPr>
      <w:color w:val="0563C1"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63D99F-AEC5-419F-8E95-C4A3ED9B8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46</Pages>
  <Words>6424</Words>
  <Characters>36622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2026-02-13T10:01:00Z</dcterms:created>
  <dcterms:modified xsi:type="dcterms:W3CDTF">2026-02-17T13:25:00Z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